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7BB02E" w14:textId="65F0D830" w:rsidR="00D81DAF" w:rsidRDefault="00666575" w:rsidP="00E7716C">
      <w:pPr>
        <w:pStyle w:val="Title"/>
      </w:pPr>
      <w:bookmarkStart w:id="0" w:name="_Int_cIcUzH7m"/>
      <w:r>
        <w:t>Biorels</w:t>
      </w:r>
      <w:bookmarkEnd w:id="0"/>
      <w:r>
        <w:t xml:space="preserve"> documentation</w:t>
      </w:r>
    </w:p>
    <w:p w14:paraId="1122A57D" w14:textId="22C0A883" w:rsidR="00D81DAF" w:rsidRDefault="00666575" w:rsidP="00E7716C">
      <w:pPr>
        <w:pStyle w:val="Author"/>
      </w:pPr>
      <w:r>
        <w:t>DESAPHY Jeremy</w:t>
      </w:r>
    </w:p>
    <w:sdt>
      <w:sdtPr>
        <w:rPr>
          <w:rFonts w:asciiTheme="minorHAnsi" w:eastAsiaTheme="minorHAnsi" w:hAnsiTheme="minorHAnsi" w:cstheme="minorBidi"/>
          <w:smallCaps w:val="0"/>
          <w:color w:val="000000" w:themeColor="text1"/>
          <w:sz w:val="20"/>
          <w:szCs w:val="20"/>
          <w:u w:val="none"/>
        </w:rPr>
        <w:id w:val="-1733918677"/>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47742AB2" w14:textId="5129D16A" w:rsidR="00666575" w:rsidRDefault="00666575" w:rsidP="00E7716C">
          <w:pPr>
            <w:pStyle w:val="TOCHeading"/>
          </w:pPr>
          <w:r>
            <w:t>Table of Contents</w:t>
          </w:r>
        </w:p>
        <w:p w14:paraId="5BA9B3CC" w14:textId="0220764E" w:rsidR="00B956EA" w:rsidRDefault="00666575">
          <w:pPr>
            <w:pStyle w:val="TOC1"/>
            <w:tabs>
              <w:tab w:val="right" w:leader="dot" w:pos="9552"/>
            </w:tabs>
            <w:rPr>
              <w:rFonts w:eastAsiaTheme="minorEastAsia" w:cstheme="minorBidi"/>
              <w:b w:val="0"/>
              <w:bCs w:val="0"/>
              <w:i w:val="0"/>
              <w:iCs w:val="0"/>
              <w:noProof/>
              <w:kern w:val="2"/>
              <w14:ligatures w14:val="standardContextual"/>
            </w:rPr>
          </w:pPr>
          <w:r>
            <w:fldChar w:fldCharType="begin"/>
          </w:r>
          <w:r>
            <w:instrText xml:space="preserve"> TOC \o "1-</w:instrText>
          </w:r>
          <w:r w:rsidR="00A25465">
            <w:instrText>5</w:instrText>
          </w:r>
          <w:r>
            <w:instrText xml:space="preserve">" \h \z \u </w:instrText>
          </w:r>
          <w:r>
            <w:fldChar w:fldCharType="separate"/>
          </w:r>
          <w:hyperlink w:anchor="_Toc175841930" w:history="1">
            <w:r w:rsidR="00B956EA" w:rsidRPr="004462C1">
              <w:rPr>
                <w:rStyle w:val="Hyperlink"/>
                <w:noProof/>
              </w:rPr>
              <w:t>Introduction</w:t>
            </w:r>
            <w:r w:rsidR="00B956EA">
              <w:rPr>
                <w:noProof/>
                <w:webHidden/>
              </w:rPr>
              <w:tab/>
            </w:r>
            <w:r w:rsidR="00B956EA">
              <w:rPr>
                <w:noProof/>
                <w:webHidden/>
              </w:rPr>
              <w:fldChar w:fldCharType="begin"/>
            </w:r>
            <w:r w:rsidR="00B956EA">
              <w:rPr>
                <w:noProof/>
                <w:webHidden/>
              </w:rPr>
              <w:instrText xml:space="preserve"> PAGEREF _Toc175841930 \h </w:instrText>
            </w:r>
            <w:r w:rsidR="00B956EA">
              <w:rPr>
                <w:noProof/>
                <w:webHidden/>
              </w:rPr>
            </w:r>
            <w:r w:rsidR="00B956EA">
              <w:rPr>
                <w:noProof/>
                <w:webHidden/>
              </w:rPr>
              <w:fldChar w:fldCharType="separate"/>
            </w:r>
            <w:r w:rsidR="00B956EA">
              <w:rPr>
                <w:noProof/>
                <w:webHidden/>
              </w:rPr>
              <w:t>4</w:t>
            </w:r>
            <w:r w:rsidR="00B956EA">
              <w:rPr>
                <w:noProof/>
                <w:webHidden/>
              </w:rPr>
              <w:fldChar w:fldCharType="end"/>
            </w:r>
          </w:hyperlink>
        </w:p>
        <w:p w14:paraId="1863756C" w14:textId="7FAF8311" w:rsidR="00B956EA" w:rsidRDefault="00B956EA">
          <w:pPr>
            <w:pStyle w:val="TOC1"/>
            <w:tabs>
              <w:tab w:val="right" w:leader="dot" w:pos="9552"/>
            </w:tabs>
            <w:rPr>
              <w:rFonts w:eastAsiaTheme="minorEastAsia" w:cstheme="minorBidi"/>
              <w:b w:val="0"/>
              <w:bCs w:val="0"/>
              <w:i w:val="0"/>
              <w:iCs w:val="0"/>
              <w:noProof/>
              <w:kern w:val="2"/>
              <w14:ligatures w14:val="standardContextual"/>
            </w:rPr>
          </w:pPr>
          <w:hyperlink w:anchor="_Toc175841931" w:history="1">
            <w:r w:rsidRPr="004462C1">
              <w:rPr>
                <w:rStyle w:val="Hyperlink"/>
                <w:noProof/>
              </w:rPr>
              <w:t>Backend infrastructure – Getting started</w:t>
            </w:r>
            <w:r>
              <w:rPr>
                <w:noProof/>
                <w:webHidden/>
              </w:rPr>
              <w:tab/>
            </w:r>
            <w:r>
              <w:rPr>
                <w:noProof/>
                <w:webHidden/>
              </w:rPr>
              <w:fldChar w:fldCharType="begin"/>
            </w:r>
            <w:r>
              <w:rPr>
                <w:noProof/>
                <w:webHidden/>
              </w:rPr>
              <w:instrText xml:space="preserve"> PAGEREF _Toc175841931 \h </w:instrText>
            </w:r>
            <w:r>
              <w:rPr>
                <w:noProof/>
                <w:webHidden/>
              </w:rPr>
            </w:r>
            <w:r>
              <w:rPr>
                <w:noProof/>
                <w:webHidden/>
              </w:rPr>
              <w:fldChar w:fldCharType="separate"/>
            </w:r>
            <w:r>
              <w:rPr>
                <w:noProof/>
                <w:webHidden/>
              </w:rPr>
              <w:t>5</w:t>
            </w:r>
            <w:r>
              <w:rPr>
                <w:noProof/>
                <w:webHidden/>
              </w:rPr>
              <w:fldChar w:fldCharType="end"/>
            </w:r>
          </w:hyperlink>
        </w:p>
        <w:p w14:paraId="3A9C81AF" w14:textId="4B1F0D76" w:rsidR="00B956EA" w:rsidRDefault="00B956EA">
          <w:pPr>
            <w:pStyle w:val="TOC2"/>
            <w:tabs>
              <w:tab w:val="right" w:leader="dot" w:pos="9552"/>
            </w:tabs>
            <w:rPr>
              <w:rFonts w:eastAsiaTheme="minorEastAsia" w:cstheme="minorBidi"/>
              <w:b w:val="0"/>
              <w:bCs w:val="0"/>
              <w:noProof/>
              <w:kern w:val="2"/>
              <w:sz w:val="24"/>
              <w:szCs w:val="24"/>
              <w14:ligatures w14:val="standardContextual"/>
            </w:rPr>
          </w:pPr>
          <w:hyperlink w:anchor="_Toc175841932" w:history="1">
            <w:r w:rsidRPr="004462C1">
              <w:rPr>
                <w:rStyle w:val="Hyperlink"/>
                <w:noProof/>
              </w:rPr>
              <w:t>Installation and configuration</w:t>
            </w:r>
            <w:r>
              <w:rPr>
                <w:noProof/>
                <w:webHidden/>
              </w:rPr>
              <w:tab/>
            </w:r>
            <w:r>
              <w:rPr>
                <w:noProof/>
                <w:webHidden/>
              </w:rPr>
              <w:fldChar w:fldCharType="begin"/>
            </w:r>
            <w:r>
              <w:rPr>
                <w:noProof/>
                <w:webHidden/>
              </w:rPr>
              <w:instrText xml:space="preserve"> PAGEREF _Toc175841932 \h </w:instrText>
            </w:r>
            <w:r>
              <w:rPr>
                <w:noProof/>
                <w:webHidden/>
              </w:rPr>
            </w:r>
            <w:r>
              <w:rPr>
                <w:noProof/>
                <w:webHidden/>
              </w:rPr>
              <w:fldChar w:fldCharType="separate"/>
            </w:r>
            <w:r>
              <w:rPr>
                <w:noProof/>
                <w:webHidden/>
              </w:rPr>
              <w:t>5</w:t>
            </w:r>
            <w:r>
              <w:rPr>
                <w:noProof/>
                <w:webHidden/>
              </w:rPr>
              <w:fldChar w:fldCharType="end"/>
            </w:r>
          </w:hyperlink>
        </w:p>
        <w:p w14:paraId="2127DB10" w14:textId="5DE1A6C3" w:rsidR="00B956EA" w:rsidRDefault="00B956EA">
          <w:pPr>
            <w:pStyle w:val="TOC3"/>
            <w:tabs>
              <w:tab w:val="right" w:leader="dot" w:pos="9552"/>
            </w:tabs>
            <w:rPr>
              <w:rFonts w:eastAsiaTheme="minorEastAsia" w:cstheme="minorBidi"/>
              <w:noProof/>
              <w:kern w:val="2"/>
              <w14:ligatures w14:val="standardContextual"/>
            </w:rPr>
          </w:pPr>
          <w:hyperlink w:anchor="_Toc175841933" w:history="1">
            <w:r w:rsidRPr="004462C1">
              <w:rPr>
                <w:rStyle w:val="Hyperlink"/>
                <w:noProof/>
              </w:rPr>
              <w:t>Requirements</w:t>
            </w:r>
            <w:r>
              <w:rPr>
                <w:noProof/>
                <w:webHidden/>
              </w:rPr>
              <w:tab/>
            </w:r>
            <w:r>
              <w:rPr>
                <w:noProof/>
                <w:webHidden/>
              </w:rPr>
              <w:fldChar w:fldCharType="begin"/>
            </w:r>
            <w:r>
              <w:rPr>
                <w:noProof/>
                <w:webHidden/>
              </w:rPr>
              <w:instrText xml:space="preserve"> PAGEREF _Toc175841933 \h </w:instrText>
            </w:r>
            <w:r>
              <w:rPr>
                <w:noProof/>
                <w:webHidden/>
              </w:rPr>
            </w:r>
            <w:r>
              <w:rPr>
                <w:noProof/>
                <w:webHidden/>
              </w:rPr>
              <w:fldChar w:fldCharType="separate"/>
            </w:r>
            <w:r>
              <w:rPr>
                <w:noProof/>
                <w:webHidden/>
              </w:rPr>
              <w:t>5</w:t>
            </w:r>
            <w:r>
              <w:rPr>
                <w:noProof/>
                <w:webHidden/>
              </w:rPr>
              <w:fldChar w:fldCharType="end"/>
            </w:r>
          </w:hyperlink>
        </w:p>
        <w:p w14:paraId="110BA90A" w14:textId="1388B584" w:rsidR="00B956EA" w:rsidRDefault="00B956EA">
          <w:pPr>
            <w:pStyle w:val="TOC4"/>
            <w:tabs>
              <w:tab w:val="right" w:leader="dot" w:pos="9552"/>
            </w:tabs>
            <w:rPr>
              <w:rFonts w:eastAsiaTheme="minorEastAsia" w:cstheme="minorBidi"/>
              <w:noProof/>
              <w:kern w:val="2"/>
              <w14:ligatures w14:val="standardContextual"/>
            </w:rPr>
          </w:pPr>
          <w:hyperlink w:anchor="_Toc175841934" w:history="1">
            <w:r w:rsidRPr="004462C1">
              <w:rPr>
                <w:rStyle w:val="Hyperlink"/>
                <w:noProof/>
              </w:rPr>
              <w:t>Prerequisite</w:t>
            </w:r>
            <w:r>
              <w:rPr>
                <w:noProof/>
                <w:webHidden/>
              </w:rPr>
              <w:tab/>
            </w:r>
            <w:r>
              <w:rPr>
                <w:noProof/>
                <w:webHidden/>
              </w:rPr>
              <w:fldChar w:fldCharType="begin"/>
            </w:r>
            <w:r>
              <w:rPr>
                <w:noProof/>
                <w:webHidden/>
              </w:rPr>
              <w:instrText xml:space="preserve"> PAGEREF _Toc175841934 \h </w:instrText>
            </w:r>
            <w:r>
              <w:rPr>
                <w:noProof/>
                <w:webHidden/>
              </w:rPr>
            </w:r>
            <w:r>
              <w:rPr>
                <w:noProof/>
                <w:webHidden/>
              </w:rPr>
              <w:fldChar w:fldCharType="separate"/>
            </w:r>
            <w:r>
              <w:rPr>
                <w:noProof/>
                <w:webHidden/>
              </w:rPr>
              <w:t>5</w:t>
            </w:r>
            <w:r>
              <w:rPr>
                <w:noProof/>
                <w:webHidden/>
              </w:rPr>
              <w:fldChar w:fldCharType="end"/>
            </w:r>
          </w:hyperlink>
        </w:p>
        <w:p w14:paraId="0760AF44" w14:textId="0D4E3E8E" w:rsidR="00B956EA" w:rsidRDefault="00B956EA">
          <w:pPr>
            <w:pStyle w:val="TOC4"/>
            <w:tabs>
              <w:tab w:val="right" w:leader="dot" w:pos="9552"/>
            </w:tabs>
            <w:rPr>
              <w:rFonts w:eastAsiaTheme="minorEastAsia" w:cstheme="minorBidi"/>
              <w:noProof/>
              <w:kern w:val="2"/>
              <w14:ligatures w14:val="standardContextual"/>
            </w:rPr>
          </w:pPr>
          <w:hyperlink w:anchor="_Toc175841935" w:history="1">
            <w:r w:rsidRPr="004462C1">
              <w:rPr>
                <w:rStyle w:val="Hyperlink"/>
                <w:noProof/>
              </w:rPr>
              <w:t>Download the code from the repository</w:t>
            </w:r>
            <w:r>
              <w:rPr>
                <w:noProof/>
                <w:webHidden/>
              </w:rPr>
              <w:tab/>
            </w:r>
            <w:r>
              <w:rPr>
                <w:noProof/>
                <w:webHidden/>
              </w:rPr>
              <w:fldChar w:fldCharType="begin"/>
            </w:r>
            <w:r>
              <w:rPr>
                <w:noProof/>
                <w:webHidden/>
              </w:rPr>
              <w:instrText xml:space="preserve"> PAGEREF _Toc175841935 \h </w:instrText>
            </w:r>
            <w:r>
              <w:rPr>
                <w:noProof/>
                <w:webHidden/>
              </w:rPr>
            </w:r>
            <w:r>
              <w:rPr>
                <w:noProof/>
                <w:webHidden/>
              </w:rPr>
              <w:fldChar w:fldCharType="separate"/>
            </w:r>
            <w:r>
              <w:rPr>
                <w:noProof/>
                <w:webHidden/>
              </w:rPr>
              <w:t>5</w:t>
            </w:r>
            <w:r>
              <w:rPr>
                <w:noProof/>
                <w:webHidden/>
              </w:rPr>
              <w:fldChar w:fldCharType="end"/>
            </w:r>
          </w:hyperlink>
        </w:p>
        <w:p w14:paraId="233073E2" w14:textId="47758BF7" w:rsidR="00B956EA" w:rsidRDefault="00B956EA">
          <w:pPr>
            <w:pStyle w:val="TOC3"/>
            <w:tabs>
              <w:tab w:val="right" w:leader="dot" w:pos="9552"/>
            </w:tabs>
            <w:rPr>
              <w:rFonts w:eastAsiaTheme="minorEastAsia" w:cstheme="minorBidi"/>
              <w:noProof/>
              <w:kern w:val="2"/>
              <w14:ligatures w14:val="standardContextual"/>
            </w:rPr>
          </w:pPr>
          <w:hyperlink w:anchor="_Toc175841936" w:history="1">
            <w:r w:rsidRPr="004462C1">
              <w:rPr>
                <w:rStyle w:val="Hyperlink"/>
                <w:noProof/>
              </w:rPr>
              <w:t>Configuration of the environment</w:t>
            </w:r>
            <w:r>
              <w:rPr>
                <w:noProof/>
                <w:webHidden/>
              </w:rPr>
              <w:tab/>
            </w:r>
            <w:r>
              <w:rPr>
                <w:noProof/>
                <w:webHidden/>
              </w:rPr>
              <w:fldChar w:fldCharType="begin"/>
            </w:r>
            <w:r>
              <w:rPr>
                <w:noProof/>
                <w:webHidden/>
              </w:rPr>
              <w:instrText xml:space="preserve"> PAGEREF _Toc175841936 \h </w:instrText>
            </w:r>
            <w:r>
              <w:rPr>
                <w:noProof/>
                <w:webHidden/>
              </w:rPr>
            </w:r>
            <w:r>
              <w:rPr>
                <w:noProof/>
                <w:webHidden/>
              </w:rPr>
              <w:fldChar w:fldCharType="separate"/>
            </w:r>
            <w:r>
              <w:rPr>
                <w:noProof/>
                <w:webHidden/>
              </w:rPr>
              <w:t>6</w:t>
            </w:r>
            <w:r>
              <w:rPr>
                <w:noProof/>
                <w:webHidden/>
              </w:rPr>
              <w:fldChar w:fldCharType="end"/>
            </w:r>
          </w:hyperlink>
        </w:p>
        <w:p w14:paraId="14DA7713" w14:textId="38B8D008" w:rsidR="00B956EA" w:rsidRDefault="00B956EA">
          <w:pPr>
            <w:pStyle w:val="TOC4"/>
            <w:tabs>
              <w:tab w:val="right" w:leader="dot" w:pos="9552"/>
            </w:tabs>
            <w:rPr>
              <w:rFonts w:eastAsiaTheme="minorEastAsia" w:cstheme="minorBidi"/>
              <w:noProof/>
              <w:kern w:val="2"/>
              <w14:ligatures w14:val="standardContextual"/>
            </w:rPr>
          </w:pPr>
          <w:hyperlink w:anchor="_Toc175841937" w:history="1">
            <w:r w:rsidRPr="004462C1">
              <w:rPr>
                <w:rStyle w:val="Hyperlink"/>
                <w:noProof/>
              </w:rPr>
              <w:t>Environment variables – setenv.sh</w:t>
            </w:r>
            <w:r>
              <w:rPr>
                <w:noProof/>
                <w:webHidden/>
              </w:rPr>
              <w:tab/>
            </w:r>
            <w:r>
              <w:rPr>
                <w:noProof/>
                <w:webHidden/>
              </w:rPr>
              <w:fldChar w:fldCharType="begin"/>
            </w:r>
            <w:r>
              <w:rPr>
                <w:noProof/>
                <w:webHidden/>
              </w:rPr>
              <w:instrText xml:space="preserve"> PAGEREF _Toc175841937 \h </w:instrText>
            </w:r>
            <w:r>
              <w:rPr>
                <w:noProof/>
                <w:webHidden/>
              </w:rPr>
            </w:r>
            <w:r>
              <w:rPr>
                <w:noProof/>
                <w:webHidden/>
              </w:rPr>
              <w:fldChar w:fldCharType="separate"/>
            </w:r>
            <w:r>
              <w:rPr>
                <w:noProof/>
                <w:webHidden/>
              </w:rPr>
              <w:t>6</w:t>
            </w:r>
            <w:r>
              <w:rPr>
                <w:noProof/>
                <w:webHidden/>
              </w:rPr>
              <w:fldChar w:fldCharType="end"/>
            </w:r>
          </w:hyperlink>
        </w:p>
        <w:p w14:paraId="1C16E2CE" w14:textId="32E07355" w:rsidR="00B956EA" w:rsidRDefault="00B956EA">
          <w:pPr>
            <w:pStyle w:val="TOC5"/>
            <w:tabs>
              <w:tab w:val="right" w:leader="dot" w:pos="9552"/>
            </w:tabs>
            <w:rPr>
              <w:rFonts w:eastAsiaTheme="minorEastAsia" w:cstheme="minorBidi"/>
              <w:noProof/>
              <w:kern w:val="2"/>
              <w14:ligatures w14:val="standardContextual"/>
            </w:rPr>
          </w:pPr>
          <w:hyperlink w:anchor="_Toc175841938" w:history="1">
            <w:r w:rsidRPr="004462C1">
              <w:rPr>
                <w:rStyle w:val="Hyperlink"/>
                <w:noProof/>
              </w:rPr>
              <w:t>Aliases in setenv.sh</w:t>
            </w:r>
            <w:r>
              <w:rPr>
                <w:noProof/>
                <w:webHidden/>
              </w:rPr>
              <w:tab/>
            </w:r>
            <w:r>
              <w:rPr>
                <w:noProof/>
                <w:webHidden/>
              </w:rPr>
              <w:fldChar w:fldCharType="begin"/>
            </w:r>
            <w:r>
              <w:rPr>
                <w:noProof/>
                <w:webHidden/>
              </w:rPr>
              <w:instrText xml:space="preserve"> PAGEREF _Toc175841938 \h </w:instrText>
            </w:r>
            <w:r>
              <w:rPr>
                <w:noProof/>
                <w:webHidden/>
              </w:rPr>
            </w:r>
            <w:r>
              <w:rPr>
                <w:noProof/>
                <w:webHidden/>
              </w:rPr>
              <w:fldChar w:fldCharType="separate"/>
            </w:r>
            <w:r>
              <w:rPr>
                <w:noProof/>
                <w:webHidden/>
              </w:rPr>
              <w:t>7</w:t>
            </w:r>
            <w:r>
              <w:rPr>
                <w:noProof/>
                <w:webHidden/>
              </w:rPr>
              <w:fldChar w:fldCharType="end"/>
            </w:r>
          </w:hyperlink>
        </w:p>
        <w:p w14:paraId="3507B694" w14:textId="66AE84CC" w:rsidR="00B956EA" w:rsidRDefault="00B956EA">
          <w:pPr>
            <w:pStyle w:val="TOC5"/>
            <w:tabs>
              <w:tab w:val="right" w:leader="dot" w:pos="9552"/>
            </w:tabs>
            <w:rPr>
              <w:rFonts w:eastAsiaTheme="minorEastAsia" w:cstheme="minorBidi"/>
              <w:noProof/>
              <w:kern w:val="2"/>
              <w14:ligatures w14:val="standardContextual"/>
            </w:rPr>
          </w:pPr>
          <w:hyperlink w:anchor="_Toc175841939" w:history="1">
            <w:r w:rsidRPr="004462C1">
              <w:rPr>
                <w:rStyle w:val="Hyperlink"/>
                <w:noProof/>
              </w:rPr>
              <w:t>Sourcing the setenv file</w:t>
            </w:r>
            <w:r>
              <w:rPr>
                <w:noProof/>
                <w:webHidden/>
              </w:rPr>
              <w:tab/>
            </w:r>
            <w:r>
              <w:rPr>
                <w:noProof/>
                <w:webHidden/>
              </w:rPr>
              <w:fldChar w:fldCharType="begin"/>
            </w:r>
            <w:r>
              <w:rPr>
                <w:noProof/>
                <w:webHidden/>
              </w:rPr>
              <w:instrText xml:space="preserve"> PAGEREF _Toc175841939 \h </w:instrText>
            </w:r>
            <w:r>
              <w:rPr>
                <w:noProof/>
                <w:webHidden/>
              </w:rPr>
            </w:r>
            <w:r>
              <w:rPr>
                <w:noProof/>
                <w:webHidden/>
              </w:rPr>
              <w:fldChar w:fldCharType="separate"/>
            </w:r>
            <w:r>
              <w:rPr>
                <w:noProof/>
                <w:webHidden/>
              </w:rPr>
              <w:t>7</w:t>
            </w:r>
            <w:r>
              <w:rPr>
                <w:noProof/>
                <w:webHidden/>
              </w:rPr>
              <w:fldChar w:fldCharType="end"/>
            </w:r>
          </w:hyperlink>
        </w:p>
        <w:p w14:paraId="03F41905" w14:textId="7FB6E0E4" w:rsidR="00B956EA" w:rsidRDefault="00B956EA">
          <w:pPr>
            <w:pStyle w:val="TOC3"/>
            <w:tabs>
              <w:tab w:val="right" w:leader="dot" w:pos="9552"/>
            </w:tabs>
            <w:rPr>
              <w:rFonts w:eastAsiaTheme="minorEastAsia" w:cstheme="minorBidi"/>
              <w:noProof/>
              <w:kern w:val="2"/>
              <w14:ligatures w14:val="standardContextual"/>
            </w:rPr>
          </w:pPr>
          <w:hyperlink w:anchor="_Toc175841940" w:history="1">
            <w:r w:rsidRPr="004462C1">
              <w:rPr>
                <w:rStyle w:val="Hyperlink"/>
                <w:noProof/>
              </w:rPr>
              <w:t>Preparing the container</w:t>
            </w:r>
            <w:r>
              <w:rPr>
                <w:noProof/>
                <w:webHidden/>
              </w:rPr>
              <w:tab/>
            </w:r>
            <w:r>
              <w:rPr>
                <w:noProof/>
                <w:webHidden/>
              </w:rPr>
              <w:fldChar w:fldCharType="begin"/>
            </w:r>
            <w:r>
              <w:rPr>
                <w:noProof/>
                <w:webHidden/>
              </w:rPr>
              <w:instrText xml:space="preserve"> PAGEREF _Toc175841940 \h </w:instrText>
            </w:r>
            <w:r>
              <w:rPr>
                <w:noProof/>
                <w:webHidden/>
              </w:rPr>
            </w:r>
            <w:r>
              <w:rPr>
                <w:noProof/>
                <w:webHidden/>
              </w:rPr>
              <w:fldChar w:fldCharType="separate"/>
            </w:r>
            <w:r>
              <w:rPr>
                <w:noProof/>
                <w:webHidden/>
              </w:rPr>
              <w:t>8</w:t>
            </w:r>
            <w:r>
              <w:rPr>
                <w:noProof/>
                <w:webHidden/>
              </w:rPr>
              <w:fldChar w:fldCharType="end"/>
            </w:r>
          </w:hyperlink>
        </w:p>
        <w:p w14:paraId="467092B5" w14:textId="1C2FE532" w:rsidR="00B956EA" w:rsidRDefault="00B956EA">
          <w:pPr>
            <w:pStyle w:val="TOC3"/>
            <w:tabs>
              <w:tab w:val="right" w:leader="dot" w:pos="9552"/>
            </w:tabs>
            <w:rPr>
              <w:rFonts w:eastAsiaTheme="minorEastAsia" w:cstheme="minorBidi"/>
              <w:noProof/>
              <w:kern w:val="2"/>
              <w14:ligatures w14:val="standardContextual"/>
            </w:rPr>
          </w:pPr>
          <w:hyperlink w:anchor="_Toc175841941" w:history="1">
            <w:r w:rsidRPr="004462C1">
              <w:rPr>
                <w:rStyle w:val="Hyperlink"/>
                <w:noProof/>
              </w:rPr>
              <w:t>Database Installation</w:t>
            </w:r>
            <w:r>
              <w:rPr>
                <w:noProof/>
                <w:webHidden/>
              </w:rPr>
              <w:tab/>
            </w:r>
            <w:r>
              <w:rPr>
                <w:noProof/>
                <w:webHidden/>
              </w:rPr>
              <w:fldChar w:fldCharType="begin"/>
            </w:r>
            <w:r>
              <w:rPr>
                <w:noProof/>
                <w:webHidden/>
              </w:rPr>
              <w:instrText xml:space="preserve"> PAGEREF _Toc175841941 \h </w:instrText>
            </w:r>
            <w:r>
              <w:rPr>
                <w:noProof/>
                <w:webHidden/>
              </w:rPr>
            </w:r>
            <w:r>
              <w:rPr>
                <w:noProof/>
                <w:webHidden/>
              </w:rPr>
              <w:fldChar w:fldCharType="separate"/>
            </w:r>
            <w:r>
              <w:rPr>
                <w:noProof/>
                <w:webHidden/>
              </w:rPr>
              <w:t>8</w:t>
            </w:r>
            <w:r>
              <w:rPr>
                <w:noProof/>
                <w:webHidden/>
              </w:rPr>
              <w:fldChar w:fldCharType="end"/>
            </w:r>
          </w:hyperlink>
        </w:p>
        <w:p w14:paraId="67B904F1" w14:textId="1E72B1D7" w:rsidR="00B956EA" w:rsidRDefault="00B956EA">
          <w:pPr>
            <w:pStyle w:val="TOC3"/>
            <w:tabs>
              <w:tab w:val="right" w:leader="dot" w:pos="9552"/>
            </w:tabs>
            <w:rPr>
              <w:rFonts w:eastAsiaTheme="minorEastAsia" w:cstheme="minorBidi"/>
              <w:noProof/>
              <w:kern w:val="2"/>
              <w14:ligatures w14:val="standardContextual"/>
            </w:rPr>
          </w:pPr>
          <w:hyperlink w:anchor="_Toc175841942" w:history="1">
            <w:r w:rsidRPr="004462C1">
              <w:rPr>
                <w:rStyle w:val="Hyperlink"/>
                <w:noProof/>
              </w:rPr>
              <w:t>Biorels configuration – Data sources, Genomes, Proteomes</w:t>
            </w:r>
            <w:r>
              <w:rPr>
                <w:noProof/>
                <w:webHidden/>
              </w:rPr>
              <w:tab/>
            </w:r>
            <w:r>
              <w:rPr>
                <w:noProof/>
                <w:webHidden/>
              </w:rPr>
              <w:fldChar w:fldCharType="begin"/>
            </w:r>
            <w:r>
              <w:rPr>
                <w:noProof/>
                <w:webHidden/>
              </w:rPr>
              <w:instrText xml:space="preserve"> PAGEREF _Toc175841942 \h </w:instrText>
            </w:r>
            <w:r>
              <w:rPr>
                <w:noProof/>
                <w:webHidden/>
              </w:rPr>
            </w:r>
            <w:r>
              <w:rPr>
                <w:noProof/>
                <w:webHidden/>
              </w:rPr>
              <w:fldChar w:fldCharType="separate"/>
            </w:r>
            <w:r>
              <w:rPr>
                <w:noProof/>
                <w:webHidden/>
              </w:rPr>
              <w:t>9</w:t>
            </w:r>
            <w:r>
              <w:rPr>
                <w:noProof/>
                <w:webHidden/>
              </w:rPr>
              <w:fldChar w:fldCharType="end"/>
            </w:r>
          </w:hyperlink>
        </w:p>
        <w:p w14:paraId="3FFF6D90" w14:textId="06FD64C2" w:rsidR="00B956EA" w:rsidRDefault="00B956EA">
          <w:pPr>
            <w:pStyle w:val="TOC4"/>
            <w:tabs>
              <w:tab w:val="right" w:leader="dot" w:pos="9552"/>
            </w:tabs>
            <w:rPr>
              <w:rFonts w:eastAsiaTheme="minorEastAsia" w:cstheme="minorBidi"/>
              <w:noProof/>
              <w:kern w:val="2"/>
              <w14:ligatures w14:val="standardContextual"/>
            </w:rPr>
          </w:pPr>
          <w:hyperlink w:anchor="_Toc175841943" w:history="1">
            <w:r w:rsidRPr="004462C1">
              <w:rPr>
                <w:rStyle w:val="Hyperlink"/>
                <w:noProof/>
              </w:rPr>
              <w:t>Genome selection</w:t>
            </w:r>
            <w:r>
              <w:rPr>
                <w:noProof/>
                <w:webHidden/>
              </w:rPr>
              <w:tab/>
            </w:r>
            <w:r>
              <w:rPr>
                <w:noProof/>
                <w:webHidden/>
              </w:rPr>
              <w:fldChar w:fldCharType="begin"/>
            </w:r>
            <w:r>
              <w:rPr>
                <w:noProof/>
                <w:webHidden/>
              </w:rPr>
              <w:instrText xml:space="preserve"> PAGEREF _Toc175841943 \h </w:instrText>
            </w:r>
            <w:r>
              <w:rPr>
                <w:noProof/>
                <w:webHidden/>
              </w:rPr>
            </w:r>
            <w:r>
              <w:rPr>
                <w:noProof/>
                <w:webHidden/>
              </w:rPr>
              <w:fldChar w:fldCharType="separate"/>
            </w:r>
            <w:r>
              <w:rPr>
                <w:noProof/>
                <w:webHidden/>
              </w:rPr>
              <w:t>9</w:t>
            </w:r>
            <w:r>
              <w:rPr>
                <w:noProof/>
                <w:webHidden/>
              </w:rPr>
              <w:fldChar w:fldCharType="end"/>
            </w:r>
          </w:hyperlink>
        </w:p>
        <w:p w14:paraId="451B0940" w14:textId="5DA305DA" w:rsidR="00B956EA" w:rsidRDefault="00B956EA">
          <w:pPr>
            <w:pStyle w:val="TOC4"/>
            <w:tabs>
              <w:tab w:val="right" w:leader="dot" w:pos="9552"/>
            </w:tabs>
            <w:rPr>
              <w:rFonts w:eastAsiaTheme="minorEastAsia" w:cstheme="minorBidi"/>
              <w:noProof/>
              <w:kern w:val="2"/>
              <w14:ligatures w14:val="standardContextual"/>
            </w:rPr>
          </w:pPr>
          <w:hyperlink w:anchor="_Toc175841944" w:history="1">
            <w:r w:rsidRPr="004462C1">
              <w:rPr>
                <w:rStyle w:val="Hyperlink"/>
                <w:noProof/>
              </w:rPr>
              <w:t>Proteome selection</w:t>
            </w:r>
            <w:r>
              <w:rPr>
                <w:noProof/>
                <w:webHidden/>
              </w:rPr>
              <w:tab/>
            </w:r>
            <w:r>
              <w:rPr>
                <w:noProof/>
                <w:webHidden/>
              </w:rPr>
              <w:fldChar w:fldCharType="begin"/>
            </w:r>
            <w:r>
              <w:rPr>
                <w:noProof/>
                <w:webHidden/>
              </w:rPr>
              <w:instrText xml:space="preserve"> PAGEREF _Toc175841944 \h </w:instrText>
            </w:r>
            <w:r>
              <w:rPr>
                <w:noProof/>
                <w:webHidden/>
              </w:rPr>
            </w:r>
            <w:r>
              <w:rPr>
                <w:noProof/>
                <w:webHidden/>
              </w:rPr>
              <w:fldChar w:fldCharType="separate"/>
            </w:r>
            <w:r>
              <w:rPr>
                <w:noProof/>
                <w:webHidden/>
              </w:rPr>
              <w:t>10</w:t>
            </w:r>
            <w:r>
              <w:rPr>
                <w:noProof/>
                <w:webHidden/>
              </w:rPr>
              <w:fldChar w:fldCharType="end"/>
            </w:r>
          </w:hyperlink>
        </w:p>
        <w:p w14:paraId="393EB138" w14:textId="4852F7EE" w:rsidR="00B956EA" w:rsidRDefault="00B956EA">
          <w:pPr>
            <w:pStyle w:val="TOC4"/>
            <w:tabs>
              <w:tab w:val="right" w:leader="dot" w:pos="9552"/>
            </w:tabs>
            <w:rPr>
              <w:rFonts w:eastAsiaTheme="minorEastAsia" w:cstheme="minorBidi"/>
              <w:noProof/>
              <w:kern w:val="2"/>
              <w14:ligatures w14:val="standardContextual"/>
            </w:rPr>
          </w:pPr>
          <w:hyperlink w:anchor="_Toc175841945" w:history="1">
            <w:r w:rsidRPr="004462C1">
              <w:rPr>
                <w:rStyle w:val="Hyperlink"/>
                <w:noProof/>
              </w:rPr>
              <w:t>Data source selection</w:t>
            </w:r>
            <w:r>
              <w:rPr>
                <w:noProof/>
                <w:webHidden/>
              </w:rPr>
              <w:tab/>
            </w:r>
            <w:r>
              <w:rPr>
                <w:noProof/>
                <w:webHidden/>
              </w:rPr>
              <w:fldChar w:fldCharType="begin"/>
            </w:r>
            <w:r>
              <w:rPr>
                <w:noProof/>
                <w:webHidden/>
              </w:rPr>
              <w:instrText xml:space="preserve"> PAGEREF _Toc175841945 \h </w:instrText>
            </w:r>
            <w:r>
              <w:rPr>
                <w:noProof/>
                <w:webHidden/>
              </w:rPr>
            </w:r>
            <w:r>
              <w:rPr>
                <w:noProof/>
                <w:webHidden/>
              </w:rPr>
              <w:fldChar w:fldCharType="separate"/>
            </w:r>
            <w:r>
              <w:rPr>
                <w:noProof/>
                <w:webHidden/>
              </w:rPr>
              <w:t>11</w:t>
            </w:r>
            <w:r>
              <w:rPr>
                <w:noProof/>
                <w:webHidden/>
              </w:rPr>
              <w:fldChar w:fldCharType="end"/>
            </w:r>
          </w:hyperlink>
        </w:p>
        <w:p w14:paraId="35218A6F" w14:textId="02D55135" w:rsidR="00B956EA" w:rsidRDefault="00B956EA">
          <w:pPr>
            <w:pStyle w:val="TOC4"/>
            <w:tabs>
              <w:tab w:val="right" w:leader="dot" w:pos="9552"/>
            </w:tabs>
            <w:rPr>
              <w:rFonts w:eastAsiaTheme="minorEastAsia" w:cstheme="minorBidi"/>
              <w:noProof/>
              <w:kern w:val="2"/>
              <w14:ligatures w14:val="standardContextual"/>
            </w:rPr>
          </w:pPr>
          <w:hyperlink w:anchor="_Toc175841946" w:history="1">
            <w:r w:rsidRPr="004462C1">
              <w:rPr>
                <w:rStyle w:val="Hyperlink"/>
                <w:noProof/>
              </w:rPr>
              <w:t>Global option selection</w:t>
            </w:r>
            <w:r>
              <w:rPr>
                <w:noProof/>
                <w:webHidden/>
              </w:rPr>
              <w:tab/>
            </w:r>
            <w:r>
              <w:rPr>
                <w:noProof/>
                <w:webHidden/>
              </w:rPr>
              <w:fldChar w:fldCharType="begin"/>
            </w:r>
            <w:r>
              <w:rPr>
                <w:noProof/>
                <w:webHidden/>
              </w:rPr>
              <w:instrText xml:space="preserve"> PAGEREF _Toc175841946 \h </w:instrText>
            </w:r>
            <w:r>
              <w:rPr>
                <w:noProof/>
                <w:webHidden/>
              </w:rPr>
            </w:r>
            <w:r>
              <w:rPr>
                <w:noProof/>
                <w:webHidden/>
              </w:rPr>
              <w:fldChar w:fldCharType="separate"/>
            </w:r>
            <w:r>
              <w:rPr>
                <w:noProof/>
                <w:webHidden/>
              </w:rPr>
              <w:t>11</w:t>
            </w:r>
            <w:r>
              <w:rPr>
                <w:noProof/>
                <w:webHidden/>
              </w:rPr>
              <w:fldChar w:fldCharType="end"/>
            </w:r>
          </w:hyperlink>
        </w:p>
        <w:p w14:paraId="62C89D0A" w14:textId="14856F36" w:rsidR="00B956EA" w:rsidRDefault="00B956EA">
          <w:pPr>
            <w:pStyle w:val="TOC4"/>
            <w:tabs>
              <w:tab w:val="right" w:leader="dot" w:pos="9552"/>
            </w:tabs>
            <w:rPr>
              <w:rFonts w:eastAsiaTheme="minorEastAsia" w:cstheme="minorBidi"/>
              <w:noProof/>
              <w:kern w:val="2"/>
              <w14:ligatures w14:val="standardContextual"/>
            </w:rPr>
          </w:pPr>
          <w:hyperlink w:anchor="_Toc175841947" w:history="1">
            <w:r w:rsidRPr="004462C1">
              <w:rPr>
                <w:rStyle w:val="Hyperlink"/>
                <w:noProof/>
              </w:rPr>
              <w:t>Generating the user configuration file</w:t>
            </w:r>
            <w:r>
              <w:rPr>
                <w:noProof/>
                <w:webHidden/>
              </w:rPr>
              <w:tab/>
            </w:r>
            <w:r>
              <w:rPr>
                <w:noProof/>
                <w:webHidden/>
              </w:rPr>
              <w:fldChar w:fldCharType="begin"/>
            </w:r>
            <w:r>
              <w:rPr>
                <w:noProof/>
                <w:webHidden/>
              </w:rPr>
              <w:instrText xml:space="preserve"> PAGEREF _Toc175841947 \h </w:instrText>
            </w:r>
            <w:r>
              <w:rPr>
                <w:noProof/>
                <w:webHidden/>
              </w:rPr>
            </w:r>
            <w:r>
              <w:rPr>
                <w:noProof/>
                <w:webHidden/>
              </w:rPr>
              <w:fldChar w:fldCharType="separate"/>
            </w:r>
            <w:r>
              <w:rPr>
                <w:noProof/>
                <w:webHidden/>
              </w:rPr>
              <w:t>14</w:t>
            </w:r>
            <w:r>
              <w:rPr>
                <w:noProof/>
                <w:webHidden/>
              </w:rPr>
              <w:fldChar w:fldCharType="end"/>
            </w:r>
          </w:hyperlink>
        </w:p>
        <w:p w14:paraId="453D64DF" w14:textId="25910767" w:rsidR="00B956EA" w:rsidRDefault="00B956EA">
          <w:pPr>
            <w:pStyle w:val="TOC3"/>
            <w:tabs>
              <w:tab w:val="right" w:leader="dot" w:pos="9552"/>
            </w:tabs>
            <w:rPr>
              <w:rFonts w:eastAsiaTheme="minorEastAsia" w:cstheme="minorBidi"/>
              <w:noProof/>
              <w:kern w:val="2"/>
              <w14:ligatures w14:val="standardContextual"/>
            </w:rPr>
          </w:pPr>
          <w:hyperlink w:anchor="_Toc175841948" w:history="1">
            <w:r w:rsidRPr="004462C1">
              <w:rPr>
                <w:rStyle w:val="Hyperlink"/>
                <w:noProof/>
              </w:rPr>
              <w:t>Running Biorels</w:t>
            </w:r>
            <w:r>
              <w:rPr>
                <w:noProof/>
                <w:webHidden/>
              </w:rPr>
              <w:tab/>
            </w:r>
            <w:r>
              <w:rPr>
                <w:noProof/>
                <w:webHidden/>
              </w:rPr>
              <w:fldChar w:fldCharType="begin"/>
            </w:r>
            <w:r>
              <w:rPr>
                <w:noProof/>
                <w:webHidden/>
              </w:rPr>
              <w:instrText xml:space="preserve"> PAGEREF _Toc175841948 \h </w:instrText>
            </w:r>
            <w:r>
              <w:rPr>
                <w:noProof/>
                <w:webHidden/>
              </w:rPr>
            </w:r>
            <w:r>
              <w:rPr>
                <w:noProof/>
                <w:webHidden/>
              </w:rPr>
              <w:fldChar w:fldCharType="separate"/>
            </w:r>
            <w:r>
              <w:rPr>
                <w:noProof/>
                <w:webHidden/>
              </w:rPr>
              <w:t>14</w:t>
            </w:r>
            <w:r>
              <w:rPr>
                <w:noProof/>
                <w:webHidden/>
              </w:rPr>
              <w:fldChar w:fldCharType="end"/>
            </w:r>
          </w:hyperlink>
        </w:p>
        <w:p w14:paraId="5F53897D" w14:textId="2CBF21FE" w:rsidR="00B956EA" w:rsidRDefault="00B956EA">
          <w:pPr>
            <w:pStyle w:val="TOC4"/>
            <w:tabs>
              <w:tab w:val="right" w:leader="dot" w:pos="9552"/>
            </w:tabs>
            <w:rPr>
              <w:rFonts w:eastAsiaTheme="minorEastAsia" w:cstheme="minorBidi"/>
              <w:noProof/>
              <w:kern w:val="2"/>
              <w14:ligatures w14:val="standardContextual"/>
            </w:rPr>
          </w:pPr>
          <w:hyperlink w:anchor="_Toc175841949" w:history="1">
            <w:r w:rsidRPr="004462C1">
              <w:rPr>
                <w:rStyle w:val="Hyperlink"/>
                <w:noProof/>
              </w:rPr>
              <w:t>Running with SGE Cluster:</w:t>
            </w:r>
            <w:r>
              <w:rPr>
                <w:noProof/>
                <w:webHidden/>
              </w:rPr>
              <w:tab/>
            </w:r>
            <w:r>
              <w:rPr>
                <w:noProof/>
                <w:webHidden/>
              </w:rPr>
              <w:fldChar w:fldCharType="begin"/>
            </w:r>
            <w:r>
              <w:rPr>
                <w:noProof/>
                <w:webHidden/>
              </w:rPr>
              <w:instrText xml:space="preserve"> PAGEREF _Toc175841949 \h </w:instrText>
            </w:r>
            <w:r>
              <w:rPr>
                <w:noProof/>
                <w:webHidden/>
              </w:rPr>
            </w:r>
            <w:r>
              <w:rPr>
                <w:noProof/>
                <w:webHidden/>
              </w:rPr>
              <w:fldChar w:fldCharType="separate"/>
            </w:r>
            <w:r>
              <w:rPr>
                <w:noProof/>
                <w:webHidden/>
              </w:rPr>
              <w:t>14</w:t>
            </w:r>
            <w:r>
              <w:rPr>
                <w:noProof/>
                <w:webHidden/>
              </w:rPr>
              <w:fldChar w:fldCharType="end"/>
            </w:r>
          </w:hyperlink>
        </w:p>
        <w:p w14:paraId="22CE6F62" w14:textId="5D24D90B" w:rsidR="00B956EA" w:rsidRDefault="00B956EA">
          <w:pPr>
            <w:pStyle w:val="TOC4"/>
            <w:tabs>
              <w:tab w:val="right" w:leader="dot" w:pos="9552"/>
            </w:tabs>
            <w:rPr>
              <w:rFonts w:eastAsiaTheme="minorEastAsia" w:cstheme="minorBidi"/>
              <w:noProof/>
              <w:kern w:val="2"/>
              <w14:ligatures w14:val="standardContextual"/>
            </w:rPr>
          </w:pPr>
          <w:hyperlink w:anchor="_Toc175841950" w:history="1">
            <w:r w:rsidRPr="004462C1">
              <w:rPr>
                <w:rStyle w:val="Hyperlink"/>
                <w:noProof/>
              </w:rPr>
              <w:t>Running on a single CPU – Experimental</w:t>
            </w:r>
            <w:r>
              <w:rPr>
                <w:noProof/>
                <w:webHidden/>
              </w:rPr>
              <w:tab/>
            </w:r>
            <w:r>
              <w:rPr>
                <w:noProof/>
                <w:webHidden/>
              </w:rPr>
              <w:fldChar w:fldCharType="begin"/>
            </w:r>
            <w:r>
              <w:rPr>
                <w:noProof/>
                <w:webHidden/>
              </w:rPr>
              <w:instrText xml:space="preserve"> PAGEREF _Toc175841950 \h </w:instrText>
            </w:r>
            <w:r>
              <w:rPr>
                <w:noProof/>
                <w:webHidden/>
              </w:rPr>
            </w:r>
            <w:r>
              <w:rPr>
                <w:noProof/>
                <w:webHidden/>
              </w:rPr>
              <w:fldChar w:fldCharType="separate"/>
            </w:r>
            <w:r>
              <w:rPr>
                <w:noProof/>
                <w:webHidden/>
              </w:rPr>
              <w:t>14</w:t>
            </w:r>
            <w:r>
              <w:rPr>
                <w:noProof/>
                <w:webHidden/>
              </w:rPr>
              <w:fldChar w:fldCharType="end"/>
            </w:r>
          </w:hyperlink>
        </w:p>
        <w:p w14:paraId="6493B673" w14:textId="6841BCE5" w:rsidR="00B956EA" w:rsidRDefault="00B956EA">
          <w:pPr>
            <w:pStyle w:val="TOC3"/>
            <w:tabs>
              <w:tab w:val="right" w:leader="dot" w:pos="9552"/>
            </w:tabs>
            <w:rPr>
              <w:rFonts w:eastAsiaTheme="minorEastAsia" w:cstheme="minorBidi"/>
              <w:noProof/>
              <w:kern w:val="2"/>
              <w14:ligatures w14:val="standardContextual"/>
            </w:rPr>
          </w:pPr>
          <w:hyperlink w:anchor="_Toc175841951" w:history="1">
            <w:r w:rsidRPr="004462C1">
              <w:rPr>
                <w:rStyle w:val="Hyperlink"/>
                <w:noProof/>
              </w:rPr>
              <w:t>Monitoring BioRels</w:t>
            </w:r>
            <w:r>
              <w:rPr>
                <w:noProof/>
                <w:webHidden/>
              </w:rPr>
              <w:tab/>
            </w:r>
            <w:r>
              <w:rPr>
                <w:noProof/>
                <w:webHidden/>
              </w:rPr>
              <w:fldChar w:fldCharType="begin"/>
            </w:r>
            <w:r>
              <w:rPr>
                <w:noProof/>
                <w:webHidden/>
              </w:rPr>
              <w:instrText xml:space="preserve"> PAGEREF _Toc175841951 \h </w:instrText>
            </w:r>
            <w:r>
              <w:rPr>
                <w:noProof/>
                <w:webHidden/>
              </w:rPr>
            </w:r>
            <w:r>
              <w:rPr>
                <w:noProof/>
                <w:webHidden/>
              </w:rPr>
              <w:fldChar w:fldCharType="separate"/>
            </w:r>
            <w:r>
              <w:rPr>
                <w:noProof/>
                <w:webHidden/>
              </w:rPr>
              <w:t>15</w:t>
            </w:r>
            <w:r>
              <w:rPr>
                <w:noProof/>
                <w:webHidden/>
              </w:rPr>
              <w:fldChar w:fldCharType="end"/>
            </w:r>
          </w:hyperlink>
        </w:p>
        <w:p w14:paraId="11CB4E4B" w14:textId="3663630D" w:rsidR="00B956EA" w:rsidRDefault="00B956EA">
          <w:pPr>
            <w:pStyle w:val="TOC4"/>
            <w:tabs>
              <w:tab w:val="right" w:leader="dot" w:pos="9552"/>
            </w:tabs>
            <w:rPr>
              <w:rFonts w:eastAsiaTheme="minorEastAsia" w:cstheme="minorBidi"/>
              <w:noProof/>
              <w:kern w:val="2"/>
              <w14:ligatures w14:val="standardContextual"/>
            </w:rPr>
          </w:pPr>
          <w:hyperlink w:anchor="_Toc175841952" w:history="1">
            <w:r w:rsidRPr="004462C1">
              <w:rPr>
                <w:rStyle w:val="Hyperlink"/>
                <w:noProof/>
              </w:rPr>
              <w:t>Biorels_monitor output:</w:t>
            </w:r>
            <w:r>
              <w:rPr>
                <w:noProof/>
                <w:webHidden/>
              </w:rPr>
              <w:tab/>
            </w:r>
            <w:r>
              <w:rPr>
                <w:noProof/>
                <w:webHidden/>
              </w:rPr>
              <w:fldChar w:fldCharType="begin"/>
            </w:r>
            <w:r>
              <w:rPr>
                <w:noProof/>
                <w:webHidden/>
              </w:rPr>
              <w:instrText xml:space="preserve"> PAGEREF _Toc175841952 \h </w:instrText>
            </w:r>
            <w:r>
              <w:rPr>
                <w:noProof/>
                <w:webHidden/>
              </w:rPr>
            </w:r>
            <w:r>
              <w:rPr>
                <w:noProof/>
                <w:webHidden/>
              </w:rPr>
              <w:fldChar w:fldCharType="separate"/>
            </w:r>
            <w:r>
              <w:rPr>
                <w:noProof/>
                <w:webHidden/>
              </w:rPr>
              <w:t>15</w:t>
            </w:r>
            <w:r>
              <w:rPr>
                <w:noProof/>
                <w:webHidden/>
              </w:rPr>
              <w:fldChar w:fldCharType="end"/>
            </w:r>
          </w:hyperlink>
        </w:p>
        <w:p w14:paraId="3F875808" w14:textId="3F8FC042" w:rsidR="00B956EA" w:rsidRDefault="00B956EA">
          <w:pPr>
            <w:pStyle w:val="TOC4"/>
            <w:tabs>
              <w:tab w:val="right" w:leader="dot" w:pos="9552"/>
            </w:tabs>
            <w:rPr>
              <w:rFonts w:eastAsiaTheme="minorEastAsia" w:cstheme="minorBidi"/>
              <w:noProof/>
              <w:kern w:val="2"/>
              <w14:ligatures w14:val="standardContextual"/>
            </w:rPr>
          </w:pPr>
          <w:hyperlink w:anchor="_Toc175841953" w:history="1">
            <w:r w:rsidRPr="004462C1">
              <w:rPr>
                <w:rStyle w:val="Hyperlink"/>
                <w:noProof/>
              </w:rPr>
              <w:t>MONITOR_STATUS</w:t>
            </w:r>
            <w:r>
              <w:rPr>
                <w:noProof/>
                <w:webHidden/>
              </w:rPr>
              <w:tab/>
            </w:r>
            <w:r>
              <w:rPr>
                <w:noProof/>
                <w:webHidden/>
              </w:rPr>
              <w:fldChar w:fldCharType="begin"/>
            </w:r>
            <w:r>
              <w:rPr>
                <w:noProof/>
                <w:webHidden/>
              </w:rPr>
              <w:instrText xml:space="preserve"> PAGEREF _Toc175841953 \h </w:instrText>
            </w:r>
            <w:r>
              <w:rPr>
                <w:noProof/>
                <w:webHidden/>
              </w:rPr>
            </w:r>
            <w:r>
              <w:rPr>
                <w:noProof/>
                <w:webHidden/>
              </w:rPr>
              <w:fldChar w:fldCharType="separate"/>
            </w:r>
            <w:r>
              <w:rPr>
                <w:noProof/>
                <w:webHidden/>
              </w:rPr>
              <w:t>17</w:t>
            </w:r>
            <w:r>
              <w:rPr>
                <w:noProof/>
                <w:webHidden/>
              </w:rPr>
              <w:fldChar w:fldCharType="end"/>
            </w:r>
          </w:hyperlink>
        </w:p>
        <w:p w14:paraId="4648FB01" w14:textId="3B68CA90" w:rsidR="00B956EA" w:rsidRDefault="00B956EA">
          <w:pPr>
            <w:pStyle w:val="TOC2"/>
            <w:tabs>
              <w:tab w:val="right" w:leader="dot" w:pos="9552"/>
            </w:tabs>
            <w:rPr>
              <w:rFonts w:eastAsiaTheme="minorEastAsia" w:cstheme="minorBidi"/>
              <w:b w:val="0"/>
              <w:bCs w:val="0"/>
              <w:noProof/>
              <w:kern w:val="2"/>
              <w:sz w:val="24"/>
              <w:szCs w:val="24"/>
              <w14:ligatures w14:val="standardContextual"/>
            </w:rPr>
          </w:pPr>
          <w:hyperlink w:anchor="_Toc175841954" w:history="1">
            <w:r w:rsidRPr="004462C1">
              <w:rPr>
                <w:rStyle w:val="Hyperlink"/>
                <w:noProof/>
              </w:rPr>
              <w:t>Deep dive in the infrastructure</w:t>
            </w:r>
            <w:r>
              <w:rPr>
                <w:noProof/>
                <w:webHidden/>
              </w:rPr>
              <w:tab/>
            </w:r>
            <w:r>
              <w:rPr>
                <w:noProof/>
                <w:webHidden/>
              </w:rPr>
              <w:fldChar w:fldCharType="begin"/>
            </w:r>
            <w:r>
              <w:rPr>
                <w:noProof/>
                <w:webHidden/>
              </w:rPr>
              <w:instrText xml:space="preserve"> PAGEREF _Toc175841954 \h </w:instrText>
            </w:r>
            <w:r>
              <w:rPr>
                <w:noProof/>
                <w:webHidden/>
              </w:rPr>
            </w:r>
            <w:r>
              <w:rPr>
                <w:noProof/>
                <w:webHidden/>
              </w:rPr>
              <w:fldChar w:fldCharType="separate"/>
            </w:r>
            <w:r>
              <w:rPr>
                <w:noProof/>
                <w:webHidden/>
              </w:rPr>
              <w:t>18</w:t>
            </w:r>
            <w:r>
              <w:rPr>
                <w:noProof/>
                <w:webHidden/>
              </w:rPr>
              <w:fldChar w:fldCharType="end"/>
            </w:r>
          </w:hyperlink>
        </w:p>
        <w:p w14:paraId="78D235DE" w14:textId="008F376A" w:rsidR="00B956EA" w:rsidRDefault="00B956EA">
          <w:pPr>
            <w:pStyle w:val="TOC3"/>
            <w:tabs>
              <w:tab w:val="right" w:leader="dot" w:pos="9552"/>
            </w:tabs>
            <w:rPr>
              <w:rFonts w:eastAsiaTheme="minorEastAsia" w:cstheme="minorBidi"/>
              <w:noProof/>
              <w:kern w:val="2"/>
              <w14:ligatures w14:val="standardContextual"/>
            </w:rPr>
          </w:pPr>
          <w:hyperlink w:anchor="_Toc175841955" w:history="1">
            <w:r w:rsidRPr="004462C1">
              <w:rPr>
                <w:rStyle w:val="Hyperlink"/>
                <w:noProof/>
              </w:rPr>
              <w:t>Directory structure</w:t>
            </w:r>
            <w:r>
              <w:rPr>
                <w:noProof/>
                <w:webHidden/>
              </w:rPr>
              <w:tab/>
            </w:r>
            <w:r>
              <w:rPr>
                <w:noProof/>
                <w:webHidden/>
              </w:rPr>
              <w:fldChar w:fldCharType="begin"/>
            </w:r>
            <w:r>
              <w:rPr>
                <w:noProof/>
                <w:webHidden/>
              </w:rPr>
              <w:instrText xml:space="preserve"> PAGEREF _Toc175841955 \h </w:instrText>
            </w:r>
            <w:r>
              <w:rPr>
                <w:noProof/>
                <w:webHidden/>
              </w:rPr>
            </w:r>
            <w:r>
              <w:rPr>
                <w:noProof/>
                <w:webHidden/>
              </w:rPr>
              <w:fldChar w:fldCharType="separate"/>
            </w:r>
            <w:r>
              <w:rPr>
                <w:noProof/>
                <w:webHidden/>
              </w:rPr>
              <w:t>18</w:t>
            </w:r>
            <w:r>
              <w:rPr>
                <w:noProof/>
                <w:webHidden/>
              </w:rPr>
              <w:fldChar w:fldCharType="end"/>
            </w:r>
          </w:hyperlink>
        </w:p>
        <w:p w14:paraId="3369840E" w14:textId="00E321CD" w:rsidR="00B956EA" w:rsidRDefault="00B956EA">
          <w:pPr>
            <w:pStyle w:val="TOC4"/>
            <w:tabs>
              <w:tab w:val="right" w:leader="dot" w:pos="9552"/>
            </w:tabs>
            <w:rPr>
              <w:rFonts w:eastAsiaTheme="minorEastAsia" w:cstheme="minorBidi"/>
              <w:noProof/>
              <w:kern w:val="2"/>
              <w14:ligatures w14:val="standardContextual"/>
            </w:rPr>
          </w:pPr>
          <w:hyperlink w:anchor="_Toc175841956" w:history="1">
            <w:r w:rsidRPr="004462C1">
              <w:rPr>
                <w:rStyle w:val="Hyperlink"/>
                <w:noProof/>
              </w:rPr>
              <w:t>BACKEND directory architecture</w:t>
            </w:r>
            <w:r>
              <w:rPr>
                <w:noProof/>
                <w:webHidden/>
              </w:rPr>
              <w:tab/>
            </w:r>
            <w:r>
              <w:rPr>
                <w:noProof/>
                <w:webHidden/>
              </w:rPr>
              <w:fldChar w:fldCharType="begin"/>
            </w:r>
            <w:r>
              <w:rPr>
                <w:noProof/>
                <w:webHidden/>
              </w:rPr>
              <w:instrText xml:space="preserve"> PAGEREF _Toc175841956 \h </w:instrText>
            </w:r>
            <w:r>
              <w:rPr>
                <w:noProof/>
                <w:webHidden/>
              </w:rPr>
            </w:r>
            <w:r>
              <w:rPr>
                <w:noProof/>
                <w:webHidden/>
              </w:rPr>
              <w:fldChar w:fldCharType="separate"/>
            </w:r>
            <w:r>
              <w:rPr>
                <w:noProof/>
                <w:webHidden/>
              </w:rPr>
              <w:t>19</w:t>
            </w:r>
            <w:r>
              <w:rPr>
                <w:noProof/>
                <w:webHidden/>
              </w:rPr>
              <w:fldChar w:fldCharType="end"/>
            </w:r>
          </w:hyperlink>
        </w:p>
        <w:p w14:paraId="71FBD10B" w14:textId="72EAA17F" w:rsidR="00B956EA" w:rsidRDefault="00B956EA">
          <w:pPr>
            <w:pStyle w:val="TOC5"/>
            <w:tabs>
              <w:tab w:val="right" w:leader="dot" w:pos="9552"/>
            </w:tabs>
            <w:rPr>
              <w:rFonts w:eastAsiaTheme="minorEastAsia" w:cstheme="minorBidi"/>
              <w:noProof/>
              <w:kern w:val="2"/>
              <w14:ligatures w14:val="standardContextual"/>
            </w:rPr>
          </w:pPr>
          <w:hyperlink w:anchor="_Toc175841957" w:history="1">
            <w:r w:rsidRPr="004462C1">
              <w:rPr>
                <w:rStyle w:val="Hyperlink"/>
                <w:noProof/>
              </w:rPr>
              <w:t>SCRIPTS &amp; PRIVATE_SCRIPTS Directory architecture</w:t>
            </w:r>
            <w:r>
              <w:rPr>
                <w:noProof/>
                <w:webHidden/>
              </w:rPr>
              <w:tab/>
            </w:r>
            <w:r>
              <w:rPr>
                <w:noProof/>
                <w:webHidden/>
              </w:rPr>
              <w:fldChar w:fldCharType="begin"/>
            </w:r>
            <w:r>
              <w:rPr>
                <w:noProof/>
                <w:webHidden/>
              </w:rPr>
              <w:instrText xml:space="preserve"> PAGEREF _Toc175841957 \h </w:instrText>
            </w:r>
            <w:r>
              <w:rPr>
                <w:noProof/>
                <w:webHidden/>
              </w:rPr>
            </w:r>
            <w:r>
              <w:rPr>
                <w:noProof/>
                <w:webHidden/>
              </w:rPr>
              <w:fldChar w:fldCharType="separate"/>
            </w:r>
            <w:r>
              <w:rPr>
                <w:noProof/>
                <w:webHidden/>
              </w:rPr>
              <w:t>20</w:t>
            </w:r>
            <w:r>
              <w:rPr>
                <w:noProof/>
                <w:webHidden/>
              </w:rPr>
              <w:fldChar w:fldCharType="end"/>
            </w:r>
          </w:hyperlink>
        </w:p>
        <w:p w14:paraId="648F8988" w14:textId="71C3AF33" w:rsidR="00B956EA" w:rsidRDefault="00B956EA">
          <w:pPr>
            <w:pStyle w:val="TOC4"/>
            <w:tabs>
              <w:tab w:val="right" w:leader="dot" w:pos="9552"/>
            </w:tabs>
            <w:rPr>
              <w:rFonts w:eastAsiaTheme="minorEastAsia" w:cstheme="minorBidi"/>
              <w:noProof/>
              <w:kern w:val="2"/>
              <w14:ligatures w14:val="standardContextual"/>
            </w:rPr>
          </w:pPr>
          <w:hyperlink w:anchor="_Toc175841958" w:history="1">
            <w:r w:rsidRPr="004462C1">
              <w:rPr>
                <w:rStyle w:val="Hyperlink"/>
                <w:noProof/>
              </w:rPr>
              <w:t>PROCESS directory architecture</w:t>
            </w:r>
            <w:r>
              <w:rPr>
                <w:noProof/>
                <w:webHidden/>
              </w:rPr>
              <w:tab/>
            </w:r>
            <w:r>
              <w:rPr>
                <w:noProof/>
                <w:webHidden/>
              </w:rPr>
              <w:fldChar w:fldCharType="begin"/>
            </w:r>
            <w:r>
              <w:rPr>
                <w:noProof/>
                <w:webHidden/>
              </w:rPr>
              <w:instrText xml:space="preserve"> PAGEREF _Toc175841958 \h </w:instrText>
            </w:r>
            <w:r>
              <w:rPr>
                <w:noProof/>
                <w:webHidden/>
              </w:rPr>
            </w:r>
            <w:r>
              <w:rPr>
                <w:noProof/>
                <w:webHidden/>
              </w:rPr>
              <w:fldChar w:fldCharType="separate"/>
            </w:r>
            <w:r>
              <w:rPr>
                <w:noProof/>
                <w:webHidden/>
              </w:rPr>
              <w:t>21</w:t>
            </w:r>
            <w:r>
              <w:rPr>
                <w:noProof/>
                <w:webHidden/>
              </w:rPr>
              <w:fldChar w:fldCharType="end"/>
            </w:r>
          </w:hyperlink>
        </w:p>
        <w:p w14:paraId="719C0DE1" w14:textId="57539F64" w:rsidR="00B956EA" w:rsidRDefault="00B956EA">
          <w:pPr>
            <w:pStyle w:val="TOC4"/>
            <w:tabs>
              <w:tab w:val="right" w:leader="dot" w:pos="9552"/>
            </w:tabs>
            <w:rPr>
              <w:rFonts w:eastAsiaTheme="minorEastAsia" w:cstheme="minorBidi"/>
              <w:noProof/>
              <w:kern w:val="2"/>
              <w14:ligatures w14:val="standardContextual"/>
            </w:rPr>
          </w:pPr>
          <w:hyperlink w:anchor="_Toc175841959" w:history="1">
            <w:r w:rsidRPr="004462C1">
              <w:rPr>
                <w:rStyle w:val="Hyperlink"/>
                <w:noProof/>
              </w:rPr>
              <w:t>PRD_DATA directory architecture</w:t>
            </w:r>
            <w:r>
              <w:rPr>
                <w:noProof/>
                <w:webHidden/>
              </w:rPr>
              <w:tab/>
            </w:r>
            <w:r>
              <w:rPr>
                <w:noProof/>
                <w:webHidden/>
              </w:rPr>
              <w:fldChar w:fldCharType="begin"/>
            </w:r>
            <w:r>
              <w:rPr>
                <w:noProof/>
                <w:webHidden/>
              </w:rPr>
              <w:instrText xml:space="preserve"> PAGEREF _Toc175841959 \h </w:instrText>
            </w:r>
            <w:r>
              <w:rPr>
                <w:noProof/>
                <w:webHidden/>
              </w:rPr>
            </w:r>
            <w:r>
              <w:rPr>
                <w:noProof/>
                <w:webHidden/>
              </w:rPr>
              <w:fldChar w:fldCharType="separate"/>
            </w:r>
            <w:r>
              <w:rPr>
                <w:noProof/>
                <w:webHidden/>
              </w:rPr>
              <w:t>21</w:t>
            </w:r>
            <w:r>
              <w:rPr>
                <w:noProof/>
                <w:webHidden/>
              </w:rPr>
              <w:fldChar w:fldCharType="end"/>
            </w:r>
          </w:hyperlink>
        </w:p>
        <w:p w14:paraId="0ACD6B06" w14:textId="1360DA33" w:rsidR="00B956EA" w:rsidRDefault="00B956EA">
          <w:pPr>
            <w:pStyle w:val="TOC3"/>
            <w:tabs>
              <w:tab w:val="right" w:leader="dot" w:pos="9552"/>
            </w:tabs>
            <w:rPr>
              <w:rFonts w:eastAsiaTheme="minorEastAsia" w:cstheme="minorBidi"/>
              <w:noProof/>
              <w:kern w:val="2"/>
              <w14:ligatures w14:val="standardContextual"/>
            </w:rPr>
          </w:pPr>
          <w:hyperlink w:anchor="_Toc175841960" w:history="1">
            <w:r w:rsidRPr="004462C1">
              <w:rPr>
                <w:rStyle w:val="Hyperlink"/>
                <w:noProof/>
              </w:rPr>
              <w:t>Configuration files</w:t>
            </w:r>
            <w:r>
              <w:rPr>
                <w:noProof/>
                <w:webHidden/>
              </w:rPr>
              <w:tab/>
            </w:r>
            <w:r>
              <w:rPr>
                <w:noProof/>
                <w:webHidden/>
              </w:rPr>
              <w:fldChar w:fldCharType="begin"/>
            </w:r>
            <w:r>
              <w:rPr>
                <w:noProof/>
                <w:webHidden/>
              </w:rPr>
              <w:instrText xml:space="preserve"> PAGEREF _Toc175841960 \h </w:instrText>
            </w:r>
            <w:r>
              <w:rPr>
                <w:noProof/>
                <w:webHidden/>
              </w:rPr>
            </w:r>
            <w:r>
              <w:rPr>
                <w:noProof/>
                <w:webHidden/>
              </w:rPr>
              <w:fldChar w:fldCharType="separate"/>
            </w:r>
            <w:r>
              <w:rPr>
                <w:noProof/>
                <w:webHidden/>
              </w:rPr>
              <w:t>22</w:t>
            </w:r>
            <w:r>
              <w:rPr>
                <w:noProof/>
                <w:webHidden/>
              </w:rPr>
              <w:fldChar w:fldCharType="end"/>
            </w:r>
          </w:hyperlink>
        </w:p>
        <w:p w14:paraId="058F8971" w14:textId="0CD1A958" w:rsidR="00B956EA" w:rsidRDefault="00B956EA">
          <w:pPr>
            <w:pStyle w:val="TOC4"/>
            <w:tabs>
              <w:tab w:val="right" w:leader="dot" w:pos="9552"/>
            </w:tabs>
            <w:rPr>
              <w:rFonts w:eastAsiaTheme="minorEastAsia" w:cstheme="minorBidi"/>
              <w:noProof/>
              <w:kern w:val="2"/>
              <w14:ligatures w14:val="standardContextual"/>
            </w:rPr>
          </w:pPr>
          <w:hyperlink w:anchor="_Toc175841961" w:history="1">
            <w:r w:rsidRPr="004462C1">
              <w:rPr>
                <w:rStyle w:val="Hyperlink"/>
                <w:noProof/>
              </w:rPr>
              <w:t>CONFIG_GLOBAL</w:t>
            </w:r>
            <w:r>
              <w:rPr>
                <w:noProof/>
                <w:webHidden/>
              </w:rPr>
              <w:tab/>
            </w:r>
            <w:r>
              <w:rPr>
                <w:noProof/>
                <w:webHidden/>
              </w:rPr>
              <w:fldChar w:fldCharType="begin"/>
            </w:r>
            <w:r>
              <w:rPr>
                <w:noProof/>
                <w:webHidden/>
              </w:rPr>
              <w:instrText xml:space="preserve"> PAGEREF _Toc175841961 \h </w:instrText>
            </w:r>
            <w:r>
              <w:rPr>
                <w:noProof/>
                <w:webHidden/>
              </w:rPr>
            </w:r>
            <w:r>
              <w:rPr>
                <w:noProof/>
                <w:webHidden/>
              </w:rPr>
              <w:fldChar w:fldCharType="separate"/>
            </w:r>
            <w:r>
              <w:rPr>
                <w:noProof/>
                <w:webHidden/>
              </w:rPr>
              <w:t>22</w:t>
            </w:r>
            <w:r>
              <w:rPr>
                <w:noProof/>
                <w:webHidden/>
              </w:rPr>
              <w:fldChar w:fldCharType="end"/>
            </w:r>
          </w:hyperlink>
        </w:p>
        <w:p w14:paraId="6E9879BB" w14:textId="7ABF22C8" w:rsidR="00B956EA" w:rsidRDefault="00B956EA">
          <w:pPr>
            <w:pStyle w:val="TOC5"/>
            <w:tabs>
              <w:tab w:val="right" w:leader="dot" w:pos="9552"/>
            </w:tabs>
            <w:rPr>
              <w:rFonts w:eastAsiaTheme="minorEastAsia" w:cstheme="minorBidi"/>
              <w:noProof/>
              <w:kern w:val="2"/>
              <w14:ligatures w14:val="standardContextual"/>
            </w:rPr>
          </w:pPr>
          <w:hyperlink w:anchor="_Toc175841962" w:history="1">
            <w:r w:rsidRPr="004462C1">
              <w:rPr>
                <w:rStyle w:val="Hyperlink"/>
                <w:noProof/>
              </w:rPr>
              <w:t>Global variables:</w:t>
            </w:r>
            <w:r>
              <w:rPr>
                <w:noProof/>
                <w:webHidden/>
              </w:rPr>
              <w:tab/>
            </w:r>
            <w:r>
              <w:rPr>
                <w:noProof/>
                <w:webHidden/>
              </w:rPr>
              <w:fldChar w:fldCharType="begin"/>
            </w:r>
            <w:r>
              <w:rPr>
                <w:noProof/>
                <w:webHidden/>
              </w:rPr>
              <w:instrText xml:space="preserve"> PAGEREF _Toc175841962 \h </w:instrText>
            </w:r>
            <w:r>
              <w:rPr>
                <w:noProof/>
                <w:webHidden/>
              </w:rPr>
            </w:r>
            <w:r>
              <w:rPr>
                <w:noProof/>
                <w:webHidden/>
              </w:rPr>
              <w:fldChar w:fldCharType="separate"/>
            </w:r>
            <w:r>
              <w:rPr>
                <w:noProof/>
                <w:webHidden/>
              </w:rPr>
              <w:t>22</w:t>
            </w:r>
            <w:r>
              <w:rPr>
                <w:noProof/>
                <w:webHidden/>
              </w:rPr>
              <w:fldChar w:fldCharType="end"/>
            </w:r>
          </w:hyperlink>
        </w:p>
        <w:p w14:paraId="6A82F849" w14:textId="23152661" w:rsidR="00B956EA" w:rsidRDefault="00B956EA">
          <w:pPr>
            <w:pStyle w:val="TOC5"/>
            <w:tabs>
              <w:tab w:val="right" w:leader="dot" w:pos="9552"/>
            </w:tabs>
            <w:rPr>
              <w:rFonts w:eastAsiaTheme="minorEastAsia" w:cstheme="minorBidi"/>
              <w:noProof/>
              <w:kern w:val="2"/>
              <w14:ligatures w14:val="standardContextual"/>
            </w:rPr>
          </w:pPr>
          <w:hyperlink w:anchor="_Toc175841963" w:history="1">
            <w:r w:rsidRPr="004462C1">
              <w:rPr>
                <w:rStyle w:val="Hyperlink"/>
                <w:noProof/>
              </w:rPr>
              <w:t>Links (LINK section)</w:t>
            </w:r>
            <w:r>
              <w:rPr>
                <w:noProof/>
                <w:webHidden/>
              </w:rPr>
              <w:tab/>
            </w:r>
            <w:r>
              <w:rPr>
                <w:noProof/>
                <w:webHidden/>
              </w:rPr>
              <w:fldChar w:fldCharType="begin"/>
            </w:r>
            <w:r>
              <w:rPr>
                <w:noProof/>
                <w:webHidden/>
              </w:rPr>
              <w:instrText xml:space="preserve"> PAGEREF _Toc175841963 \h </w:instrText>
            </w:r>
            <w:r>
              <w:rPr>
                <w:noProof/>
                <w:webHidden/>
              </w:rPr>
            </w:r>
            <w:r>
              <w:rPr>
                <w:noProof/>
                <w:webHidden/>
              </w:rPr>
              <w:fldChar w:fldCharType="separate"/>
            </w:r>
            <w:r>
              <w:rPr>
                <w:noProof/>
                <w:webHidden/>
              </w:rPr>
              <w:t>23</w:t>
            </w:r>
            <w:r>
              <w:rPr>
                <w:noProof/>
                <w:webHidden/>
              </w:rPr>
              <w:fldChar w:fldCharType="end"/>
            </w:r>
          </w:hyperlink>
        </w:p>
        <w:p w14:paraId="3D7C0460" w14:textId="7B14C70F" w:rsidR="00B956EA" w:rsidRDefault="00B956EA">
          <w:pPr>
            <w:pStyle w:val="TOC5"/>
            <w:tabs>
              <w:tab w:val="right" w:leader="dot" w:pos="9552"/>
            </w:tabs>
            <w:rPr>
              <w:rFonts w:eastAsiaTheme="minorEastAsia" w:cstheme="minorBidi"/>
              <w:noProof/>
              <w:kern w:val="2"/>
              <w14:ligatures w14:val="standardContextual"/>
            </w:rPr>
          </w:pPr>
          <w:hyperlink w:anchor="_Toc175841964" w:history="1">
            <w:r w:rsidRPr="004462C1">
              <w:rPr>
                <w:rStyle w:val="Hyperlink"/>
                <w:noProof/>
              </w:rPr>
              <w:t>Tools (TOOL section)</w:t>
            </w:r>
            <w:r>
              <w:rPr>
                <w:noProof/>
                <w:webHidden/>
              </w:rPr>
              <w:tab/>
            </w:r>
            <w:r>
              <w:rPr>
                <w:noProof/>
                <w:webHidden/>
              </w:rPr>
              <w:fldChar w:fldCharType="begin"/>
            </w:r>
            <w:r>
              <w:rPr>
                <w:noProof/>
                <w:webHidden/>
              </w:rPr>
              <w:instrText xml:space="preserve"> PAGEREF _Toc175841964 \h </w:instrText>
            </w:r>
            <w:r>
              <w:rPr>
                <w:noProof/>
                <w:webHidden/>
              </w:rPr>
            </w:r>
            <w:r>
              <w:rPr>
                <w:noProof/>
                <w:webHidden/>
              </w:rPr>
              <w:fldChar w:fldCharType="separate"/>
            </w:r>
            <w:r>
              <w:rPr>
                <w:noProof/>
                <w:webHidden/>
              </w:rPr>
              <w:t>23</w:t>
            </w:r>
            <w:r>
              <w:rPr>
                <w:noProof/>
                <w:webHidden/>
              </w:rPr>
              <w:fldChar w:fldCharType="end"/>
            </w:r>
          </w:hyperlink>
        </w:p>
        <w:p w14:paraId="59C0BA61" w14:textId="3544F3DE" w:rsidR="00B956EA" w:rsidRDefault="00B956EA">
          <w:pPr>
            <w:pStyle w:val="TOC4"/>
            <w:tabs>
              <w:tab w:val="right" w:leader="dot" w:pos="9552"/>
            </w:tabs>
            <w:rPr>
              <w:rFonts w:eastAsiaTheme="minorEastAsia" w:cstheme="minorBidi"/>
              <w:noProof/>
              <w:kern w:val="2"/>
              <w14:ligatures w14:val="standardContextual"/>
            </w:rPr>
          </w:pPr>
          <w:hyperlink w:anchor="_Toc175841965" w:history="1">
            <w:r w:rsidRPr="004462C1">
              <w:rPr>
                <w:rStyle w:val="Hyperlink"/>
                <w:noProof/>
              </w:rPr>
              <w:t>CONFIG_JOB</w:t>
            </w:r>
            <w:r>
              <w:rPr>
                <w:noProof/>
                <w:webHidden/>
              </w:rPr>
              <w:tab/>
            </w:r>
            <w:r>
              <w:rPr>
                <w:noProof/>
                <w:webHidden/>
              </w:rPr>
              <w:fldChar w:fldCharType="begin"/>
            </w:r>
            <w:r>
              <w:rPr>
                <w:noProof/>
                <w:webHidden/>
              </w:rPr>
              <w:instrText xml:space="preserve"> PAGEREF _Toc175841965 \h </w:instrText>
            </w:r>
            <w:r>
              <w:rPr>
                <w:noProof/>
                <w:webHidden/>
              </w:rPr>
            </w:r>
            <w:r>
              <w:rPr>
                <w:noProof/>
                <w:webHidden/>
              </w:rPr>
              <w:fldChar w:fldCharType="separate"/>
            </w:r>
            <w:r>
              <w:rPr>
                <w:noProof/>
                <w:webHidden/>
              </w:rPr>
              <w:t>24</w:t>
            </w:r>
            <w:r>
              <w:rPr>
                <w:noProof/>
                <w:webHidden/>
              </w:rPr>
              <w:fldChar w:fldCharType="end"/>
            </w:r>
          </w:hyperlink>
        </w:p>
        <w:p w14:paraId="51BAFD78" w14:textId="1B008505" w:rsidR="00B956EA" w:rsidRDefault="00B956EA">
          <w:pPr>
            <w:pStyle w:val="TOC5"/>
            <w:tabs>
              <w:tab w:val="right" w:leader="dot" w:pos="9552"/>
            </w:tabs>
            <w:rPr>
              <w:rFonts w:eastAsiaTheme="minorEastAsia" w:cstheme="minorBidi"/>
              <w:noProof/>
              <w:kern w:val="2"/>
              <w14:ligatures w14:val="standardContextual"/>
            </w:rPr>
          </w:pPr>
          <w:hyperlink w:anchor="_Toc175841966" w:history="1">
            <w:r w:rsidRPr="004462C1">
              <w:rPr>
                <w:rStyle w:val="Hyperlink"/>
                <w:noProof/>
              </w:rPr>
              <w:t>Case with taxonomy and gene</w:t>
            </w:r>
            <w:r>
              <w:rPr>
                <w:noProof/>
                <w:webHidden/>
              </w:rPr>
              <w:tab/>
            </w:r>
            <w:r>
              <w:rPr>
                <w:noProof/>
                <w:webHidden/>
              </w:rPr>
              <w:fldChar w:fldCharType="begin"/>
            </w:r>
            <w:r>
              <w:rPr>
                <w:noProof/>
                <w:webHidden/>
              </w:rPr>
              <w:instrText xml:space="preserve"> PAGEREF _Toc175841966 \h </w:instrText>
            </w:r>
            <w:r>
              <w:rPr>
                <w:noProof/>
                <w:webHidden/>
              </w:rPr>
            </w:r>
            <w:r>
              <w:rPr>
                <w:noProof/>
                <w:webHidden/>
              </w:rPr>
              <w:fldChar w:fldCharType="separate"/>
            </w:r>
            <w:r>
              <w:rPr>
                <w:noProof/>
                <w:webHidden/>
              </w:rPr>
              <w:t>25</w:t>
            </w:r>
            <w:r>
              <w:rPr>
                <w:noProof/>
                <w:webHidden/>
              </w:rPr>
              <w:fldChar w:fldCharType="end"/>
            </w:r>
          </w:hyperlink>
        </w:p>
        <w:p w14:paraId="0D9AC375" w14:textId="5393B5CD" w:rsidR="00B956EA" w:rsidRDefault="00B956EA">
          <w:pPr>
            <w:pStyle w:val="TOC4"/>
            <w:tabs>
              <w:tab w:val="right" w:leader="dot" w:pos="9552"/>
            </w:tabs>
            <w:rPr>
              <w:rFonts w:eastAsiaTheme="minorEastAsia" w:cstheme="minorBidi"/>
              <w:noProof/>
              <w:kern w:val="2"/>
              <w14:ligatures w14:val="standardContextual"/>
            </w:rPr>
          </w:pPr>
          <w:hyperlink w:anchor="_Toc175841967" w:history="1">
            <w:r w:rsidRPr="004462C1">
              <w:rPr>
                <w:rStyle w:val="Hyperlink"/>
                <w:noProof/>
              </w:rPr>
              <w:t>CONFIG_USER – User configuration file</w:t>
            </w:r>
            <w:r>
              <w:rPr>
                <w:noProof/>
                <w:webHidden/>
              </w:rPr>
              <w:tab/>
            </w:r>
            <w:r>
              <w:rPr>
                <w:noProof/>
                <w:webHidden/>
              </w:rPr>
              <w:fldChar w:fldCharType="begin"/>
            </w:r>
            <w:r>
              <w:rPr>
                <w:noProof/>
                <w:webHidden/>
              </w:rPr>
              <w:instrText xml:space="preserve"> PAGEREF _Toc175841967 \h </w:instrText>
            </w:r>
            <w:r>
              <w:rPr>
                <w:noProof/>
                <w:webHidden/>
              </w:rPr>
            </w:r>
            <w:r>
              <w:rPr>
                <w:noProof/>
                <w:webHidden/>
              </w:rPr>
              <w:fldChar w:fldCharType="separate"/>
            </w:r>
            <w:r>
              <w:rPr>
                <w:noProof/>
                <w:webHidden/>
              </w:rPr>
              <w:t>26</w:t>
            </w:r>
            <w:r>
              <w:rPr>
                <w:noProof/>
                <w:webHidden/>
              </w:rPr>
              <w:fldChar w:fldCharType="end"/>
            </w:r>
          </w:hyperlink>
        </w:p>
        <w:p w14:paraId="05491156" w14:textId="5379603D" w:rsidR="00B956EA" w:rsidRDefault="00B956EA">
          <w:pPr>
            <w:pStyle w:val="TOC5"/>
            <w:tabs>
              <w:tab w:val="right" w:leader="dot" w:pos="9552"/>
            </w:tabs>
            <w:rPr>
              <w:rFonts w:eastAsiaTheme="minorEastAsia" w:cstheme="minorBidi"/>
              <w:noProof/>
              <w:kern w:val="2"/>
              <w14:ligatures w14:val="standardContextual"/>
            </w:rPr>
          </w:pPr>
          <w:hyperlink w:anchor="_Toc175841968" w:history="1">
            <w:r w:rsidRPr="004462C1">
              <w:rPr>
                <w:rStyle w:val="Hyperlink"/>
                <w:noProof/>
              </w:rPr>
              <w:t>Global user configuration</w:t>
            </w:r>
            <w:r>
              <w:rPr>
                <w:noProof/>
                <w:webHidden/>
              </w:rPr>
              <w:tab/>
            </w:r>
            <w:r>
              <w:rPr>
                <w:noProof/>
                <w:webHidden/>
              </w:rPr>
              <w:fldChar w:fldCharType="begin"/>
            </w:r>
            <w:r>
              <w:rPr>
                <w:noProof/>
                <w:webHidden/>
              </w:rPr>
              <w:instrText xml:space="preserve"> PAGEREF _Toc175841968 \h </w:instrText>
            </w:r>
            <w:r>
              <w:rPr>
                <w:noProof/>
                <w:webHidden/>
              </w:rPr>
            </w:r>
            <w:r>
              <w:rPr>
                <w:noProof/>
                <w:webHidden/>
              </w:rPr>
              <w:fldChar w:fldCharType="separate"/>
            </w:r>
            <w:r>
              <w:rPr>
                <w:noProof/>
                <w:webHidden/>
              </w:rPr>
              <w:t>26</w:t>
            </w:r>
            <w:r>
              <w:rPr>
                <w:noProof/>
                <w:webHidden/>
              </w:rPr>
              <w:fldChar w:fldCharType="end"/>
            </w:r>
          </w:hyperlink>
        </w:p>
        <w:p w14:paraId="5F2ABBB3" w14:textId="5EB4B592" w:rsidR="00B956EA" w:rsidRDefault="00B956EA">
          <w:pPr>
            <w:pStyle w:val="TOC5"/>
            <w:tabs>
              <w:tab w:val="right" w:leader="dot" w:pos="9552"/>
            </w:tabs>
            <w:rPr>
              <w:rFonts w:eastAsiaTheme="minorEastAsia" w:cstheme="minorBidi"/>
              <w:noProof/>
              <w:kern w:val="2"/>
              <w14:ligatures w14:val="standardContextual"/>
            </w:rPr>
          </w:pPr>
          <w:hyperlink w:anchor="_Toc175841969" w:history="1">
            <w:r w:rsidRPr="004462C1">
              <w:rPr>
                <w:rStyle w:val="Hyperlink"/>
                <w:noProof/>
              </w:rPr>
              <w:t>Processing configuration</w:t>
            </w:r>
            <w:r>
              <w:rPr>
                <w:noProof/>
                <w:webHidden/>
              </w:rPr>
              <w:tab/>
            </w:r>
            <w:r>
              <w:rPr>
                <w:noProof/>
                <w:webHidden/>
              </w:rPr>
              <w:fldChar w:fldCharType="begin"/>
            </w:r>
            <w:r>
              <w:rPr>
                <w:noProof/>
                <w:webHidden/>
              </w:rPr>
              <w:instrText xml:space="preserve"> PAGEREF _Toc175841969 \h </w:instrText>
            </w:r>
            <w:r>
              <w:rPr>
                <w:noProof/>
                <w:webHidden/>
              </w:rPr>
            </w:r>
            <w:r>
              <w:rPr>
                <w:noProof/>
                <w:webHidden/>
              </w:rPr>
              <w:fldChar w:fldCharType="separate"/>
            </w:r>
            <w:r>
              <w:rPr>
                <w:noProof/>
                <w:webHidden/>
              </w:rPr>
              <w:t>26</w:t>
            </w:r>
            <w:r>
              <w:rPr>
                <w:noProof/>
                <w:webHidden/>
              </w:rPr>
              <w:fldChar w:fldCharType="end"/>
            </w:r>
          </w:hyperlink>
        </w:p>
        <w:p w14:paraId="056FA95B" w14:textId="196EEFD3" w:rsidR="00B956EA" w:rsidRDefault="00B956EA">
          <w:pPr>
            <w:pStyle w:val="TOC5"/>
            <w:tabs>
              <w:tab w:val="right" w:leader="dot" w:pos="9552"/>
            </w:tabs>
            <w:rPr>
              <w:rFonts w:eastAsiaTheme="minorEastAsia" w:cstheme="minorBidi"/>
              <w:noProof/>
              <w:kern w:val="2"/>
              <w14:ligatures w14:val="standardContextual"/>
            </w:rPr>
          </w:pPr>
          <w:hyperlink w:anchor="_Toc175841970" w:history="1">
            <w:r w:rsidRPr="004462C1">
              <w:rPr>
                <w:rStyle w:val="Hyperlink"/>
                <w:noProof/>
              </w:rPr>
              <w:t>Private configuration</w:t>
            </w:r>
            <w:r>
              <w:rPr>
                <w:noProof/>
                <w:webHidden/>
              </w:rPr>
              <w:tab/>
            </w:r>
            <w:r>
              <w:rPr>
                <w:noProof/>
                <w:webHidden/>
              </w:rPr>
              <w:fldChar w:fldCharType="begin"/>
            </w:r>
            <w:r>
              <w:rPr>
                <w:noProof/>
                <w:webHidden/>
              </w:rPr>
              <w:instrText xml:space="preserve"> PAGEREF _Toc175841970 \h </w:instrText>
            </w:r>
            <w:r>
              <w:rPr>
                <w:noProof/>
                <w:webHidden/>
              </w:rPr>
            </w:r>
            <w:r>
              <w:rPr>
                <w:noProof/>
                <w:webHidden/>
              </w:rPr>
              <w:fldChar w:fldCharType="separate"/>
            </w:r>
            <w:r>
              <w:rPr>
                <w:noProof/>
                <w:webHidden/>
              </w:rPr>
              <w:t>27</w:t>
            </w:r>
            <w:r>
              <w:rPr>
                <w:noProof/>
                <w:webHidden/>
              </w:rPr>
              <w:fldChar w:fldCharType="end"/>
            </w:r>
          </w:hyperlink>
        </w:p>
        <w:p w14:paraId="27C0CE0B" w14:textId="7E60A109" w:rsidR="00B956EA" w:rsidRDefault="00B956EA">
          <w:pPr>
            <w:pStyle w:val="TOC5"/>
            <w:tabs>
              <w:tab w:val="right" w:leader="dot" w:pos="9552"/>
            </w:tabs>
            <w:rPr>
              <w:rFonts w:eastAsiaTheme="minorEastAsia" w:cstheme="minorBidi"/>
              <w:noProof/>
              <w:kern w:val="2"/>
              <w14:ligatures w14:val="standardContextual"/>
            </w:rPr>
          </w:pPr>
          <w:hyperlink w:anchor="_Toc175841971" w:history="1">
            <w:r w:rsidRPr="004462C1">
              <w:rPr>
                <w:rStyle w:val="Hyperlink"/>
                <w:noProof/>
              </w:rPr>
              <w:t>Uniprot configuration</w:t>
            </w:r>
            <w:r>
              <w:rPr>
                <w:noProof/>
                <w:webHidden/>
              </w:rPr>
              <w:tab/>
            </w:r>
            <w:r>
              <w:rPr>
                <w:noProof/>
                <w:webHidden/>
              </w:rPr>
              <w:fldChar w:fldCharType="begin"/>
            </w:r>
            <w:r>
              <w:rPr>
                <w:noProof/>
                <w:webHidden/>
              </w:rPr>
              <w:instrText xml:space="preserve"> PAGEREF _Toc175841971 \h </w:instrText>
            </w:r>
            <w:r>
              <w:rPr>
                <w:noProof/>
                <w:webHidden/>
              </w:rPr>
            </w:r>
            <w:r>
              <w:rPr>
                <w:noProof/>
                <w:webHidden/>
              </w:rPr>
              <w:fldChar w:fldCharType="separate"/>
            </w:r>
            <w:r>
              <w:rPr>
                <w:noProof/>
                <w:webHidden/>
              </w:rPr>
              <w:t>27</w:t>
            </w:r>
            <w:r>
              <w:rPr>
                <w:noProof/>
                <w:webHidden/>
              </w:rPr>
              <w:fldChar w:fldCharType="end"/>
            </w:r>
          </w:hyperlink>
        </w:p>
        <w:p w14:paraId="2AAD4880" w14:textId="47AD3315" w:rsidR="00B956EA" w:rsidRDefault="00B956EA">
          <w:pPr>
            <w:pStyle w:val="TOC5"/>
            <w:tabs>
              <w:tab w:val="right" w:leader="dot" w:pos="9552"/>
            </w:tabs>
            <w:rPr>
              <w:rFonts w:eastAsiaTheme="minorEastAsia" w:cstheme="minorBidi"/>
              <w:noProof/>
              <w:kern w:val="2"/>
              <w14:ligatures w14:val="standardContextual"/>
            </w:rPr>
          </w:pPr>
          <w:hyperlink w:anchor="_Toc175841972" w:history="1">
            <w:r w:rsidRPr="004462C1">
              <w:rPr>
                <w:rStyle w:val="Hyperlink"/>
                <w:noProof/>
              </w:rPr>
              <w:t>3</w:t>
            </w:r>
            <w:r w:rsidRPr="004462C1">
              <w:rPr>
                <w:rStyle w:val="Hyperlink"/>
                <w:noProof/>
                <w:vertAlign w:val="superscript"/>
              </w:rPr>
              <w:t>rd</w:t>
            </w:r>
            <w:r w:rsidRPr="004462C1">
              <w:rPr>
                <w:rStyle w:val="Hyperlink"/>
                <w:noProof/>
              </w:rPr>
              <w:t xml:space="preserve"> party data sources with licenses</w:t>
            </w:r>
            <w:r>
              <w:rPr>
                <w:noProof/>
                <w:webHidden/>
              </w:rPr>
              <w:tab/>
            </w:r>
            <w:r>
              <w:rPr>
                <w:noProof/>
                <w:webHidden/>
              </w:rPr>
              <w:fldChar w:fldCharType="begin"/>
            </w:r>
            <w:r>
              <w:rPr>
                <w:noProof/>
                <w:webHidden/>
              </w:rPr>
              <w:instrText xml:space="preserve"> PAGEREF _Toc175841972 \h </w:instrText>
            </w:r>
            <w:r>
              <w:rPr>
                <w:noProof/>
                <w:webHidden/>
              </w:rPr>
            </w:r>
            <w:r>
              <w:rPr>
                <w:noProof/>
                <w:webHidden/>
              </w:rPr>
              <w:fldChar w:fldCharType="separate"/>
            </w:r>
            <w:r>
              <w:rPr>
                <w:noProof/>
                <w:webHidden/>
              </w:rPr>
              <w:t>28</w:t>
            </w:r>
            <w:r>
              <w:rPr>
                <w:noProof/>
                <w:webHidden/>
              </w:rPr>
              <w:fldChar w:fldCharType="end"/>
            </w:r>
          </w:hyperlink>
        </w:p>
        <w:p w14:paraId="54C31B6F" w14:textId="79033910" w:rsidR="00B956EA" w:rsidRDefault="00B956EA">
          <w:pPr>
            <w:pStyle w:val="TOC5"/>
            <w:tabs>
              <w:tab w:val="right" w:leader="dot" w:pos="9552"/>
            </w:tabs>
            <w:rPr>
              <w:rFonts w:eastAsiaTheme="minorEastAsia" w:cstheme="minorBidi"/>
              <w:noProof/>
              <w:kern w:val="2"/>
              <w14:ligatures w14:val="standardContextual"/>
            </w:rPr>
          </w:pPr>
          <w:hyperlink w:anchor="_Toc175841973" w:history="1">
            <w:r w:rsidRPr="004462C1">
              <w:rPr>
                <w:rStyle w:val="Hyperlink"/>
                <w:noProof/>
              </w:rPr>
              <w:t>Pubmed configuration</w:t>
            </w:r>
            <w:r>
              <w:rPr>
                <w:noProof/>
                <w:webHidden/>
              </w:rPr>
              <w:tab/>
            </w:r>
            <w:r>
              <w:rPr>
                <w:noProof/>
                <w:webHidden/>
              </w:rPr>
              <w:fldChar w:fldCharType="begin"/>
            </w:r>
            <w:r>
              <w:rPr>
                <w:noProof/>
                <w:webHidden/>
              </w:rPr>
              <w:instrText xml:space="preserve"> PAGEREF _Toc175841973 \h </w:instrText>
            </w:r>
            <w:r>
              <w:rPr>
                <w:noProof/>
                <w:webHidden/>
              </w:rPr>
            </w:r>
            <w:r>
              <w:rPr>
                <w:noProof/>
                <w:webHidden/>
              </w:rPr>
              <w:fldChar w:fldCharType="separate"/>
            </w:r>
            <w:r>
              <w:rPr>
                <w:noProof/>
                <w:webHidden/>
              </w:rPr>
              <w:t>28</w:t>
            </w:r>
            <w:r>
              <w:rPr>
                <w:noProof/>
                <w:webHidden/>
              </w:rPr>
              <w:fldChar w:fldCharType="end"/>
            </w:r>
          </w:hyperlink>
        </w:p>
        <w:p w14:paraId="5C004F5C" w14:textId="1AA251CF" w:rsidR="00B956EA" w:rsidRDefault="00B956EA">
          <w:pPr>
            <w:pStyle w:val="TOC5"/>
            <w:tabs>
              <w:tab w:val="right" w:leader="dot" w:pos="9552"/>
            </w:tabs>
            <w:rPr>
              <w:rFonts w:eastAsiaTheme="minorEastAsia" w:cstheme="minorBidi"/>
              <w:noProof/>
              <w:kern w:val="2"/>
              <w14:ligatures w14:val="standardContextual"/>
            </w:rPr>
          </w:pPr>
          <w:hyperlink w:anchor="_Toc175841974" w:history="1">
            <w:r w:rsidRPr="004462C1">
              <w:rPr>
                <w:rStyle w:val="Hyperlink"/>
                <w:noProof/>
              </w:rPr>
              <w:t>Promoter configuration</w:t>
            </w:r>
            <w:r>
              <w:rPr>
                <w:noProof/>
                <w:webHidden/>
              </w:rPr>
              <w:tab/>
            </w:r>
            <w:r>
              <w:rPr>
                <w:noProof/>
                <w:webHidden/>
              </w:rPr>
              <w:fldChar w:fldCharType="begin"/>
            </w:r>
            <w:r>
              <w:rPr>
                <w:noProof/>
                <w:webHidden/>
              </w:rPr>
              <w:instrText xml:space="preserve"> PAGEREF _Toc175841974 \h </w:instrText>
            </w:r>
            <w:r>
              <w:rPr>
                <w:noProof/>
                <w:webHidden/>
              </w:rPr>
            </w:r>
            <w:r>
              <w:rPr>
                <w:noProof/>
                <w:webHidden/>
              </w:rPr>
              <w:fldChar w:fldCharType="separate"/>
            </w:r>
            <w:r>
              <w:rPr>
                <w:noProof/>
                <w:webHidden/>
              </w:rPr>
              <w:t>28</w:t>
            </w:r>
            <w:r>
              <w:rPr>
                <w:noProof/>
                <w:webHidden/>
              </w:rPr>
              <w:fldChar w:fldCharType="end"/>
            </w:r>
          </w:hyperlink>
        </w:p>
        <w:p w14:paraId="12F154B1" w14:textId="0A2453A8" w:rsidR="00B956EA" w:rsidRDefault="00B956EA">
          <w:pPr>
            <w:pStyle w:val="TOC5"/>
            <w:tabs>
              <w:tab w:val="right" w:leader="dot" w:pos="9552"/>
            </w:tabs>
            <w:rPr>
              <w:rFonts w:eastAsiaTheme="minorEastAsia" w:cstheme="minorBidi"/>
              <w:noProof/>
              <w:kern w:val="2"/>
              <w14:ligatures w14:val="standardContextual"/>
            </w:rPr>
          </w:pPr>
          <w:hyperlink w:anchor="_Toc175841975" w:history="1">
            <w:r w:rsidRPr="004462C1">
              <w:rPr>
                <w:rStyle w:val="Hyperlink"/>
                <w:noProof/>
              </w:rPr>
              <w:t>Proteome configuration</w:t>
            </w:r>
            <w:r>
              <w:rPr>
                <w:noProof/>
                <w:webHidden/>
              </w:rPr>
              <w:tab/>
            </w:r>
            <w:r>
              <w:rPr>
                <w:noProof/>
                <w:webHidden/>
              </w:rPr>
              <w:fldChar w:fldCharType="begin"/>
            </w:r>
            <w:r>
              <w:rPr>
                <w:noProof/>
                <w:webHidden/>
              </w:rPr>
              <w:instrText xml:space="preserve"> PAGEREF _Toc175841975 \h </w:instrText>
            </w:r>
            <w:r>
              <w:rPr>
                <w:noProof/>
                <w:webHidden/>
              </w:rPr>
            </w:r>
            <w:r>
              <w:rPr>
                <w:noProof/>
                <w:webHidden/>
              </w:rPr>
              <w:fldChar w:fldCharType="separate"/>
            </w:r>
            <w:r>
              <w:rPr>
                <w:noProof/>
                <w:webHidden/>
              </w:rPr>
              <w:t>28</w:t>
            </w:r>
            <w:r>
              <w:rPr>
                <w:noProof/>
                <w:webHidden/>
              </w:rPr>
              <w:fldChar w:fldCharType="end"/>
            </w:r>
          </w:hyperlink>
        </w:p>
        <w:p w14:paraId="4F4ABCBA" w14:textId="75271B97" w:rsidR="00B956EA" w:rsidRDefault="00B956EA">
          <w:pPr>
            <w:pStyle w:val="TOC5"/>
            <w:tabs>
              <w:tab w:val="right" w:leader="dot" w:pos="9552"/>
            </w:tabs>
            <w:rPr>
              <w:rFonts w:eastAsiaTheme="minorEastAsia" w:cstheme="minorBidi"/>
              <w:noProof/>
              <w:kern w:val="2"/>
              <w14:ligatures w14:val="standardContextual"/>
            </w:rPr>
          </w:pPr>
          <w:hyperlink w:anchor="_Toc175841976" w:history="1">
            <w:r w:rsidRPr="004462C1">
              <w:rPr>
                <w:rStyle w:val="Hyperlink"/>
                <w:noProof/>
              </w:rPr>
              <w:t>Genome configuration</w:t>
            </w:r>
            <w:r>
              <w:rPr>
                <w:noProof/>
                <w:webHidden/>
              </w:rPr>
              <w:tab/>
            </w:r>
            <w:r>
              <w:rPr>
                <w:noProof/>
                <w:webHidden/>
              </w:rPr>
              <w:fldChar w:fldCharType="begin"/>
            </w:r>
            <w:r>
              <w:rPr>
                <w:noProof/>
                <w:webHidden/>
              </w:rPr>
              <w:instrText xml:space="preserve"> PAGEREF _Toc175841976 \h </w:instrText>
            </w:r>
            <w:r>
              <w:rPr>
                <w:noProof/>
                <w:webHidden/>
              </w:rPr>
            </w:r>
            <w:r>
              <w:rPr>
                <w:noProof/>
                <w:webHidden/>
              </w:rPr>
              <w:fldChar w:fldCharType="separate"/>
            </w:r>
            <w:r>
              <w:rPr>
                <w:noProof/>
                <w:webHidden/>
              </w:rPr>
              <w:t>29</w:t>
            </w:r>
            <w:r>
              <w:rPr>
                <w:noProof/>
                <w:webHidden/>
              </w:rPr>
              <w:fldChar w:fldCharType="end"/>
            </w:r>
          </w:hyperlink>
        </w:p>
        <w:p w14:paraId="01370EC8" w14:textId="32EC3CC1" w:rsidR="00B956EA" w:rsidRDefault="00B956EA">
          <w:pPr>
            <w:pStyle w:val="TOC5"/>
            <w:tabs>
              <w:tab w:val="right" w:leader="dot" w:pos="9552"/>
            </w:tabs>
            <w:rPr>
              <w:rFonts w:eastAsiaTheme="minorEastAsia" w:cstheme="minorBidi"/>
              <w:noProof/>
              <w:kern w:val="2"/>
              <w14:ligatures w14:val="standardContextual"/>
            </w:rPr>
          </w:pPr>
          <w:hyperlink w:anchor="_Toc175841977" w:history="1">
            <w:r w:rsidRPr="004462C1">
              <w:rPr>
                <w:rStyle w:val="Hyperlink"/>
                <w:noProof/>
              </w:rPr>
              <w:t>Gene configuration</w:t>
            </w:r>
            <w:r>
              <w:rPr>
                <w:noProof/>
                <w:webHidden/>
              </w:rPr>
              <w:tab/>
            </w:r>
            <w:r>
              <w:rPr>
                <w:noProof/>
                <w:webHidden/>
              </w:rPr>
              <w:fldChar w:fldCharType="begin"/>
            </w:r>
            <w:r>
              <w:rPr>
                <w:noProof/>
                <w:webHidden/>
              </w:rPr>
              <w:instrText xml:space="preserve"> PAGEREF _Toc175841977 \h </w:instrText>
            </w:r>
            <w:r>
              <w:rPr>
                <w:noProof/>
                <w:webHidden/>
              </w:rPr>
            </w:r>
            <w:r>
              <w:rPr>
                <w:noProof/>
                <w:webHidden/>
              </w:rPr>
              <w:fldChar w:fldCharType="separate"/>
            </w:r>
            <w:r>
              <w:rPr>
                <w:noProof/>
                <w:webHidden/>
              </w:rPr>
              <w:t>29</w:t>
            </w:r>
            <w:r>
              <w:rPr>
                <w:noProof/>
                <w:webHidden/>
              </w:rPr>
              <w:fldChar w:fldCharType="end"/>
            </w:r>
          </w:hyperlink>
        </w:p>
        <w:p w14:paraId="383EAEA7" w14:textId="10E2AA09" w:rsidR="00B956EA" w:rsidRDefault="00B956EA">
          <w:pPr>
            <w:pStyle w:val="TOC4"/>
            <w:tabs>
              <w:tab w:val="right" w:leader="dot" w:pos="9552"/>
            </w:tabs>
            <w:rPr>
              <w:rFonts w:eastAsiaTheme="minorEastAsia" w:cstheme="minorBidi"/>
              <w:noProof/>
              <w:kern w:val="2"/>
              <w14:ligatures w14:val="standardContextual"/>
            </w:rPr>
          </w:pPr>
          <w:hyperlink w:anchor="_Toc175841978" w:history="1">
            <w:r w:rsidRPr="004462C1">
              <w:rPr>
                <w:rStyle w:val="Hyperlink"/>
                <w:noProof/>
              </w:rPr>
              <w:t>Private section and schema</w:t>
            </w:r>
            <w:r>
              <w:rPr>
                <w:noProof/>
                <w:webHidden/>
              </w:rPr>
              <w:tab/>
            </w:r>
            <w:r>
              <w:rPr>
                <w:noProof/>
                <w:webHidden/>
              </w:rPr>
              <w:fldChar w:fldCharType="begin"/>
            </w:r>
            <w:r>
              <w:rPr>
                <w:noProof/>
                <w:webHidden/>
              </w:rPr>
              <w:instrText xml:space="preserve"> PAGEREF _Toc175841978 \h </w:instrText>
            </w:r>
            <w:r>
              <w:rPr>
                <w:noProof/>
                <w:webHidden/>
              </w:rPr>
            </w:r>
            <w:r>
              <w:rPr>
                <w:noProof/>
                <w:webHidden/>
              </w:rPr>
              <w:fldChar w:fldCharType="separate"/>
            </w:r>
            <w:r>
              <w:rPr>
                <w:noProof/>
                <w:webHidden/>
              </w:rPr>
              <w:t>30</w:t>
            </w:r>
            <w:r>
              <w:rPr>
                <w:noProof/>
                <w:webHidden/>
              </w:rPr>
              <w:fldChar w:fldCharType="end"/>
            </w:r>
          </w:hyperlink>
        </w:p>
        <w:p w14:paraId="57BF05A6" w14:textId="7342A9AD" w:rsidR="00B956EA" w:rsidRDefault="00B956EA">
          <w:pPr>
            <w:pStyle w:val="TOC2"/>
            <w:tabs>
              <w:tab w:val="right" w:leader="dot" w:pos="9552"/>
            </w:tabs>
            <w:rPr>
              <w:rFonts w:eastAsiaTheme="minorEastAsia" w:cstheme="minorBidi"/>
              <w:b w:val="0"/>
              <w:bCs w:val="0"/>
              <w:noProof/>
              <w:kern w:val="2"/>
              <w:sz w:val="24"/>
              <w:szCs w:val="24"/>
              <w14:ligatures w14:val="standardContextual"/>
            </w:rPr>
          </w:pPr>
          <w:hyperlink w:anchor="_Toc175841979" w:history="1">
            <w:r w:rsidRPr="004462C1">
              <w:rPr>
                <w:rStyle w:val="Hyperlink"/>
                <w:noProof/>
              </w:rPr>
              <w:t>Developing in Biorels</w:t>
            </w:r>
            <w:r>
              <w:rPr>
                <w:noProof/>
                <w:webHidden/>
              </w:rPr>
              <w:tab/>
            </w:r>
            <w:r>
              <w:rPr>
                <w:noProof/>
                <w:webHidden/>
              </w:rPr>
              <w:fldChar w:fldCharType="begin"/>
            </w:r>
            <w:r>
              <w:rPr>
                <w:noProof/>
                <w:webHidden/>
              </w:rPr>
              <w:instrText xml:space="preserve"> PAGEREF _Toc175841979 \h </w:instrText>
            </w:r>
            <w:r>
              <w:rPr>
                <w:noProof/>
                <w:webHidden/>
              </w:rPr>
            </w:r>
            <w:r>
              <w:rPr>
                <w:noProof/>
                <w:webHidden/>
              </w:rPr>
              <w:fldChar w:fldCharType="separate"/>
            </w:r>
            <w:r>
              <w:rPr>
                <w:noProof/>
                <w:webHidden/>
              </w:rPr>
              <w:t>32</w:t>
            </w:r>
            <w:r>
              <w:rPr>
                <w:noProof/>
                <w:webHidden/>
              </w:rPr>
              <w:fldChar w:fldCharType="end"/>
            </w:r>
          </w:hyperlink>
        </w:p>
        <w:p w14:paraId="56489376" w14:textId="00246404" w:rsidR="00B956EA" w:rsidRDefault="00B956EA">
          <w:pPr>
            <w:pStyle w:val="TOC3"/>
            <w:tabs>
              <w:tab w:val="right" w:leader="dot" w:pos="9552"/>
            </w:tabs>
            <w:rPr>
              <w:rFonts w:eastAsiaTheme="minorEastAsia" w:cstheme="minorBidi"/>
              <w:noProof/>
              <w:kern w:val="2"/>
              <w14:ligatures w14:val="standardContextual"/>
            </w:rPr>
          </w:pPr>
          <w:hyperlink w:anchor="_Toc175841980" w:history="1">
            <w:r w:rsidRPr="004462C1">
              <w:rPr>
                <w:rStyle w:val="Hyperlink"/>
                <w:noProof/>
              </w:rPr>
              <w:t>Reviewing the fundamentals</w:t>
            </w:r>
            <w:r>
              <w:rPr>
                <w:noProof/>
                <w:webHidden/>
              </w:rPr>
              <w:tab/>
            </w:r>
            <w:r>
              <w:rPr>
                <w:noProof/>
                <w:webHidden/>
              </w:rPr>
              <w:fldChar w:fldCharType="begin"/>
            </w:r>
            <w:r>
              <w:rPr>
                <w:noProof/>
                <w:webHidden/>
              </w:rPr>
              <w:instrText xml:space="preserve"> PAGEREF _Toc175841980 \h </w:instrText>
            </w:r>
            <w:r>
              <w:rPr>
                <w:noProof/>
                <w:webHidden/>
              </w:rPr>
            </w:r>
            <w:r>
              <w:rPr>
                <w:noProof/>
                <w:webHidden/>
              </w:rPr>
              <w:fldChar w:fldCharType="separate"/>
            </w:r>
            <w:r>
              <w:rPr>
                <w:noProof/>
                <w:webHidden/>
              </w:rPr>
              <w:t>32</w:t>
            </w:r>
            <w:r>
              <w:rPr>
                <w:noProof/>
                <w:webHidden/>
              </w:rPr>
              <w:fldChar w:fldCharType="end"/>
            </w:r>
          </w:hyperlink>
        </w:p>
        <w:p w14:paraId="394DEDC2" w14:textId="3C045162" w:rsidR="00B956EA" w:rsidRDefault="00B956EA">
          <w:pPr>
            <w:pStyle w:val="TOC3"/>
            <w:tabs>
              <w:tab w:val="right" w:leader="dot" w:pos="9552"/>
            </w:tabs>
            <w:rPr>
              <w:rFonts w:eastAsiaTheme="minorEastAsia" w:cstheme="minorBidi"/>
              <w:noProof/>
              <w:kern w:val="2"/>
              <w14:ligatures w14:val="standardContextual"/>
            </w:rPr>
          </w:pPr>
          <w:hyperlink w:anchor="_Toc175841981" w:history="1">
            <w:r w:rsidRPr="004462C1">
              <w:rPr>
                <w:rStyle w:val="Hyperlink"/>
                <w:noProof/>
              </w:rPr>
              <w:t>Understanding dependencies</w:t>
            </w:r>
            <w:r>
              <w:rPr>
                <w:noProof/>
                <w:webHidden/>
              </w:rPr>
              <w:tab/>
            </w:r>
            <w:r>
              <w:rPr>
                <w:noProof/>
                <w:webHidden/>
              </w:rPr>
              <w:fldChar w:fldCharType="begin"/>
            </w:r>
            <w:r>
              <w:rPr>
                <w:noProof/>
                <w:webHidden/>
              </w:rPr>
              <w:instrText xml:space="preserve"> PAGEREF _Toc175841981 \h </w:instrText>
            </w:r>
            <w:r>
              <w:rPr>
                <w:noProof/>
                <w:webHidden/>
              </w:rPr>
            </w:r>
            <w:r>
              <w:rPr>
                <w:noProof/>
                <w:webHidden/>
              </w:rPr>
              <w:fldChar w:fldCharType="separate"/>
            </w:r>
            <w:r>
              <w:rPr>
                <w:noProof/>
                <w:webHidden/>
              </w:rPr>
              <w:t>32</w:t>
            </w:r>
            <w:r>
              <w:rPr>
                <w:noProof/>
                <w:webHidden/>
              </w:rPr>
              <w:fldChar w:fldCharType="end"/>
            </w:r>
          </w:hyperlink>
        </w:p>
        <w:p w14:paraId="7DA707C9" w14:textId="329A1B7A" w:rsidR="00B956EA" w:rsidRDefault="00B956EA">
          <w:pPr>
            <w:pStyle w:val="TOC3"/>
            <w:tabs>
              <w:tab w:val="right" w:leader="dot" w:pos="9552"/>
            </w:tabs>
            <w:rPr>
              <w:rFonts w:eastAsiaTheme="minorEastAsia" w:cstheme="minorBidi"/>
              <w:noProof/>
              <w:kern w:val="2"/>
              <w14:ligatures w14:val="standardContextual"/>
            </w:rPr>
          </w:pPr>
          <w:hyperlink w:anchor="_Toc175841982" w:history="1">
            <w:r w:rsidRPr="004462C1">
              <w:rPr>
                <w:rStyle w:val="Hyperlink"/>
                <w:noProof/>
              </w:rPr>
              <w:t>Adding a program/library to the container</w:t>
            </w:r>
            <w:r>
              <w:rPr>
                <w:noProof/>
                <w:webHidden/>
              </w:rPr>
              <w:tab/>
            </w:r>
            <w:r>
              <w:rPr>
                <w:noProof/>
                <w:webHidden/>
              </w:rPr>
              <w:fldChar w:fldCharType="begin"/>
            </w:r>
            <w:r>
              <w:rPr>
                <w:noProof/>
                <w:webHidden/>
              </w:rPr>
              <w:instrText xml:space="preserve"> PAGEREF _Toc175841982 \h </w:instrText>
            </w:r>
            <w:r>
              <w:rPr>
                <w:noProof/>
                <w:webHidden/>
              </w:rPr>
            </w:r>
            <w:r>
              <w:rPr>
                <w:noProof/>
                <w:webHidden/>
              </w:rPr>
              <w:fldChar w:fldCharType="separate"/>
            </w:r>
            <w:r>
              <w:rPr>
                <w:noProof/>
                <w:webHidden/>
              </w:rPr>
              <w:t>32</w:t>
            </w:r>
            <w:r>
              <w:rPr>
                <w:noProof/>
                <w:webHidden/>
              </w:rPr>
              <w:fldChar w:fldCharType="end"/>
            </w:r>
          </w:hyperlink>
        </w:p>
        <w:p w14:paraId="0BE2A1D5" w14:textId="2DC27464" w:rsidR="00B956EA" w:rsidRDefault="00B956EA">
          <w:pPr>
            <w:pStyle w:val="TOC4"/>
            <w:tabs>
              <w:tab w:val="right" w:leader="dot" w:pos="9552"/>
            </w:tabs>
            <w:rPr>
              <w:rFonts w:eastAsiaTheme="minorEastAsia" w:cstheme="minorBidi"/>
              <w:noProof/>
              <w:kern w:val="2"/>
              <w14:ligatures w14:val="standardContextual"/>
            </w:rPr>
          </w:pPr>
          <w:hyperlink w:anchor="_Toc175841983" w:history="1">
            <w:r w:rsidRPr="004462C1">
              <w:rPr>
                <w:rStyle w:val="Hyperlink"/>
                <w:noProof/>
              </w:rPr>
              <w:t>Adding a Linux package</w:t>
            </w:r>
            <w:r>
              <w:rPr>
                <w:noProof/>
                <w:webHidden/>
              </w:rPr>
              <w:tab/>
            </w:r>
            <w:r>
              <w:rPr>
                <w:noProof/>
                <w:webHidden/>
              </w:rPr>
              <w:fldChar w:fldCharType="begin"/>
            </w:r>
            <w:r>
              <w:rPr>
                <w:noProof/>
                <w:webHidden/>
              </w:rPr>
              <w:instrText xml:space="preserve"> PAGEREF _Toc175841983 \h </w:instrText>
            </w:r>
            <w:r>
              <w:rPr>
                <w:noProof/>
                <w:webHidden/>
              </w:rPr>
            </w:r>
            <w:r>
              <w:rPr>
                <w:noProof/>
                <w:webHidden/>
              </w:rPr>
              <w:fldChar w:fldCharType="separate"/>
            </w:r>
            <w:r>
              <w:rPr>
                <w:noProof/>
                <w:webHidden/>
              </w:rPr>
              <w:t>33</w:t>
            </w:r>
            <w:r>
              <w:rPr>
                <w:noProof/>
                <w:webHidden/>
              </w:rPr>
              <w:fldChar w:fldCharType="end"/>
            </w:r>
          </w:hyperlink>
        </w:p>
        <w:p w14:paraId="10672CF1" w14:textId="325BD13B" w:rsidR="00B956EA" w:rsidRDefault="00B956EA">
          <w:pPr>
            <w:pStyle w:val="TOC4"/>
            <w:tabs>
              <w:tab w:val="right" w:leader="dot" w:pos="9552"/>
            </w:tabs>
            <w:rPr>
              <w:rFonts w:eastAsiaTheme="minorEastAsia" w:cstheme="minorBidi"/>
              <w:noProof/>
              <w:kern w:val="2"/>
              <w14:ligatures w14:val="standardContextual"/>
            </w:rPr>
          </w:pPr>
          <w:hyperlink w:anchor="_Toc175841984" w:history="1">
            <w:r w:rsidRPr="004462C1">
              <w:rPr>
                <w:rStyle w:val="Hyperlink"/>
                <w:noProof/>
              </w:rPr>
              <w:t>Adding a Python library</w:t>
            </w:r>
            <w:r>
              <w:rPr>
                <w:noProof/>
                <w:webHidden/>
              </w:rPr>
              <w:tab/>
            </w:r>
            <w:r>
              <w:rPr>
                <w:noProof/>
                <w:webHidden/>
              </w:rPr>
              <w:fldChar w:fldCharType="begin"/>
            </w:r>
            <w:r>
              <w:rPr>
                <w:noProof/>
                <w:webHidden/>
              </w:rPr>
              <w:instrText xml:space="preserve"> PAGEREF _Toc175841984 \h </w:instrText>
            </w:r>
            <w:r>
              <w:rPr>
                <w:noProof/>
                <w:webHidden/>
              </w:rPr>
            </w:r>
            <w:r>
              <w:rPr>
                <w:noProof/>
                <w:webHidden/>
              </w:rPr>
              <w:fldChar w:fldCharType="separate"/>
            </w:r>
            <w:r>
              <w:rPr>
                <w:noProof/>
                <w:webHidden/>
              </w:rPr>
              <w:t>33</w:t>
            </w:r>
            <w:r>
              <w:rPr>
                <w:noProof/>
                <w:webHidden/>
              </w:rPr>
              <w:fldChar w:fldCharType="end"/>
            </w:r>
          </w:hyperlink>
        </w:p>
        <w:p w14:paraId="6133D4BE" w14:textId="56A9E2C1" w:rsidR="00B956EA" w:rsidRDefault="00B956EA">
          <w:pPr>
            <w:pStyle w:val="TOC4"/>
            <w:tabs>
              <w:tab w:val="right" w:leader="dot" w:pos="9552"/>
            </w:tabs>
            <w:rPr>
              <w:rFonts w:eastAsiaTheme="minorEastAsia" w:cstheme="minorBidi"/>
              <w:noProof/>
              <w:kern w:val="2"/>
              <w14:ligatures w14:val="standardContextual"/>
            </w:rPr>
          </w:pPr>
          <w:hyperlink w:anchor="_Toc175841985" w:history="1">
            <w:r w:rsidRPr="004462C1">
              <w:rPr>
                <w:rStyle w:val="Hyperlink"/>
                <w:noProof/>
              </w:rPr>
              <w:t>Adding a PHP library</w:t>
            </w:r>
            <w:r>
              <w:rPr>
                <w:noProof/>
                <w:webHidden/>
              </w:rPr>
              <w:tab/>
            </w:r>
            <w:r>
              <w:rPr>
                <w:noProof/>
                <w:webHidden/>
              </w:rPr>
              <w:fldChar w:fldCharType="begin"/>
            </w:r>
            <w:r>
              <w:rPr>
                <w:noProof/>
                <w:webHidden/>
              </w:rPr>
              <w:instrText xml:space="preserve"> PAGEREF _Toc175841985 \h </w:instrText>
            </w:r>
            <w:r>
              <w:rPr>
                <w:noProof/>
                <w:webHidden/>
              </w:rPr>
            </w:r>
            <w:r>
              <w:rPr>
                <w:noProof/>
                <w:webHidden/>
              </w:rPr>
              <w:fldChar w:fldCharType="separate"/>
            </w:r>
            <w:r>
              <w:rPr>
                <w:noProof/>
                <w:webHidden/>
              </w:rPr>
              <w:t>33</w:t>
            </w:r>
            <w:r>
              <w:rPr>
                <w:noProof/>
                <w:webHidden/>
              </w:rPr>
              <w:fldChar w:fldCharType="end"/>
            </w:r>
          </w:hyperlink>
        </w:p>
        <w:p w14:paraId="1C7569E6" w14:textId="02022106" w:rsidR="00B956EA" w:rsidRDefault="00B956EA">
          <w:pPr>
            <w:pStyle w:val="TOC4"/>
            <w:tabs>
              <w:tab w:val="right" w:leader="dot" w:pos="9552"/>
            </w:tabs>
            <w:rPr>
              <w:rFonts w:eastAsiaTheme="minorEastAsia" w:cstheme="minorBidi"/>
              <w:noProof/>
              <w:kern w:val="2"/>
              <w14:ligatures w14:val="standardContextual"/>
            </w:rPr>
          </w:pPr>
          <w:hyperlink w:anchor="_Toc175841986" w:history="1">
            <w:r w:rsidRPr="004462C1">
              <w:rPr>
                <w:rStyle w:val="Hyperlink"/>
                <w:noProof/>
              </w:rPr>
              <w:t>Compiling</w:t>
            </w:r>
            <w:r>
              <w:rPr>
                <w:noProof/>
                <w:webHidden/>
              </w:rPr>
              <w:tab/>
            </w:r>
            <w:r>
              <w:rPr>
                <w:noProof/>
                <w:webHidden/>
              </w:rPr>
              <w:fldChar w:fldCharType="begin"/>
            </w:r>
            <w:r>
              <w:rPr>
                <w:noProof/>
                <w:webHidden/>
              </w:rPr>
              <w:instrText xml:space="preserve"> PAGEREF _Toc175841986 \h </w:instrText>
            </w:r>
            <w:r>
              <w:rPr>
                <w:noProof/>
                <w:webHidden/>
              </w:rPr>
            </w:r>
            <w:r>
              <w:rPr>
                <w:noProof/>
                <w:webHidden/>
              </w:rPr>
              <w:fldChar w:fldCharType="separate"/>
            </w:r>
            <w:r>
              <w:rPr>
                <w:noProof/>
                <w:webHidden/>
              </w:rPr>
              <w:t>33</w:t>
            </w:r>
            <w:r>
              <w:rPr>
                <w:noProof/>
                <w:webHidden/>
              </w:rPr>
              <w:fldChar w:fldCharType="end"/>
            </w:r>
          </w:hyperlink>
        </w:p>
        <w:p w14:paraId="5F6C4D1B" w14:textId="6D31108C" w:rsidR="00B956EA" w:rsidRDefault="00B956EA">
          <w:pPr>
            <w:pStyle w:val="TOC3"/>
            <w:tabs>
              <w:tab w:val="right" w:leader="dot" w:pos="9552"/>
            </w:tabs>
            <w:rPr>
              <w:rFonts w:eastAsiaTheme="minorEastAsia" w:cstheme="minorBidi"/>
              <w:noProof/>
              <w:kern w:val="2"/>
              <w14:ligatures w14:val="standardContextual"/>
            </w:rPr>
          </w:pPr>
          <w:hyperlink w:anchor="_Toc175841987" w:history="1">
            <w:r w:rsidRPr="004462C1">
              <w:rPr>
                <w:rStyle w:val="Hyperlink"/>
                <w:noProof/>
              </w:rPr>
              <w:t>Registering a new data source</w:t>
            </w:r>
            <w:r>
              <w:rPr>
                <w:noProof/>
                <w:webHidden/>
              </w:rPr>
              <w:tab/>
            </w:r>
            <w:r>
              <w:rPr>
                <w:noProof/>
                <w:webHidden/>
              </w:rPr>
              <w:fldChar w:fldCharType="begin"/>
            </w:r>
            <w:r>
              <w:rPr>
                <w:noProof/>
                <w:webHidden/>
              </w:rPr>
              <w:instrText xml:space="preserve"> PAGEREF _Toc175841987 \h </w:instrText>
            </w:r>
            <w:r>
              <w:rPr>
                <w:noProof/>
                <w:webHidden/>
              </w:rPr>
            </w:r>
            <w:r>
              <w:rPr>
                <w:noProof/>
                <w:webHidden/>
              </w:rPr>
              <w:fldChar w:fldCharType="separate"/>
            </w:r>
            <w:r>
              <w:rPr>
                <w:noProof/>
                <w:webHidden/>
              </w:rPr>
              <w:t>35</w:t>
            </w:r>
            <w:r>
              <w:rPr>
                <w:noProof/>
                <w:webHidden/>
              </w:rPr>
              <w:fldChar w:fldCharType="end"/>
            </w:r>
          </w:hyperlink>
        </w:p>
        <w:p w14:paraId="58D6F99F" w14:textId="09B82872" w:rsidR="00B956EA" w:rsidRDefault="00B956EA">
          <w:pPr>
            <w:pStyle w:val="TOC4"/>
            <w:tabs>
              <w:tab w:val="right" w:leader="dot" w:pos="9552"/>
            </w:tabs>
            <w:rPr>
              <w:rFonts w:eastAsiaTheme="minorEastAsia" w:cstheme="minorBidi"/>
              <w:noProof/>
              <w:kern w:val="2"/>
              <w14:ligatures w14:val="standardContextual"/>
            </w:rPr>
          </w:pPr>
          <w:hyperlink w:anchor="_Toc175841988" w:history="1">
            <w:r w:rsidRPr="004462C1">
              <w:rPr>
                <w:rStyle w:val="Hyperlink"/>
                <w:noProof/>
              </w:rPr>
              <w:t>Data source directory</w:t>
            </w:r>
            <w:r>
              <w:rPr>
                <w:noProof/>
                <w:webHidden/>
              </w:rPr>
              <w:tab/>
            </w:r>
            <w:r>
              <w:rPr>
                <w:noProof/>
                <w:webHidden/>
              </w:rPr>
              <w:fldChar w:fldCharType="begin"/>
            </w:r>
            <w:r>
              <w:rPr>
                <w:noProof/>
                <w:webHidden/>
              </w:rPr>
              <w:instrText xml:space="preserve"> PAGEREF _Toc175841988 \h </w:instrText>
            </w:r>
            <w:r>
              <w:rPr>
                <w:noProof/>
                <w:webHidden/>
              </w:rPr>
            </w:r>
            <w:r>
              <w:rPr>
                <w:noProof/>
                <w:webHidden/>
              </w:rPr>
              <w:fldChar w:fldCharType="separate"/>
            </w:r>
            <w:r>
              <w:rPr>
                <w:noProof/>
                <w:webHidden/>
              </w:rPr>
              <w:t>35</w:t>
            </w:r>
            <w:r>
              <w:rPr>
                <w:noProof/>
                <w:webHidden/>
              </w:rPr>
              <w:fldChar w:fldCharType="end"/>
            </w:r>
          </w:hyperlink>
        </w:p>
        <w:p w14:paraId="4A33296B" w14:textId="07A06AEB" w:rsidR="00B956EA" w:rsidRDefault="00B956EA">
          <w:pPr>
            <w:pStyle w:val="TOC4"/>
            <w:tabs>
              <w:tab w:val="right" w:leader="dot" w:pos="9552"/>
            </w:tabs>
            <w:rPr>
              <w:rFonts w:eastAsiaTheme="minorEastAsia" w:cstheme="minorBidi"/>
              <w:noProof/>
              <w:kern w:val="2"/>
              <w14:ligatures w14:val="standardContextual"/>
            </w:rPr>
          </w:pPr>
          <w:hyperlink w:anchor="_Toc175841989" w:history="1">
            <w:r w:rsidRPr="004462C1">
              <w:rPr>
                <w:rStyle w:val="Hyperlink"/>
                <w:noProof/>
              </w:rPr>
              <w:t>Job nomenclature</w:t>
            </w:r>
            <w:r>
              <w:rPr>
                <w:noProof/>
                <w:webHidden/>
              </w:rPr>
              <w:tab/>
            </w:r>
            <w:r>
              <w:rPr>
                <w:noProof/>
                <w:webHidden/>
              </w:rPr>
              <w:fldChar w:fldCharType="begin"/>
            </w:r>
            <w:r>
              <w:rPr>
                <w:noProof/>
                <w:webHidden/>
              </w:rPr>
              <w:instrText xml:space="preserve"> PAGEREF _Toc175841989 \h </w:instrText>
            </w:r>
            <w:r>
              <w:rPr>
                <w:noProof/>
                <w:webHidden/>
              </w:rPr>
            </w:r>
            <w:r>
              <w:rPr>
                <w:noProof/>
                <w:webHidden/>
              </w:rPr>
              <w:fldChar w:fldCharType="separate"/>
            </w:r>
            <w:r>
              <w:rPr>
                <w:noProof/>
                <w:webHidden/>
              </w:rPr>
              <w:t>35</w:t>
            </w:r>
            <w:r>
              <w:rPr>
                <w:noProof/>
                <w:webHidden/>
              </w:rPr>
              <w:fldChar w:fldCharType="end"/>
            </w:r>
          </w:hyperlink>
        </w:p>
        <w:p w14:paraId="27C8D3DA" w14:textId="6C68CE5C" w:rsidR="00B956EA" w:rsidRDefault="00B956EA">
          <w:pPr>
            <w:pStyle w:val="TOC4"/>
            <w:tabs>
              <w:tab w:val="right" w:leader="dot" w:pos="9552"/>
            </w:tabs>
            <w:rPr>
              <w:rFonts w:eastAsiaTheme="minorEastAsia" w:cstheme="minorBidi"/>
              <w:noProof/>
              <w:kern w:val="2"/>
              <w14:ligatures w14:val="standardContextual"/>
            </w:rPr>
          </w:pPr>
          <w:hyperlink w:anchor="_Toc175841990" w:history="1">
            <w:r w:rsidRPr="004462C1">
              <w:rPr>
                <w:rStyle w:val="Hyperlink"/>
                <w:noProof/>
              </w:rPr>
              <w:t>Adding to CONFIG_GLOBAL</w:t>
            </w:r>
            <w:r>
              <w:rPr>
                <w:noProof/>
                <w:webHidden/>
              </w:rPr>
              <w:tab/>
            </w:r>
            <w:r>
              <w:rPr>
                <w:noProof/>
                <w:webHidden/>
              </w:rPr>
              <w:fldChar w:fldCharType="begin"/>
            </w:r>
            <w:r>
              <w:rPr>
                <w:noProof/>
                <w:webHidden/>
              </w:rPr>
              <w:instrText xml:space="preserve"> PAGEREF _Toc175841990 \h </w:instrText>
            </w:r>
            <w:r>
              <w:rPr>
                <w:noProof/>
                <w:webHidden/>
              </w:rPr>
            </w:r>
            <w:r>
              <w:rPr>
                <w:noProof/>
                <w:webHidden/>
              </w:rPr>
              <w:fldChar w:fldCharType="separate"/>
            </w:r>
            <w:r>
              <w:rPr>
                <w:noProof/>
                <w:webHidden/>
              </w:rPr>
              <w:t>36</w:t>
            </w:r>
            <w:r>
              <w:rPr>
                <w:noProof/>
                <w:webHidden/>
              </w:rPr>
              <w:fldChar w:fldCharType="end"/>
            </w:r>
          </w:hyperlink>
        </w:p>
        <w:p w14:paraId="5E740DD6" w14:textId="5014B2DD" w:rsidR="00B956EA" w:rsidRDefault="00B956EA">
          <w:pPr>
            <w:pStyle w:val="TOC4"/>
            <w:tabs>
              <w:tab w:val="right" w:leader="dot" w:pos="9552"/>
            </w:tabs>
            <w:rPr>
              <w:rFonts w:eastAsiaTheme="minorEastAsia" w:cstheme="minorBidi"/>
              <w:noProof/>
              <w:kern w:val="2"/>
              <w14:ligatures w14:val="standardContextual"/>
            </w:rPr>
          </w:pPr>
          <w:hyperlink w:anchor="_Toc175841991" w:history="1">
            <w:r w:rsidRPr="004462C1">
              <w:rPr>
                <w:rStyle w:val="Hyperlink"/>
                <w:noProof/>
              </w:rPr>
              <w:t>Adding to CONFIG_JOB</w:t>
            </w:r>
            <w:r>
              <w:rPr>
                <w:noProof/>
                <w:webHidden/>
              </w:rPr>
              <w:tab/>
            </w:r>
            <w:r>
              <w:rPr>
                <w:noProof/>
                <w:webHidden/>
              </w:rPr>
              <w:fldChar w:fldCharType="begin"/>
            </w:r>
            <w:r>
              <w:rPr>
                <w:noProof/>
                <w:webHidden/>
              </w:rPr>
              <w:instrText xml:space="preserve"> PAGEREF _Toc175841991 \h </w:instrText>
            </w:r>
            <w:r>
              <w:rPr>
                <w:noProof/>
                <w:webHidden/>
              </w:rPr>
            </w:r>
            <w:r>
              <w:rPr>
                <w:noProof/>
                <w:webHidden/>
              </w:rPr>
              <w:fldChar w:fldCharType="separate"/>
            </w:r>
            <w:r>
              <w:rPr>
                <w:noProof/>
                <w:webHidden/>
              </w:rPr>
              <w:t>37</w:t>
            </w:r>
            <w:r>
              <w:rPr>
                <w:noProof/>
                <w:webHidden/>
              </w:rPr>
              <w:fldChar w:fldCharType="end"/>
            </w:r>
          </w:hyperlink>
        </w:p>
        <w:p w14:paraId="2543BB10" w14:textId="564D4278" w:rsidR="00B956EA" w:rsidRDefault="00B956EA">
          <w:pPr>
            <w:pStyle w:val="TOC5"/>
            <w:tabs>
              <w:tab w:val="right" w:leader="dot" w:pos="9552"/>
            </w:tabs>
            <w:rPr>
              <w:rFonts w:eastAsiaTheme="minorEastAsia" w:cstheme="minorBidi"/>
              <w:noProof/>
              <w:kern w:val="2"/>
              <w14:ligatures w14:val="standardContextual"/>
            </w:rPr>
          </w:pPr>
          <w:hyperlink w:anchor="_Toc175841992" w:history="1">
            <w:r w:rsidRPr="004462C1">
              <w:rPr>
                <w:rStyle w:val="Hyperlink"/>
                <w:noProof/>
              </w:rPr>
              <w:t>Data source block:</w:t>
            </w:r>
            <w:r>
              <w:rPr>
                <w:noProof/>
                <w:webHidden/>
              </w:rPr>
              <w:tab/>
            </w:r>
            <w:r>
              <w:rPr>
                <w:noProof/>
                <w:webHidden/>
              </w:rPr>
              <w:fldChar w:fldCharType="begin"/>
            </w:r>
            <w:r>
              <w:rPr>
                <w:noProof/>
                <w:webHidden/>
              </w:rPr>
              <w:instrText xml:space="preserve"> PAGEREF _Toc175841992 \h </w:instrText>
            </w:r>
            <w:r>
              <w:rPr>
                <w:noProof/>
                <w:webHidden/>
              </w:rPr>
            </w:r>
            <w:r>
              <w:rPr>
                <w:noProof/>
                <w:webHidden/>
              </w:rPr>
              <w:fldChar w:fldCharType="separate"/>
            </w:r>
            <w:r>
              <w:rPr>
                <w:noProof/>
                <w:webHidden/>
              </w:rPr>
              <w:t>37</w:t>
            </w:r>
            <w:r>
              <w:rPr>
                <w:noProof/>
                <w:webHidden/>
              </w:rPr>
              <w:fldChar w:fldCharType="end"/>
            </w:r>
          </w:hyperlink>
        </w:p>
        <w:p w14:paraId="326C1301" w14:textId="211F3566" w:rsidR="00B956EA" w:rsidRDefault="00B956EA">
          <w:pPr>
            <w:pStyle w:val="TOC5"/>
            <w:tabs>
              <w:tab w:val="right" w:leader="dot" w:pos="9552"/>
            </w:tabs>
            <w:rPr>
              <w:rFonts w:eastAsiaTheme="minorEastAsia" w:cstheme="minorBidi"/>
              <w:noProof/>
              <w:kern w:val="2"/>
              <w14:ligatures w14:val="standardContextual"/>
            </w:rPr>
          </w:pPr>
          <w:hyperlink w:anchor="_Toc175841993" w:history="1">
            <w:r w:rsidRPr="004462C1">
              <w:rPr>
                <w:rStyle w:val="Hyperlink"/>
                <w:noProof/>
              </w:rPr>
              <w:t>Reviewing job configuration:</w:t>
            </w:r>
            <w:r>
              <w:rPr>
                <w:noProof/>
                <w:webHidden/>
              </w:rPr>
              <w:tab/>
            </w:r>
            <w:r>
              <w:rPr>
                <w:noProof/>
                <w:webHidden/>
              </w:rPr>
              <w:fldChar w:fldCharType="begin"/>
            </w:r>
            <w:r>
              <w:rPr>
                <w:noProof/>
                <w:webHidden/>
              </w:rPr>
              <w:instrText xml:space="preserve"> PAGEREF _Toc175841993 \h </w:instrText>
            </w:r>
            <w:r>
              <w:rPr>
                <w:noProof/>
                <w:webHidden/>
              </w:rPr>
            </w:r>
            <w:r>
              <w:rPr>
                <w:noProof/>
                <w:webHidden/>
              </w:rPr>
              <w:fldChar w:fldCharType="separate"/>
            </w:r>
            <w:r>
              <w:rPr>
                <w:noProof/>
                <w:webHidden/>
              </w:rPr>
              <w:t>37</w:t>
            </w:r>
            <w:r>
              <w:rPr>
                <w:noProof/>
                <w:webHidden/>
              </w:rPr>
              <w:fldChar w:fldCharType="end"/>
            </w:r>
          </w:hyperlink>
        </w:p>
        <w:p w14:paraId="7721DE0F" w14:textId="549A9BEC" w:rsidR="00B956EA" w:rsidRDefault="00B956EA">
          <w:pPr>
            <w:pStyle w:val="TOC5"/>
            <w:tabs>
              <w:tab w:val="right" w:leader="dot" w:pos="9552"/>
            </w:tabs>
            <w:rPr>
              <w:rFonts w:eastAsiaTheme="minorEastAsia" w:cstheme="minorBidi"/>
              <w:noProof/>
              <w:kern w:val="2"/>
              <w14:ligatures w14:val="standardContextual"/>
            </w:rPr>
          </w:pPr>
          <w:hyperlink w:anchor="_Toc175841994" w:history="1">
            <w:r w:rsidRPr="004462C1">
              <w:rPr>
                <w:rStyle w:val="Hyperlink"/>
                <w:noProof/>
              </w:rPr>
              <w:t>Concurrent jobs</w:t>
            </w:r>
            <w:r>
              <w:rPr>
                <w:noProof/>
                <w:webHidden/>
              </w:rPr>
              <w:tab/>
            </w:r>
            <w:r>
              <w:rPr>
                <w:noProof/>
                <w:webHidden/>
              </w:rPr>
              <w:fldChar w:fldCharType="begin"/>
            </w:r>
            <w:r>
              <w:rPr>
                <w:noProof/>
                <w:webHidden/>
              </w:rPr>
              <w:instrText xml:space="preserve"> PAGEREF _Toc175841994 \h </w:instrText>
            </w:r>
            <w:r>
              <w:rPr>
                <w:noProof/>
                <w:webHidden/>
              </w:rPr>
            </w:r>
            <w:r>
              <w:rPr>
                <w:noProof/>
                <w:webHidden/>
              </w:rPr>
              <w:fldChar w:fldCharType="separate"/>
            </w:r>
            <w:r>
              <w:rPr>
                <w:noProof/>
                <w:webHidden/>
              </w:rPr>
              <w:t>38</w:t>
            </w:r>
            <w:r>
              <w:rPr>
                <w:noProof/>
                <w:webHidden/>
              </w:rPr>
              <w:fldChar w:fldCharType="end"/>
            </w:r>
          </w:hyperlink>
        </w:p>
        <w:p w14:paraId="6950D757" w14:textId="62415492" w:rsidR="00B956EA" w:rsidRDefault="00B956EA">
          <w:pPr>
            <w:pStyle w:val="TOC5"/>
            <w:tabs>
              <w:tab w:val="right" w:leader="dot" w:pos="9552"/>
            </w:tabs>
            <w:rPr>
              <w:rFonts w:eastAsiaTheme="minorEastAsia" w:cstheme="minorBidi"/>
              <w:noProof/>
              <w:kern w:val="2"/>
              <w14:ligatures w14:val="standardContextual"/>
            </w:rPr>
          </w:pPr>
          <w:hyperlink w:anchor="_Toc175841995" w:history="1">
            <w:r w:rsidRPr="004462C1">
              <w:rPr>
                <w:rStyle w:val="Hyperlink"/>
                <w:noProof/>
              </w:rPr>
              <w:t>For ck_DATASOURCE_rel job type</w:t>
            </w:r>
            <w:r>
              <w:rPr>
                <w:noProof/>
                <w:webHidden/>
              </w:rPr>
              <w:tab/>
            </w:r>
            <w:r>
              <w:rPr>
                <w:noProof/>
                <w:webHidden/>
              </w:rPr>
              <w:fldChar w:fldCharType="begin"/>
            </w:r>
            <w:r>
              <w:rPr>
                <w:noProof/>
                <w:webHidden/>
              </w:rPr>
              <w:instrText xml:space="preserve"> PAGEREF _Toc175841995 \h </w:instrText>
            </w:r>
            <w:r>
              <w:rPr>
                <w:noProof/>
                <w:webHidden/>
              </w:rPr>
            </w:r>
            <w:r>
              <w:rPr>
                <w:noProof/>
                <w:webHidden/>
              </w:rPr>
              <w:fldChar w:fldCharType="separate"/>
            </w:r>
            <w:r>
              <w:rPr>
                <w:noProof/>
                <w:webHidden/>
              </w:rPr>
              <w:t>39</w:t>
            </w:r>
            <w:r>
              <w:rPr>
                <w:noProof/>
                <w:webHidden/>
              </w:rPr>
              <w:fldChar w:fldCharType="end"/>
            </w:r>
          </w:hyperlink>
        </w:p>
        <w:p w14:paraId="5D62020A" w14:textId="76C6A7F9" w:rsidR="00B956EA" w:rsidRDefault="00B956EA">
          <w:pPr>
            <w:pStyle w:val="TOC5"/>
            <w:tabs>
              <w:tab w:val="right" w:leader="dot" w:pos="9552"/>
            </w:tabs>
            <w:rPr>
              <w:rFonts w:eastAsiaTheme="minorEastAsia" w:cstheme="minorBidi"/>
              <w:noProof/>
              <w:kern w:val="2"/>
              <w14:ligatures w14:val="standardContextual"/>
            </w:rPr>
          </w:pPr>
          <w:hyperlink w:anchor="_Toc175841996" w:history="1">
            <w:r w:rsidRPr="004462C1">
              <w:rPr>
                <w:rStyle w:val="Hyperlink"/>
                <w:noProof/>
              </w:rPr>
              <w:t>For dl_DATASOURCE job type:</w:t>
            </w:r>
            <w:r>
              <w:rPr>
                <w:noProof/>
                <w:webHidden/>
              </w:rPr>
              <w:tab/>
            </w:r>
            <w:r>
              <w:rPr>
                <w:noProof/>
                <w:webHidden/>
              </w:rPr>
              <w:fldChar w:fldCharType="begin"/>
            </w:r>
            <w:r>
              <w:rPr>
                <w:noProof/>
                <w:webHidden/>
              </w:rPr>
              <w:instrText xml:space="preserve"> PAGEREF _Toc175841996 \h </w:instrText>
            </w:r>
            <w:r>
              <w:rPr>
                <w:noProof/>
                <w:webHidden/>
              </w:rPr>
            </w:r>
            <w:r>
              <w:rPr>
                <w:noProof/>
                <w:webHidden/>
              </w:rPr>
              <w:fldChar w:fldCharType="separate"/>
            </w:r>
            <w:r>
              <w:rPr>
                <w:noProof/>
                <w:webHidden/>
              </w:rPr>
              <w:t>39</w:t>
            </w:r>
            <w:r>
              <w:rPr>
                <w:noProof/>
                <w:webHidden/>
              </w:rPr>
              <w:fldChar w:fldCharType="end"/>
            </w:r>
          </w:hyperlink>
        </w:p>
        <w:p w14:paraId="13F526E2" w14:textId="024BD125" w:rsidR="00B956EA" w:rsidRDefault="00B956EA">
          <w:pPr>
            <w:pStyle w:val="TOC5"/>
            <w:tabs>
              <w:tab w:val="right" w:leader="dot" w:pos="9552"/>
            </w:tabs>
            <w:rPr>
              <w:rFonts w:eastAsiaTheme="minorEastAsia" w:cstheme="minorBidi"/>
              <w:noProof/>
              <w:kern w:val="2"/>
              <w14:ligatures w14:val="standardContextual"/>
            </w:rPr>
          </w:pPr>
          <w:hyperlink w:anchor="_Toc175841997" w:history="1">
            <w:r w:rsidRPr="004462C1">
              <w:rPr>
                <w:rStyle w:val="Hyperlink"/>
                <w:noProof/>
              </w:rPr>
              <w:t>For db_DATASOURCE job type:</w:t>
            </w:r>
            <w:r>
              <w:rPr>
                <w:noProof/>
                <w:webHidden/>
              </w:rPr>
              <w:tab/>
            </w:r>
            <w:r>
              <w:rPr>
                <w:noProof/>
                <w:webHidden/>
              </w:rPr>
              <w:fldChar w:fldCharType="begin"/>
            </w:r>
            <w:r>
              <w:rPr>
                <w:noProof/>
                <w:webHidden/>
              </w:rPr>
              <w:instrText xml:space="preserve"> PAGEREF _Toc175841997 \h </w:instrText>
            </w:r>
            <w:r>
              <w:rPr>
                <w:noProof/>
                <w:webHidden/>
              </w:rPr>
            </w:r>
            <w:r>
              <w:rPr>
                <w:noProof/>
                <w:webHidden/>
              </w:rPr>
              <w:fldChar w:fldCharType="separate"/>
            </w:r>
            <w:r>
              <w:rPr>
                <w:noProof/>
                <w:webHidden/>
              </w:rPr>
              <w:t>39</w:t>
            </w:r>
            <w:r>
              <w:rPr>
                <w:noProof/>
                <w:webHidden/>
              </w:rPr>
              <w:fldChar w:fldCharType="end"/>
            </w:r>
          </w:hyperlink>
        </w:p>
        <w:p w14:paraId="3EE15922" w14:textId="11C1CF3D" w:rsidR="00B956EA" w:rsidRDefault="00B956EA">
          <w:pPr>
            <w:pStyle w:val="TOC5"/>
            <w:tabs>
              <w:tab w:val="right" w:leader="dot" w:pos="9552"/>
            </w:tabs>
            <w:rPr>
              <w:rFonts w:eastAsiaTheme="minorEastAsia" w:cstheme="minorBidi"/>
              <w:noProof/>
              <w:kern w:val="2"/>
              <w14:ligatures w14:val="standardContextual"/>
            </w:rPr>
          </w:pPr>
          <w:hyperlink w:anchor="_Toc175841998" w:history="1">
            <w:r w:rsidRPr="004462C1">
              <w:rPr>
                <w:rStyle w:val="Hyperlink"/>
                <w:noProof/>
              </w:rPr>
              <w:t>For prd_DATASOURCE job type:</w:t>
            </w:r>
            <w:r>
              <w:rPr>
                <w:noProof/>
                <w:webHidden/>
              </w:rPr>
              <w:tab/>
            </w:r>
            <w:r>
              <w:rPr>
                <w:noProof/>
                <w:webHidden/>
              </w:rPr>
              <w:fldChar w:fldCharType="begin"/>
            </w:r>
            <w:r>
              <w:rPr>
                <w:noProof/>
                <w:webHidden/>
              </w:rPr>
              <w:instrText xml:space="preserve"> PAGEREF _Toc175841998 \h </w:instrText>
            </w:r>
            <w:r>
              <w:rPr>
                <w:noProof/>
                <w:webHidden/>
              </w:rPr>
            </w:r>
            <w:r>
              <w:rPr>
                <w:noProof/>
                <w:webHidden/>
              </w:rPr>
              <w:fldChar w:fldCharType="separate"/>
            </w:r>
            <w:r>
              <w:rPr>
                <w:noProof/>
                <w:webHidden/>
              </w:rPr>
              <w:t>40</w:t>
            </w:r>
            <w:r>
              <w:rPr>
                <w:noProof/>
                <w:webHidden/>
              </w:rPr>
              <w:fldChar w:fldCharType="end"/>
            </w:r>
          </w:hyperlink>
        </w:p>
        <w:p w14:paraId="66254D8F" w14:textId="77A90844" w:rsidR="00B956EA" w:rsidRDefault="00B956EA">
          <w:pPr>
            <w:pStyle w:val="TOC5"/>
            <w:tabs>
              <w:tab w:val="right" w:leader="dot" w:pos="9552"/>
            </w:tabs>
            <w:rPr>
              <w:rFonts w:eastAsiaTheme="minorEastAsia" w:cstheme="minorBidi"/>
              <w:noProof/>
              <w:kern w:val="2"/>
              <w14:ligatures w14:val="standardContextual"/>
            </w:rPr>
          </w:pPr>
          <w:hyperlink w:anchor="_Toc175841999" w:history="1">
            <w:r w:rsidRPr="004462C1">
              <w:rPr>
                <w:rStyle w:val="Hyperlink"/>
                <w:noProof/>
              </w:rPr>
              <w:t>For wh_DATASOURCE job type:</w:t>
            </w:r>
            <w:r>
              <w:rPr>
                <w:noProof/>
                <w:webHidden/>
              </w:rPr>
              <w:tab/>
            </w:r>
            <w:r>
              <w:rPr>
                <w:noProof/>
                <w:webHidden/>
              </w:rPr>
              <w:fldChar w:fldCharType="begin"/>
            </w:r>
            <w:r>
              <w:rPr>
                <w:noProof/>
                <w:webHidden/>
              </w:rPr>
              <w:instrText xml:space="preserve"> PAGEREF _Toc175841999 \h </w:instrText>
            </w:r>
            <w:r>
              <w:rPr>
                <w:noProof/>
                <w:webHidden/>
              </w:rPr>
            </w:r>
            <w:r>
              <w:rPr>
                <w:noProof/>
                <w:webHidden/>
              </w:rPr>
              <w:fldChar w:fldCharType="separate"/>
            </w:r>
            <w:r>
              <w:rPr>
                <w:noProof/>
                <w:webHidden/>
              </w:rPr>
              <w:t>40</w:t>
            </w:r>
            <w:r>
              <w:rPr>
                <w:noProof/>
                <w:webHidden/>
              </w:rPr>
              <w:fldChar w:fldCharType="end"/>
            </w:r>
          </w:hyperlink>
        </w:p>
        <w:p w14:paraId="401D497B" w14:textId="5B50AA03" w:rsidR="00B956EA" w:rsidRDefault="00B956EA">
          <w:pPr>
            <w:pStyle w:val="TOC5"/>
            <w:tabs>
              <w:tab w:val="right" w:leader="dot" w:pos="9552"/>
            </w:tabs>
            <w:rPr>
              <w:rFonts w:eastAsiaTheme="minorEastAsia" w:cstheme="minorBidi"/>
              <w:noProof/>
              <w:kern w:val="2"/>
              <w14:ligatures w14:val="standardContextual"/>
            </w:rPr>
          </w:pPr>
          <w:hyperlink w:anchor="_Toc175842000" w:history="1">
            <w:r w:rsidRPr="004462C1">
              <w:rPr>
                <w:rStyle w:val="Hyperlink"/>
                <w:noProof/>
              </w:rPr>
              <w:t>For batch jobs</w:t>
            </w:r>
            <w:r>
              <w:rPr>
                <w:noProof/>
                <w:webHidden/>
              </w:rPr>
              <w:tab/>
            </w:r>
            <w:r>
              <w:rPr>
                <w:noProof/>
                <w:webHidden/>
              </w:rPr>
              <w:fldChar w:fldCharType="begin"/>
            </w:r>
            <w:r>
              <w:rPr>
                <w:noProof/>
                <w:webHidden/>
              </w:rPr>
              <w:instrText xml:space="preserve"> PAGEREF _Toc175842000 \h </w:instrText>
            </w:r>
            <w:r>
              <w:rPr>
                <w:noProof/>
                <w:webHidden/>
              </w:rPr>
            </w:r>
            <w:r>
              <w:rPr>
                <w:noProof/>
                <w:webHidden/>
              </w:rPr>
              <w:fldChar w:fldCharType="separate"/>
            </w:r>
            <w:r>
              <w:rPr>
                <w:noProof/>
                <w:webHidden/>
              </w:rPr>
              <w:t>41</w:t>
            </w:r>
            <w:r>
              <w:rPr>
                <w:noProof/>
                <w:webHidden/>
              </w:rPr>
              <w:fldChar w:fldCharType="end"/>
            </w:r>
          </w:hyperlink>
        </w:p>
        <w:p w14:paraId="3E98C80E" w14:textId="41D809A1" w:rsidR="00B956EA" w:rsidRDefault="00B956EA">
          <w:pPr>
            <w:pStyle w:val="TOC4"/>
            <w:tabs>
              <w:tab w:val="right" w:leader="dot" w:pos="9552"/>
            </w:tabs>
            <w:rPr>
              <w:rFonts w:eastAsiaTheme="minorEastAsia" w:cstheme="minorBidi"/>
              <w:noProof/>
              <w:kern w:val="2"/>
              <w14:ligatures w14:val="standardContextual"/>
            </w:rPr>
          </w:pPr>
          <w:hyperlink w:anchor="_Toc175842001" w:history="1">
            <w:r w:rsidRPr="004462C1">
              <w:rPr>
                <w:rStyle w:val="Hyperlink"/>
                <w:noProof/>
              </w:rPr>
              <w:t>Adding to CONFIG_USER</w:t>
            </w:r>
            <w:r>
              <w:rPr>
                <w:noProof/>
                <w:webHidden/>
              </w:rPr>
              <w:tab/>
            </w:r>
            <w:r>
              <w:rPr>
                <w:noProof/>
                <w:webHidden/>
              </w:rPr>
              <w:fldChar w:fldCharType="begin"/>
            </w:r>
            <w:r>
              <w:rPr>
                <w:noProof/>
                <w:webHidden/>
              </w:rPr>
              <w:instrText xml:space="preserve"> PAGEREF _Toc175842001 \h </w:instrText>
            </w:r>
            <w:r>
              <w:rPr>
                <w:noProof/>
                <w:webHidden/>
              </w:rPr>
            </w:r>
            <w:r>
              <w:rPr>
                <w:noProof/>
                <w:webHidden/>
              </w:rPr>
              <w:fldChar w:fldCharType="separate"/>
            </w:r>
            <w:r>
              <w:rPr>
                <w:noProof/>
                <w:webHidden/>
              </w:rPr>
              <w:t>42</w:t>
            </w:r>
            <w:r>
              <w:rPr>
                <w:noProof/>
                <w:webHidden/>
              </w:rPr>
              <w:fldChar w:fldCharType="end"/>
            </w:r>
          </w:hyperlink>
        </w:p>
        <w:p w14:paraId="063F88CC" w14:textId="6A48E65C" w:rsidR="00B956EA" w:rsidRDefault="00B956EA">
          <w:pPr>
            <w:pStyle w:val="TOC4"/>
            <w:tabs>
              <w:tab w:val="right" w:leader="dot" w:pos="9552"/>
            </w:tabs>
            <w:rPr>
              <w:rFonts w:eastAsiaTheme="minorEastAsia" w:cstheme="minorBidi"/>
              <w:noProof/>
              <w:kern w:val="2"/>
              <w14:ligatures w14:val="standardContextual"/>
            </w:rPr>
          </w:pPr>
          <w:hyperlink w:anchor="_Toc175842002" w:history="1">
            <w:r w:rsidRPr="004462C1">
              <w:rPr>
                <w:rStyle w:val="Hyperlink"/>
                <w:noProof/>
              </w:rPr>
              <w:t>Adding Shell script</w:t>
            </w:r>
            <w:r>
              <w:rPr>
                <w:noProof/>
                <w:webHidden/>
              </w:rPr>
              <w:tab/>
            </w:r>
            <w:r>
              <w:rPr>
                <w:noProof/>
                <w:webHidden/>
              </w:rPr>
              <w:fldChar w:fldCharType="begin"/>
            </w:r>
            <w:r>
              <w:rPr>
                <w:noProof/>
                <w:webHidden/>
              </w:rPr>
              <w:instrText xml:space="preserve"> PAGEREF _Toc175842002 \h </w:instrText>
            </w:r>
            <w:r>
              <w:rPr>
                <w:noProof/>
                <w:webHidden/>
              </w:rPr>
            </w:r>
            <w:r>
              <w:rPr>
                <w:noProof/>
                <w:webHidden/>
              </w:rPr>
              <w:fldChar w:fldCharType="separate"/>
            </w:r>
            <w:r>
              <w:rPr>
                <w:noProof/>
                <w:webHidden/>
              </w:rPr>
              <w:t>42</w:t>
            </w:r>
            <w:r>
              <w:rPr>
                <w:noProof/>
                <w:webHidden/>
              </w:rPr>
              <w:fldChar w:fldCharType="end"/>
            </w:r>
          </w:hyperlink>
        </w:p>
        <w:p w14:paraId="4E6FA711" w14:textId="2BBAC07C" w:rsidR="00B956EA" w:rsidRDefault="00B956EA">
          <w:pPr>
            <w:pStyle w:val="TOC4"/>
            <w:tabs>
              <w:tab w:val="right" w:leader="dot" w:pos="9552"/>
            </w:tabs>
            <w:rPr>
              <w:rFonts w:eastAsiaTheme="minorEastAsia" w:cstheme="minorBidi"/>
              <w:noProof/>
              <w:kern w:val="2"/>
              <w14:ligatures w14:val="standardContextual"/>
            </w:rPr>
          </w:pPr>
          <w:hyperlink w:anchor="_Toc175842003" w:history="1">
            <w:r w:rsidRPr="004462C1">
              <w:rPr>
                <w:rStyle w:val="Hyperlink"/>
                <w:noProof/>
              </w:rPr>
              <w:t>Generate container shell scripts</w:t>
            </w:r>
            <w:r>
              <w:rPr>
                <w:noProof/>
                <w:webHidden/>
              </w:rPr>
              <w:tab/>
            </w:r>
            <w:r>
              <w:rPr>
                <w:noProof/>
                <w:webHidden/>
              </w:rPr>
              <w:fldChar w:fldCharType="begin"/>
            </w:r>
            <w:r>
              <w:rPr>
                <w:noProof/>
                <w:webHidden/>
              </w:rPr>
              <w:instrText xml:space="preserve"> PAGEREF _Toc175842003 \h </w:instrText>
            </w:r>
            <w:r>
              <w:rPr>
                <w:noProof/>
                <w:webHidden/>
              </w:rPr>
            </w:r>
            <w:r>
              <w:rPr>
                <w:noProof/>
                <w:webHidden/>
              </w:rPr>
              <w:fldChar w:fldCharType="separate"/>
            </w:r>
            <w:r>
              <w:rPr>
                <w:noProof/>
                <w:webHidden/>
              </w:rPr>
              <w:t>43</w:t>
            </w:r>
            <w:r>
              <w:rPr>
                <w:noProof/>
                <w:webHidden/>
              </w:rPr>
              <w:fldChar w:fldCharType="end"/>
            </w:r>
          </w:hyperlink>
        </w:p>
        <w:p w14:paraId="2C69106B" w14:textId="5A6039F8" w:rsidR="00B956EA" w:rsidRDefault="00B956EA">
          <w:pPr>
            <w:pStyle w:val="TOC4"/>
            <w:tabs>
              <w:tab w:val="right" w:leader="dot" w:pos="9552"/>
            </w:tabs>
            <w:rPr>
              <w:rFonts w:eastAsiaTheme="minorEastAsia" w:cstheme="minorBidi"/>
              <w:noProof/>
              <w:kern w:val="2"/>
              <w14:ligatures w14:val="standardContextual"/>
            </w:rPr>
          </w:pPr>
          <w:hyperlink w:anchor="_Toc175842004" w:history="1">
            <w:r w:rsidRPr="004462C1">
              <w:rPr>
                <w:rStyle w:val="Hyperlink"/>
                <w:noProof/>
              </w:rPr>
              <w:t>Execute your script</w:t>
            </w:r>
            <w:r>
              <w:rPr>
                <w:noProof/>
                <w:webHidden/>
              </w:rPr>
              <w:tab/>
            </w:r>
            <w:r>
              <w:rPr>
                <w:noProof/>
                <w:webHidden/>
              </w:rPr>
              <w:fldChar w:fldCharType="begin"/>
            </w:r>
            <w:r>
              <w:rPr>
                <w:noProof/>
                <w:webHidden/>
              </w:rPr>
              <w:instrText xml:space="preserve"> PAGEREF _Toc175842004 \h </w:instrText>
            </w:r>
            <w:r>
              <w:rPr>
                <w:noProof/>
                <w:webHidden/>
              </w:rPr>
            </w:r>
            <w:r>
              <w:rPr>
                <w:noProof/>
                <w:webHidden/>
              </w:rPr>
              <w:fldChar w:fldCharType="separate"/>
            </w:r>
            <w:r>
              <w:rPr>
                <w:noProof/>
                <w:webHidden/>
              </w:rPr>
              <w:t>43</w:t>
            </w:r>
            <w:r>
              <w:rPr>
                <w:noProof/>
                <w:webHidden/>
              </w:rPr>
              <w:fldChar w:fldCharType="end"/>
            </w:r>
          </w:hyperlink>
        </w:p>
        <w:p w14:paraId="55A79929" w14:textId="4186CBDE" w:rsidR="00B956EA" w:rsidRDefault="00B956EA">
          <w:pPr>
            <w:pStyle w:val="TOC2"/>
            <w:tabs>
              <w:tab w:val="right" w:leader="dot" w:pos="9552"/>
            </w:tabs>
            <w:rPr>
              <w:rFonts w:eastAsiaTheme="minorEastAsia" w:cstheme="minorBidi"/>
              <w:b w:val="0"/>
              <w:bCs w:val="0"/>
              <w:noProof/>
              <w:kern w:val="2"/>
              <w:sz w:val="24"/>
              <w:szCs w:val="24"/>
              <w14:ligatures w14:val="standardContextual"/>
            </w:rPr>
          </w:pPr>
          <w:hyperlink w:anchor="_Toc175842005" w:history="1">
            <w:r w:rsidRPr="004462C1">
              <w:rPr>
                <w:rStyle w:val="Hyperlink"/>
                <w:noProof/>
              </w:rPr>
              <w:t>Additional information</w:t>
            </w:r>
            <w:r>
              <w:rPr>
                <w:noProof/>
                <w:webHidden/>
              </w:rPr>
              <w:tab/>
            </w:r>
            <w:r>
              <w:rPr>
                <w:noProof/>
                <w:webHidden/>
              </w:rPr>
              <w:fldChar w:fldCharType="begin"/>
            </w:r>
            <w:r>
              <w:rPr>
                <w:noProof/>
                <w:webHidden/>
              </w:rPr>
              <w:instrText xml:space="preserve"> PAGEREF _Toc175842005 \h </w:instrText>
            </w:r>
            <w:r>
              <w:rPr>
                <w:noProof/>
                <w:webHidden/>
              </w:rPr>
            </w:r>
            <w:r>
              <w:rPr>
                <w:noProof/>
                <w:webHidden/>
              </w:rPr>
              <w:fldChar w:fldCharType="separate"/>
            </w:r>
            <w:r>
              <w:rPr>
                <w:noProof/>
                <w:webHidden/>
              </w:rPr>
              <w:t>43</w:t>
            </w:r>
            <w:r>
              <w:rPr>
                <w:noProof/>
                <w:webHidden/>
              </w:rPr>
              <w:fldChar w:fldCharType="end"/>
            </w:r>
          </w:hyperlink>
        </w:p>
        <w:p w14:paraId="19AB8DE4" w14:textId="7FE6419E" w:rsidR="00B956EA" w:rsidRDefault="00B956EA">
          <w:pPr>
            <w:pStyle w:val="TOC3"/>
            <w:tabs>
              <w:tab w:val="right" w:leader="dot" w:pos="9552"/>
            </w:tabs>
            <w:rPr>
              <w:rFonts w:eastAsiaTheme="minorEastAsia" w:cstheme="minorBidi"/>
              <w:noProof/>
              <w:kern w:val="2"/>
              <w14:ligatures w14:val="standardContextual"/>
            </w:rPr>
          </w:pPr>
          <w:hyperlink w:anchor="_Toc175842006" w:history="1">
            <w:r w:rsidRPr="004462C1">
              <w:rPr>
                <w:rStyle w:val="Hyperlink"/>
                <w:noProof/>
              </w:rPr>
              <w:t>Molecular entity</w:t>
            </w:r>
            <w:r>
              <w:rPr>
                <w:noProof/>
                <w:webHidden/>
              </w:rPr>
              <w:tab/>
            </w:r>
            <w:r>
              <w:rPr>
                <w:noProof/>
                <w:webHidden/>
              </w:rPr>
              <w:fldChar w:fldCharType="begin"/>
            </w:r>
            <w:r>
              <w:rPr>
                <w:noProof/>
                <w:webHidden/>
              </w:rPr>
              <w:instrText xml:space="preserve"> PAGEREF _Toc175842006 \h </w:instrText>
            </w:r>
            <w:r>
              <w:rPr>
                <w:noProof/>
                <w:webHidden/>
              </w:rPr>
            </w:r>
            <w:r>
              <w:rPr>
                <w:noProof/>
                <w:webHidden/>
              </w:rPr>
              <w:fldChar w:fldCharType="separate"/>
            </w:r>
            <w:r>
              <w:rPr>
                <w:noProof/>
                <w:webHidden/>
              </w:rPr>
              <w:t>44</w:t>
            </w:r>
            <w:r>
              <w:rPr>
                <w:noProof/>
                <w:webHidden/>
              </w:rPr>
              <w:fldChar w:fldCharType="end"/>
            </w:r>
          </w:hyperlink>
        </w:p>
        <w:p w14:paraId="656F2F0E" w14:textId="42FDBBB5" w:rsidR="00B956EA" w:rsidRDefault="00B956EA">
          <w:pPr>
            <w:pStyle w:val="TOC4"/>
            <w:tabs>
              <w:tab w:val="right" w:leader="dot" w:pos="9552"/>
            </w:tabs>
            <w:rPr>
              <w:rFonts w:eastAsiaTheme="minorEastAsia" w:cstheme="minorBidi"/>
              <w:noProof/>
              <w:kern w:val="2"/>
              <w14:ligatures w14:val="standardContextual"/>
            </w:rPr>
          </w:pPr>
          <w:hyperlink w:anchor="_Toc175842007" w:history="1">
            <w:r w:rsidRPr="004462C1">
              <w:rPr>
                <w:rStyle w:val="Hyperlink"/>
                <w:noProof/>
              </w:rPr>
              <w:t>Small molecule standardization</w:t>
            </w:r>
            <w:r>
              <w:rPr>
                <w:noProof/>
                <w:webHidden/>
              </w:rPr>
              <w:tab/>
            </w:r>
            <w:r>
              <w:rPr>
                <w:noProof/>
                <w:webHidden/>
              </w:rPr>
              <w:fldChar w:fldCharType="begin"/>
            </w:r>
            <w:r>
              <w:rPr>
                <w:noProof/>
                <w:webHidden/>
              </w:rPr>
              <w:instrText xml:space="preserve"> PAGEREF _Toc175842007 \h </w:instrText>
            </w:r>
            <w:r>
              <w:rPr>
                <w:noProof/>
                <w:webHidden/>
              </w:rPr>
            </w:r>
            <w:r>
              <w:rPr>
                <w:noProof/>
                <w:webHidden/>
              </w:rPr>
              <w:fldChar w:fldCharType="separate"/>
            </w:r>
            <w:r>
              <w:rPr>
                <w:noProof/>
                <w:webHidden/>
              </w:rPr>
              <w:t>44</w:t>
            </w:r>
            <w:r>
              <w:rPr>
                <w:noProof/>
                <w:webHidden/>
              </w:rPr>
              <w:fldChar w:fldCharType="end"/>
            </w:r>
          </w:hyperlink>
        </w:p>
        <w:p w14:paraId="756D1402" w14:textId="0A3BA0C7" w:rsidR="00B956EA" w:rsidRDefault="00B956EA">
          <w:pPr>
            <w:pStyle w:val="TOC5"/>
            <w:tabs>
              <w:tab w:val="right" w:leader="dot" w:pos="9552"/>
            </w:tabs>
            <w:rPr>
              <w:rFonts w:eastAsiaTheme="minorEastAsia" w:cstheme="minorBidi"/>
              <w:noProof/>
              <w:kern w:val="2"/>
              <w14:ligatures w14:val="standardContextual"/>
            </w:rPr>
          </w:pPr>
          <w:hyperlink w:anchor="_Toc175842008" w:history="1">
            <w:r w:rsidRPr="004462C1">
              <w:rPr>
                <w:rStyle w:val="Hyperlink"/>
                <w:noProof/>
              </w:rPr>
              <w:t>Counterion definition</w:t>
            </w:r>
            <w:r>
              <w:rPr>
                <w:noProof/>
                <w:webHidden/>
              </w:rPr>
              <w:tab/>
            </w:r>
            <w:r>
              <w:rPr>
                <w:noProof/>
                <w:webHidden/>
              </w:rPr>
              <w:fldChar w:fldCharType="begin"/>
            </w:r>
            <w:r>
              <w:rPr>
                <w:noProof/>
                <w:webHidden/>
              </w:rPr>
              <w:instrText xml:space="preserve"> PAGEREF _Toc175842008 \h </w:instrText>
            </w:r>
            <w:r>
              <w:rPr>
                <w:noProof/>
                <w:webHidden/>
              </w:rPr>
            </w:r>
            <w:r>
              <w:rPr>
                <w:noProof/>
                <w:webHidden/>
              </w:rPr>
              <w:fldChar w:fldCharType="separate"/>
            </w:r>
            <w:r>
              <w:rPr>
                <w:noProof/>
                <w:webHidden/>
              </w:rPr>
              <w:t>45</w:t>
            </w:r>
            <w:r>
              <w:rPr>
                <w:noProof/>
                <w:webHidden/>
              </w:rPr>
              <w:fldChar w:fldCharType="end"/>
            </w:r>
          </w:hyperlink>
        </w:p>
        <w:p w14:paraId="74A58E74" w14:textId="4897C750" w:rsidR="00B956EA" w:rsidRDefault="00B956EA">
          <w:pPr>
            <w:pStyle w:val="TOC5"/>
            <w:tabs>
              <w:tab w:val="right" w:leader="dot" w:pos="9552"/>
            </w:tabs>
            <w:rPr>
              <w:rFonts w:eastAsiaTheme="minorEastAsia" w:cstheme="minorBidi"/>
              <w:noProof/>
              <w:kern w:val="2"/>
              <w14:ligatures w14:val="standardContextual"/>
            </w:rPr>
          </w:pPr>
          <w:hyperlink w:anchor="_Toc175842009" w:history="1">
            <w:r w:rsidRPr="004462C1">
              <w:rPr>
                <w:rStyle w:val="Hyperlink"/>
                <w:noProof/>
              </w:rPr>
              <w:t>Main Molecule definition</w:t>
            </w:r>
            <w:r>
              <w:rPr>
                <w:noProof/>
                <w:webHidden/>
              </w:rPr>
              <w:tab/>
            </w:r>
            <w:r>
              <w:rPr>
                <w:noProof/>
                <w:webHidden/>
              </w:rPr>
              <w:fldChar w:fldCharType="begin"/>
            </w:r>
            <w:r>
              <w:rPr>
                <w:noProof/>
                <w:webHidden/>
              </w:rPr>
              <w:instrText xml:space="preserve"> PAGEREF _Toc175842009 \h </w:instrText>
            </w:r>
            <w:r>
              <w:rPr>
                <w:noProof/>
                <w:webHidden/>
              </w:rPr>
            </w:r>
            <w:r>
              <w:rPr>
                <w:noProof/>
                <w:webHidden/>
              </w:rPr>
              <w:fldChar w:fldCharType="separate"/>
            </w:r>
            <w:r>
              <w:rPr>
                <w:noProof/>
                <w:webHidden/>
              </w:rPr>
              <w:t>45</w:t>
            </w:r>
            <w:r>
              <w:rPr>
                <w:noProof/>
                <w:webHidden/>
              </w:rPr>
              <w:fldChar w:fldCharType="end"/>
            </w:r>
          </w:hyperlink>
        </w:p>
        <w:p w14:paraId="0E56F067" w14:textId="2C528A08" w:rsidR="00B956EA" w:rsidRDefault="00B956EA">
          <w:pPr>
            <w:pStyle w:val="TOC5"/>
            <w:tabs>
              <w:tab w:val="right" w:leader="dot" w:pos="9552"/>
            </w:tabs>
            <w:rPr>
              <w:rFonts w:eastAsiaTheme="minorEastAsia" w:cstheme="minorBidi"/>
              <w:noProof/>
              <w:kern w:val="2"/>
              <w14:ligatures w14:val="standardContextual"/>
            </w:rPr>
          </w:pPr>
          <w:hyperlink w:anchor="_Toc175842010" w:history="1">
            <w:r w:rsidRPr="004462C1">
              <w:rPr>
                <w:rStyle w:val="Hyperlink"/>
                <w:noProof/>
              </w:rPr>
              <w:t>Molecule entry</w:t>
            </w:r>
            <w:r>
              <w:rPr>
                <w:noProof/>
                <w:webHidden/>
              </w:rPr>
              <w:tab/>
            </w:r>
            <w:r>
              <w:rPr>
                <w:noProof/>
                <w:webHidden/>
              </w:rPr>
              <w:fldChar w:fldCharType="begin"/>
            </w:r>
            <w:r>
              <w:rPr>
                <w:noProof/>
                <w:webHidden/>
              </w:rPr>
              <w:instrText xml:space="preserve"> PAGEREF _Toc175842010 \h </w:instrText>
            </w:r>
            <w:r>
              <w:rPr>
                <w:noProof/>
                <w:webHidden/>
              </w:rPr>
            </w:r>
            <w:r>
              <w:rPr>
                <w:noProof/>
                <w:webHidden/>
              </w:rPr>
              <w:fldChar w:fldCharType="separate"/>
            </w:r>
            <w:r>
              <w:rPr>
                <w:noProof/>
                <w:webHidden/>
              </w:rPr>
              <w:t>46</w:t>
            </w:r>
            <w:r>
              <w:rPr>
                <w:noProof/>
                <w:webHidden/>
              </w:rPr>
              <w:fldChar w:fldCharType="end"/>
            </w:r>
          </w:hyperlink>
        </w:p>
        <w:p w14:paraId="3851676D" w14:textId="03EE7E1C" w:rsidR="00B956EA" w:rsidRDefault="00B956EA">
          <w:pPr>
            <w:pStyle w:val="TOC5"/>
            <w:tabs>
              <w:tab w:val="right" w:leader="dot" w:pos="9552"/>
            </w:tabs>
            <w:rPr>
              <w:rFonts w:eastAsiaTheme="minorEastAsia" w:cstheme="minorBidi"/>
              <w:noProof/>
              <w:kern w:val="2"/>
              <w14:ligatures w14:val="standardContextual"/>
            </w:rPr>
          </w:pPr>
          <w:hyperlink w:anchor="_Toc175842011" w:history="1">
            <w:r w:rsidRPr="004462C1">
              <w:rPr>
                <w:rStyle w:val="Hyperlink"/>
                <w:noProof/>
              </w:rPr>
              <w:t>Small molecule as molecular component</w:t>
            </w:r>
            <w:r>
              <w:rPr>
                <w:noProof/>
                <w:webHidden/>
              </w:rPr>
              <w:tab/>
            </w:r>
            <w:r>
              <w:rPr>
                <w:noProof/>
                <w:webHidden/>
              </w:rPr>
              <w:fldChar w:fldCharType="begin"/>
            </w:r>
            <w:r>
              <w:rPr>
                <w:noProof/>
                <w:webHidden/>
              </w:rPr>
              <w:instrText xml:space="preserve"> PAGEREF _Toc175842011 \h </w:instrText>
            </w:r>
            <w:r>
              <w:rPr>
                <w:noProof/>
                <w:webHidden/>
              </w:rPr>
            </w:r>
            <w:r>
              <w:rPr>
                <w:noProof/>
                <w:webHidden/>
              </w:rPr>
              <w:fldChar w:fldCharType="separate"/>
            </w:r>
            <w:r>
              <w:rPr>
                <w:noProof/>
                <w:webHidden/>
              </w:rPr>
              <w:t>46</w:t>
            </w:r>
            <w:r>
              <w:rPr>
                <w:noProof/>
                <w:webHidden/>
              </w:rPr>
              <w:fldChar w:fldCharType="end"/>
            </w:r>
          </w:hyperlink>
        </w:p>
        <w:p w14:paraId="25F9896E" w14:textId="7DEC06A5" w:rsidR="00B956EA" w:rsidRDefault="00B956EA">
          <w:pPr>
            <w:pStyle w:val="TOC5"/>
            <w:tabs>
              <w:tab w:val="right" w:leader="dot" w:pos="9552"/>
            </w:tabs>
            <w:rPr>
              <w:rFonts w:eastAsiaTheme="minorEastAsia" w:cstheme="minorBidi"/>
              <w:noProof/>
              <w:kern w:val="2"/>
              <w14:ligatures w14:val="standardContextual"/>
            </w:rPr>
          </w:pPr>
          <w:hyperlink w:anchor="_Toc175842012" w:history="1">
            <w:r w:rsidRPr="004462C1">
              <w:rPr>
                <w:rStyle w:val="Hyperlink"/>
                <w:noProof/>
              </w:rPr>
              <w:t>Small molecule as molecular entity</w:t>
            </w:r>
            <w:r>
              <w:rPr>
                <w:noProof/>
                <w:webHidden/>
              </w:rPr>
              <w:tab/>
            </w:r>
            <w:r>
              <w:rPr>
                <w:noProof/>
                <w:webHidden/>
              </w:rPr>
              <w:fldChar w:fldCharType="begin"/>
            </w:r>
            <w:r>
              <w:rPr>
                <w:noProof/>
                <w:webHidden/>
              </w:rPr>
              <w:instrText xml:space="preserve"> PAGEREF _Toc175842012 \h </w:instrText>
            </w:r>
            <w:r>
              <w:rPr>
                <w:noProof/>
                <w:webHidden/>
              </w:rPr>
            </w:r>
            <w:r>
              <w:rPr>
                <w:noProof/>
                <w:webHidden/>
              </w:rPr>
              <w:fldChar w:fldCharType="separate"/>
            </w:r>
            <w:r>
              <w:rPr>
                <w:noProof/>
                <w:webHidden/>
              </w:rPr>
              <w:t>47</w:t>
            </w:r>
            <w:r>
              <w:rPr>
                <w:noProof/>
                <w:webHidden/>
              </w:rPr>
              <w:fldChar w:fldCharType="end"/>
            </w:r>
          </w:hyperlink>
        </w:p>
        <w:p w14:paraId="711A09B7" w14:textId="24907583" w:rsidR="00B956EA" w:rsidRDefault="00B956EA">
          <w:pPr>
            <w:pStyle w:val="TOC4"/>
            <w:tabs>
              <w:tab w:val="right" w:leader="dot" w:pos="9552"/>
            </w:tabs>
            <w:rPr>
              <w:rFonts w:eastAsiaTheme="minorEastAsia" w:cstheme="minorBidi"/>
              <w:noProof/>
              <w:kern w:val="2"/>
              <w14:ligatures w14:val="standardContextual"/>
            </w:rPr>
          </w:pPr>
          <w:hyperlink w:anchor="_Toc175842013" w:history="1">
            <w:r w:rsidRPr="004462C1">
              <w:rPr>
                <w:rStyle w:val="Hyperlink"/>
                <w:noProof/>
              </w:rPr>
              <w:t>How to register your molecules</w:t>
            </w:r>
            <w:r>
              <w:rPr>
                <w:noProof/>
                <w:webHidden/>
              </w:rPr>
              <w:tab/>
            </w:r>
            <w:r>
              <w:rPr>
                <w:noProof/>
                <w:webHidden/>
              </w:rPr>
              <w:fldChar w:fldCharType="begin"/>
            </w:r>
            <w:r>
              <w:rPr>
                <w:noProof/>
                <w:webHidden/>
              </w:rPr>
              <w:instrText xml:space="preserve"> PAGEREF _Toc175842013 \h </w:instrText>
            </w:r>
            <w:r>
              <w:rPr>
                <w:noProof/>
                <w:webHidden/>
              </w:rPr>
            </w:r>
            <w:r>
              <w:rPr>
                <w:noProof/>
                <w:webHidden/>
              </w:rPr>
              <w:fldChar w:fldCharType="separate"/>
            </w:r>
            <w:r>
              <w:rPr>
                <w:noProof/>
                <w:webHidden/>
              </w:rPr>
              <w:t>48</w:t>
            </w:r>
            <w:r>
              <w:rPr>
                <w:noProof/>
                <w:webHidden/>
              </w:rPr>
              <w:fldChar w:fldCharType="end"/>
            </w:r>
          </w:hyperlink>
        </w:p>
        <w:p w14:paraId="0EF399A2" w14:textId="2D61E511" w:rsidR="00B956EA" w:rsidRDefault="00B956EA">
          <w:pPr>
            <w:pStyle w:val="TOC2"/>
            <w:tabs>
              <w:tab w:val="right" w:leader="dot" w:pos="9552"/>
            </w:tabs>
            <w:rPr>
              <w:rFonts w:eastAsiaTheme="minorEastAsia" w:cstheme="minorBidi"/>
              <w:b w:val="0"/>
              <w:bCs w:val="0"/>
              <w:noProof/>
              <w:kern w:val="2"/>
              <w:sz w:val="24"/>
              <w:szCs w:val="24"/>
              <w14:ligatures w14:val="standardContextual"/>
            </w:rPr>
          </w:pPr>
          <w:hyperlink w:anchor="_Toc175842014" w:history="1">
            <w:r w:rsidRPr="004462C1">
              <w:rPr>
                <w:rStyle w:val="Hyperlink"/>
                <w:noProof/>
              </w:rPr>
              <w:t>Database structure</w:t>
            </w:r>
            <w:r>
              <w:rPr>
                <w:noProof/>
                <w:webHidden/>
              </w:rPr>
              <w:tab/>
            </w:r>
            <w:r>
              <w:rPr>
                <w:noProof/>
                <w:webHidden/>
              </w:rPr>
              <w:fldChar w:fldCharType="begin"/>
            </w:r>
            <w:r>
              <w:rPr>
                <w:noProof/>
                <w:webHidden/>
              </w:rPr>
              <w:instrText xml:space="preserve"> PAGEREF _Toc175842014 \h </w:instrText>
            </w:r>
            <w:r>
              <w:rPr>
                <w:noProof/>
                <w:webHidden/>
              </w:rPr>
            </w:r>
            <w:r>
              <w:rPr>
                <w:noProof/>
                <w:webHidden/>
              </w:rPr>
              <w:fldChar w:fldCharType="separate"/>
            </w:r>
            <w:r>
              <w:rPr>
                <w:noProof/>
                <w:webHidden/>
              </w:rPr>
              <w:t>49</w:t>
            </w:r>
            <w:r>
              <w:rPr>
                <w:noProof/>
                <w:webHidden/>
              </w:rPr>
              <w:fldChar w:fldCharType="end"/>
            </w:r>
          </w:hyperlink>
        </w:p>
        <w:p w14:paraId="3259A1C3" w14:textId="54AA8D30" w:rsidR="00B956EA" w:rsidRDefault="00B956EA">
          <w:pPr>
            <w:pStyle w:val="TOC3"/>
            <w:tabs>
              <w:tab w:val="right" w:leader="dot" w:pos="9552"/>
            </w:tabs>
            <w:rPr>
              <w:rFonts w:eastAsiaTheme="minorEastAsia" w:cstheme="minorBidi"/>
              <w:noProof/>
              <w:kern w:val="2"/>
              <w14:ligatures w14:val="standardContextual"/>
            </w:rPr>
          </w:pPr>
          <w:hyperlink w:anchor="_Toc175842015" w:history="1">
            <w:r w:rsidRPr="004462C1">
              <w:rPr>
                <w:rStyle w:val="Hyperlink"/>
                <w:noProof/>
              </w:rPr>
              <w:t>Database table naming convention</w:t>
            </w:r>
            <w:r>
              <w:rPr>
                <w:noProof/>
                <w:webHidden/>
              </w:rPr>
              <w:tab/>
            </w:r>
            <w:r>
              <w:rPr>
                <w:noProof/>
                <w:webHidden/>
              </w:rPr>
              <w:fldChar w:fldCharType="begin"/>
            </w:r>
            <w:r>
              <w:rPr>
                <w:noProof/>
                <w:webHidden/>
              </w:rPr>
              <w:instrText xml:space="preserve"> PAGEREF _Toc175842015 \h </w:instrText>
            </w:r>
            <w:r>
              <w:rPr>
                <w:noProof/>
                <w:webHidden/>
              </w:rPr>
            </w:r>
            <w:r>
              <w:rPr>
                <w:noProof/>
                <w:webHidden/>
              </w:rPr>
              <w:fldChar w:fldCharType="separate"/>
            </w:r>
            <w:r>
              <w:rPr>
                <w:noProof/>
                <w:webHidden/>
              </w:rPr>
              <w:t>49</w:t>
            </w:r>
            <w:r>
              <w:rPr>
                <w:noProof/>
                <w:webHidden/>
              </w:rPr>
              <w:fldChar w:fldCharType="end"/>
            </w:r>
          </w:hyperlink>
        </w:p>
        <w:p w14:paraId="339F7B60" w14:textId="6BDAD96E" w:rsidR="00B956EA" w:rsidRDefault="00B956EA">
          <w:pPr>
            <w:pStyle w:val="TOC4"/>
            <w:tabs>
              <w:tab w:val="right" w:leader="dot" w:pos="9552"/>
            </w:tabs>
            <w:rPr>
              <w:rFonts w:eastAsiaTheme="minorEastAsia" w:cstheme="minorBidi"/>
              <w:noProof/>
              <w:kern w:val="2"/>
              <w14:ligatures w14:val="standardContextual"/>
            </w:rPr>
          </w:pPr>
          <w:hyperlink w:anchor="_Toc175842016" w:history="1">
            <w:r w:rsidRPr="004462C1">
              <w:rPr>
                <w:rStyle w:val="Hyperlink"/>
                <w:noProof/>
              </w:rPr>
              <w:t>Database table naming convention.</w:t>
            </w:r>
            <w:r>
              <w:rPr>
                <w:noProof/>
                <w:webHidden/>
              </w:rPr>
              <w:tab/>
            </w:r>
            <w:r>
              <w:rPr>
                <w:noProof/>
                <w:webHidden/>
              </w:rPr>
              <w:fldChar w:fldCharType="begin"/>
            </w:r>
            <w:r>
              <w:rPr>
                <w:noProof/>
                <w:webHidden/>
              </w:rPr>
              <w:instrText xml:space="preserve"> PAGEREF _Toc175842016 \h </w:instrText>
            </w:r>
            <w:r>
              <w:rPr>
                <w:noProof/>
                <w:webHidden/>
              </w:rPr>
            </w:r>
            <w:r>
              <w:rPr>
                <w:noProof/>
                <w:webHidden/>
              </w:rPr>
              <w:fldChar w:fldCharType="separate"/>
            </w:r>
            <w:r>
              <w:rPr>
                <w:noProof/>
                <w:webHidden/>
              </w:rPr>
              <w:t>49</w:t>
            </w:r>
            <w:r>
              <w:rPr>
                <w:noProof/>
                <w:webHidden/>
              </w:rPr>
              <w:fldChar w:fldCharType="end"/>
            </w:r>
          </w:hyperlink>
        </w:p>
        <w:p w14:paraId="084CDAEF" w14:textId="1C19214B" w:rsidR="00B956EA" w:rsidRDefault="00B956EA">
          <w:pPr>
            <w:pStyle w:val="TOC5"/>
            <w:tabs>
              <w:tab w:val="right" w:leader="dot" w:pos="9552"/>
            </w:tabs>
            <w:rPr>
              <w:rFonts w:eastAsiaTheme="minorEastAsia" w:cstheme="minorBidi"/>
              <w:noProof/>
              <w:kern w:val="2"/>
              <w14:ligatures w14:val="standardContextual"/>
            </w:rPr>
          </w:pPr>
          <w:hyperlink w:anchor="_Toc175842017" w:history="1">
            <w:r w:rsidRPr="004462C1">
              <w:rPr>
                <w:rStyle w:val="Hyperlink"/>
                <w:noProof/>
              </w:rPr>
              <w:t>Table prefix</w:t>
            </w:r>
            <w:r>
              <w:rPr>
                <w:noProof/>
                <w:webHidden/>
              </w:rPr>
              <w:tab/>
            </w:r>
            <w:r>
              <w:rPr>
                <w:noProof/>
                <w:webHidden/>
              </w:rPr>
              <w:fldChar w:fldCharType="begin"/>
            </w:r>
            <w:r>
              <w:rPr>
                <w:noProof/>
                <w:webHidden/>
              </w:rPr>
              <w:instrText xml:space="preserve"> PAGEREF _Toc175842017 \h </w:instrText>
            </w:r>
            <w:r>
              <w:rPr>
                <w:noProof/>
                <w:webHidden/>
              </w:rPr>
            </w:r>
            <w:r>
              <w:rPr>
                <w:noProof/>
                <w:webHidden/>
              </w:rPr>
              <w:fldChar w:fldCharType="separate"/>
            </w:r>
            <w:r>
              <w:rPr>
                <w:noProof/>
                <w:webHidden/>
              </w:rPr>
              <w:t>49</w:t>
            </w:r>
            <w:r>
              <w:rPr>
                <w:noProof/>
                <w:webHidden/>
              </w:rPr>
              <w:fldChar w:fldCharType="end"/>
            </w:r>
          </w:hyperlink>
        </w:p>
        <w:p w14:paraId="0777BA20" w14:textId="215AFFF3" w:rsidR="00B956EA" w:rsidRDefault="00B956EA">
          <w:pPr>
            <w:pStyle w:val="TOC5"/>
            <w:tabs>
              <w:tab w:val="right" w:leader="dot" w:pos="9552"/>
            </w:tabs>
            <w:rPr>
              <w:rFonts w:eastAsiaTheme="minorEastAsia" w:cstheme="minorBidi"/>
              <w:noProof/>
              <w:kern w:val="2"/>
              <w14:ligatures w14:val="standardContextual"/>
            </w:rPr>
          </w:pPr>
          <w:hyperlink w:anchor="_Toc175842018" w:history="1">
            <w:r w:rsidRPr="004462C1">
              <w:rPr>
                <w:rStyle w:val="Hyperlink"/>
                <w:noProof/>
              </w:rPr>
              <w:t>Table Suffix:</w:t>
            </w:r>
            <w:r>
              <w:rPr>
                <w:noProof/>
                <w:webHidden/>
              </w:rPr>
              <w:tab/>
            </w:r>
            <w:r>
              <w:rPr>
                <w:noProof/>
                <w:webHidden/>
              </w:rPr>
              <w:fldChar w:fldCharType="begin"/>
            </w:r>
            <w:r>
              <w:rPr>
                <w:noProof/>
                <w:webHidden/>
              </w:rPr>
              <w:instrText xml:space="preserve"> PAGEREF _Toc175842018 \h </w:instrText>
            </w:r>
            <w:r>
              <w:rPr>
                <w:noProof/>
                <w:webHidden/>
              </w:rPr>
            </w:r>
            <w:r>
              <w:rPr>
                <w:noProof/>
                <w:webHidden/>
              </w:rPr>
              <w:fldChar w:fldCharType="separate"/>
            </w:r>
            <w:r>
              <w:rPr>
                <w:noProof/>
                <w:webHidden/>
              </w:rPr>
              <w:t>51</w:t>
            </w:r>
            <w:r>
              <w:rPr>
                <w:noProof/>
                <w:webHidden/>
              </w:rPr>
              <w:fldChar w:fldCharType="end"/>
            </w:r>
          </w:hyperlink>
        </w:p>
        <w:p w14:paraId="172C130D" w14:textId="476E936D" w:rsidR="00B956EA" w:rsidRDefault="00B956EA">
          <w:pPr>
            <w:pStyle w:val="TOC3"/>
            <w:tabs>
              <w:tab w:val="right" w:leader="dot" w:pos="9552"/>
            </w:tabs>
            <w:rPr>
              <w:rFonts w:eastAsiaTheme="minorEastAsia" w:cstheme="minorBidi"/>
              <w:noProof/>
              <w:kern w:val="2"/>
              <w14:ligatures w14:val="standardContextual"/>
            </w:rPr>
          </w:pPr>
          <w:hyperlink w:anchor="_Toc175842019" w:history="1">
            <w:r w:rsidRPr="004462C1">
              <w:rPr>
                <w:rStyle w:val="Hyperlink"/>
                <w:noProof/>
              </w:rPr>
              <w:t>Biorj File format</w:t>
            </w:r>
            <w:r>
              <w:rPr>
                <w:noProof/>
                <w:webHidden/>
              </w:rPr>
              <w:tab/>
            </w:r>
            <w:r>
              <w:rPr>
                <w:noProof/>
                <w:webHidden/>
              </w:rPr>
              <w:fldChar w:fldCharType="begin"/>
            </w:r>
            <w:r>
              <w:rPr>
                <w:noProof/>
                <w:webHidden/>
              </w:rPr>
              <w:instrText xml:space="preserve"> PAGEREF _Toc175842019 \h </w:instrText>
            </w:r>
            <w:r>
              <w:rPr>
                <w:noProof/>
                <w:webHidden/>
              </w:rPr>
            </w:r>
            <w:r>
              <w:rPr>
                <w:noProof/>
                <w:webHidden/>
              </w:rPr>
              <w:fldChar w:fldCharType="separate"/>
            </w:r>
            <w:r>
              <w:rPr>
                <w:noProof/>
                <w:webHidden/>
              </w:rPr>
              <w:t>52</w:t>
            </w:r>
            <w:r>
              <w:rPr>
                <w:noProof/>
                <w:webHidden/>
              </w:rPr>
              <w:fldChar w:fldCharType="end"/>
            </w:r>
          </w:hyperlink>
        </w:p>
        <w:p w14:paraId="10E3A0C2" w14:textId="271837DA" w:rsidR="00B956EA" w:rsidRDefault="00B956EA">
          <w:pPr>
            <w:pStyle w:val="TOC4"/>
            <w:tabs>
              <w:tab w:val="right" w:leader="dot" w:pos="9552"/>
            </w:tabs>
            <w:rPr>
              <w:rFonts w:eastAsiaTheme="minorEastAsia" w:cstheme="minorBidi"/>
              <w:noProof/>
              <w:kern w:val="2"/>
              <w14:ligatures w14:val="standardContextual"/>
            </w:rPr>
          </w:pPr>
          <w:hyperlink w:anchor="_Toc175842020" w:history="1">
            <w:r w:rsidRPr="004462C1">
              <w:rPr>
                <w:rStyle w:val="Hyperlink"/>
                <w:noProof/>
              </w:rPr>
              <w:t>Biorj theory</w:t>
            </w:r>
            <w:r>
              <w:rPr>
                <w:noProof/>
                <w:webHidden/>
              </w:rPr>
              <w:tab/>
            </w:r>
            <w:r>
              <w:rPr>
                <w:noProof/>
                <w:webHidden/>
              </w:rPr>
              <w:fldChar w:fldCharType="begin"/>
            </w:r>
            <w:r>
              <w:rPr>
                <w:noProof/>
                <w:webHidden/>
              </w:rPr>
              <w:instrText xml:space="preserve"> PAGEREF _Toc175842020 \h </w:instrText>
            </w:r>
            <w:r>
              <w:rPr>
                <w:noProof/>
                <w:webHidden/>
              </w:rPr>
            </w:r>
            <w:r>
              <w:rPr>
                <w:noProof/>
                <w:webHidden/>
              </w:rPr>
              <w:fldChar w:fldCharType="separate"/>
            </w:r>
            <w:r>
              <w:rPr>
                <w:noProof/>
                <w:webHidden/>
              </w:rPr>
              <w:t>52</w:t>
            </w:r>
            <w:r>
              <w:rPr>
                <w:noProof/>
                <w:webHidden/>
              </w:rPr>
              <w:fldChar w:fldCharType="end"/>
            </w:r>
          </w:hyperlink>
        </w:p>
        <w:p w14:paraId="079AED73" w14:textId="28765D0C" w:rsidR="00B956EA" w:rsidRDefault="00B956EA">
          <w:pPr>
            <w:pStyle w:val="TOC4"/>
            <w:tabs>
              <w:tab w:val="right" w:leader="dot" w:pos="9552"/>
            </w:tabs>
            <w:rPr>
              <w:rFonts w:eastAsiaTheme="minorEastAsia" w:cstheme="minorBidi"/>
              <w:noProof/>
              <w:kern w:val="2"/>
              <w14:ligatures w14:val="standardContextual"/>
            </w:rPr>
          </w:pPr>
          <w:hyperlink w:anchor="_Toc175842021" w:history="1">
            <w:r w:rsidRPr="004462C1">
              <w:rPr>
                <w:rStyle w:val="Hyperlink"/>
                <w:noProof/>
              </w:rPr>
              <w:t>Biorj rules</w:t>
            </w:r>
            <w:r>
              <w:rPr>
                <w:noProof/>
                <w:webHidden/>
              </w:rPr>
              <w:tab/>
            </w:r>
            <w:r>
              <w:rPr>
                <w:noProof/>
                <w:webHidden/>
              </w:rPr>
              <w:fldChar w:fldCharType="begin"/>
            </w:r>
            <w:r>
              <w:rPr>
                <w:noProof/>
                <w:webHidden/>
              </w:rPr>
              <w:instrText xml:space="preserve"> PAGEREF _Toc175842021 \h </w:instrText>
            </w:r>
            <w:r>
              <w:rPr>
                <w:noProof/>
                <w:webHidden/>
              </w:rPr>
            </w:r>
            <w:r>
              <w:rPr>
                <w:noProof/>
                <w:webHidden/>
              </w:rPr>
              <w:fldChar w:fldCharType="separate"/>
            </w:r>
            <w:r>
              <w:rPr>
                <w:noProof/>
                <w:webHidden/>
              </w:rPr>
              <w:t>53</w:t>
            </w:r>
            <w:r>
              <w:rPr>
                <w:noProof/>
                <w:webHidden/>
              </w:rPr>
              <w:fldChar w:fldCharType="end"/>
            </w:r>
          </w:hyperlink>
        </w:p>
        <w:p w14:paraId="5D940661" w14:textId="3ED66268" w:rsidR="00B956EA" w:rsidRDefault="00B956EA">
          <w:pPr>
            <w:pStyle w:val="TOC4"/>
            <w:tabs>
              <w:tab w:val="right" w:leader="dot" w:pos="9552"/>
            </w:tabs>
            <w:rPr>
              <w:rFonts w:eastAsiaTheme="minorEastAsia" w:cstheme="minorBidi"/>
              <w:noProof/>
              <w:kern w:val="2"/>
              <w14:ligatures w14:val="standardContextual"/>
            </w:rPr>
          </w:pPr>
          <w:hyperlink w:anchor="_Toc175842022" w:history="1">
            <w:r w:rsidRPr="004462C1">
              <w:rPr>
                <w:rStyle w:val="Hyperlink"/>
                <w:noProof/>
              </w:rPr>
              <w:t>Biorj requirements and unique keys</w:t>
            </w:r>
            <w:r>
              <w:rPr>
                <w:noProof/>
                <w:webHidden/>
              </w:rPr>
              <w:tab/>
            </w:r>
            <w:r>
              <w:rPr>
                <w:noProof/>
                <w:webHidden/>
              </w:rPr>
              <w:fldChar w:fldCharType="begin"/>
            </w:r>
            <w:r>
              <w:rPr>
                <w:noProof/>
                <w:webHidden/>
              </w:rPr>
              <w:instrText xml:space="preserve"> PAGEREF _Toc175842022 \h </w:instrText>
            </w:r>
            <w:r>
              <w:rPr>
                <w:noProof/>
                <w:webHidden/>
              </w:rPr>
            </w:r>
            <w:r>
              <w:rPr>
                <w:noProof/>
                <w:webHidden/>
              </w:rPr>
              <w:fldChar w:fldCharType="separate"/>
            </w:r>
            <w:r>
              <w:rPr>
                <w:noProof/>
                <w:webHidden/>
              </w:rPr>
              <w:t>55</w:t>
            </w:r>
            <w:r>
              <w:rPr>
                <w:noProof/>
                <w:webHidden/>
              </w:rPr>
              <w:fldChar w:fldCharType="end"/>
            </w:r>
          </w:hyperlink>
        </w:p>
        <w:p w14:paraId="12C59A85" w14:textId="12B7162B" w:rsidR="00B956EA" w:rsidRDefault="00B956EA">
          <w:pPr>
            <w:pStyle w:val="TOC4"/>
            <w:tabs>
              <w:tab w:val="right" w:leader="dot" w:pos="9552"/>
            </w:tabs>
            <w:rPr>
              <w:rFonts w:eastAsiaTheme="minorEastAsia" w:cstheme="minorBidi"/>
              <w:noProof/>
              <w:kern w:val="2"/>
              <w14:ligatures w14:val="standardContextual"/>
            </w:rPr>
          </w:pPr>
          <w:hyperlink w:anchor="_Toc175842023" w:history="1">
            <w:r w:rsidRPr="004462C1">
              <w:rPr>
                <w:rStyle w:val="Hyperlink"/>
                <w:noProof/>
              </w:rPr>
              <w:t>Adding rules to Biorj</w:t>
            </w:r>
            <w:r>
              <w:rPr>
                <w:noProof/>
                <w:webHidden/>
              </w:rPr>
              <w:tab/>
            </w:r>
            <w:r>
              <w:rPr>
                <w:noProof/>
                <w:webHidden/>
              </w:rPr>
              <w:fldChar w:fldCharType="begin"/>
            </w:r>
            <w:r>
              <w:rPr>
                <w:noProof/>
                <w:webHidden/>
              </w:rPr>
              <w:instrText xml:space="preserve"> PAGEREF _Toc175842023 \h </w:instrText>
            </w:r>
            <w:r>
              <w:rPr>
                <w:noProof/>
                <w:webHidden/>
              </w:rPr>
            </w:r>
            <w:r>
              <w:rPr>
                <w:noProof/>
                <w:webHidden/>
              </w:rPr>
              <w:fldChar w:fldCharType="separate"/>
            </w:r>
            <w:r>
              <w:rPr>
                <w:noProof/>
                <w:webHidden/>
              </w:rPr>
              <w:t>55</w:t>
            </w:r>
            <w:r>
              <w:rPr>
                <w:noProof/>
                <w:webHidden/>
              </w:rPr>
              <w:fldChar w:fldCharType="end"/>
            </w:r>
          </w:hyperlink>
        </w:p>
        <w:p w14:paraId="41C5ADA5" w14:textId="22B835BA" w:rsidR="00B956EA" w:rsidRDefault="00B956EA">
          <w:pPr>
            <w:pStyle w:val="TOC5"/>
            <w:tabs>
              <w:tab w:val="right" w:leader="dot" w:pos="9552"/>
            </w:tabs>
            <w:rPr>
              <w:rFonts w:eastAsiaTheme="minorEastAsia" w:cstheme="minorBidi"/>
              <w:noProof/>
              <w:kern w:val="2"/>
              <w14:ligatures w14:val="standardContextual"/>
            </w:rPr>
          </w:pPr>
          <w:hyperlink w:anchor="_Toc175842024" w:history="1">
            <w:r w:rsidRPr="004462C1">
              <w:rPr>
                <w:rStyle w:val="Hyperlink"/>
                <w:noProof/>
              </w:rPr>
              <w:t>Adding a Biorj block</w:t>
            </w:r>
            <w:r>
              <w:rPr>
                <w:noProof/>
                <w:webHidden/>
              </w:rPr>
              <w:tab/>
            </w:r>
            <w:r>
              <w:rPr>
                <w:noProof/>
                <w:webHidden/>
              </w:rPr>
              <w:fldChar w:fldCharType="begin"/>
            </w:r>
            <w:r>
              <w:rPr>
                <w:noProof/>
                <w:webHidden/>
              </w:rPr>
              <w:instrText xml:space="preserve"> PAGEREF _Toc175842024 \h </w:instrText>
            </w:r>
            <w:r>
              <w:rPr>
                <w:noProof/>
                <w:webHidden/>
              </w:rPr>
            </w:r>
            <w:r>
              <w:rPr>
                <w:noProof/>
                <w:webHidden/>
              </w:rPr>
              <w:fldChar w:fldCharType="separate"/>
            </w:r>
            <w:r>
              <w:rPr>
                <w:noProof/>
                <w:webHidden/>
              </w:rPr>
              <w:t>55</w:t>
            </w:r>
            <w:r>
              <w:rPr>
                <w:noProof/>
                <w:webHidden/>
              </w:rPr>
              <w:fldChar w:fldCharType="end"/>
            </w:r>
          </w:hyperlink>
        </w:p>
        <w:p w14:paraId="57A357CD" w14:textId="19D7035A" w:rsidR="00B956EA" w:rsidRDefault="00B956EA">
          <w:pPr>
            <w:pStyle w:val="TOC5"/>
            <w:tabs>
              <w:tab w:val="right" w:leader="dot" w:pos="9552"/>
            </w:tabs>
            <w:rPr>
              <w:rFonts w:eastAsiaTheme="minorEastAsia" w:cstheme="minorBidi"/>
              <w:noProof/>
              <w:kern w:val="2"/>
              <w14:ligatures w14:val="standardContextual"/>
            </w:rPr>
          </w:pPr>
          <w:hyperlink w:anchor="_Toc175842025" w:history="1">
            <w:r w:rsidRPr="004462C1">
              <w:rPr>
                <w:rStyle w:val="Hyperlink"/>
                <w:noProof/>
              </w:rPr>
              <w:t>Update Biorj keys</w:t>
            </w:r>
            <w:r>
              <w:rPr>
                <w:noProof/>
                <w:webHidden/>
              </w:rPr>
              <w:tab/>
            </w:r>
            <w:r>
              <w:rPr>
                <w:noProof/>
                <w:webHidden/>
              </w:rPr>
              <w:fldChar w:fldCharType="begin"/>
            </w:r>
            <w:r>
              <w:rPr>
                <w:noProof/>
                <w:webHidden/>
              </w:rPr>
              <w:instrText xml:space="preserve"> PAGEREF _Toc175842025 \h </w:instrText>
            </w:r>
            <w:r>
              <w:rPr>
                <w:noProof/>
                <w:webHidden/>
              </w:rPr>
            </w:r>
            <w:r>
              <w:rPr>
                <w:noProof/>
                <w:webHidden/>
              </w:rPr>
              <w:fldChar w:fldCharType="separate"/>
            </w:r>
            <w:r>
              <w:rPr>
                <w:noProof/>
                <w:webHidden/>
              </w:rPr>
              <w:t>56</w:t>
            </w:r>
            <w:r>
              <w:rPr>
                <w:noProof/>
                <w:webHidden/>
              </w:rPr>
              <w:fldChar w:fldCharType="end"/>
            </w:r>
          </w:hyperlink>
        </w:p>
        <w:p w14:paraId="306C2A8A" w14:textId="3A08969D" w:rsidR="00B956EA" w:rsidRDefault="00B956EA">
          <w:pPr>
            <w:pStyle w:val="TOC5"/>
            <w:tabs>
              <w:tab w:val="right" w:leader="dot" w:pos="9552"/>
            </w:tabs>
            <w:rPr>
              <w:rFonts w:eastAsiaTheme="minorEastAsia" w:cstheme="minorBidi"/>
              <w:noProof/>
              <w:kern w:val="2"/>
              <w14:ligatures w14:val="standardContextual"/>
            </w:rPr>
          </w:pPr>
          <w:hyperlink w:anchor="_Toc175842026" w:history="1">
            <w:r w:rsidRPr="004462C1">
              <w:rPr>
                <w:rStyle w:val="Hyperlink"/>
                <w:noProof/>
              </w:rPr>
              <w:t>Update rules</w:t>
            </w:r>
            <w:r>
              <w:rPr>
                <w:noProof/>
                <w:webHidden/>
              </w:rPr>
              <w:tab/>
            </w:r>
            <w:r>
              <w:rPr>
                <w:noProof/>
                <w:webHidden/>
              </w:rPr>
              <w:fldChar w:fldCharType="begin"/>
            </w:r>
            <w:r>
              <w:rPr>
                <w:noProof/>
                <w:webHidden/>
              </w:rPr>
              <w:instrText xml:space="preserve"> PAGEREF _Toc175842026 \h </w:instrText>
            </w:r>
            <w:r>
              <w:rPr>
                <w:noProof/>
                <w:webHidden/>
              </w:rPr>
            </w:r>
            <w:r>
              <w:rPr>
                <w:noProof/>
                <w:webHidden/>
              </w:rPr>
              <w:fldChar w:fldCharType="separate"/>
            </w:r>
            <w:r>
              <w:rPr>
                <w:noProof/>
                <w:webHidden/>
              </w:rPr>
              <w:t>56</w:t>
            </w:r>
            <w:r>
              <w:rPr>
                <w:noProof/>
                <w:webHidden/>
              </w:rPr>
              <w:fldChar w:fldCharType="end"/>
            </w:r>
          </w:hyperlink>
        </w:p>
        <w:p w14:paraId="40A8CC85" w14:textId="6C7662B5" w:rsidR="00B956EA" w:rsidRDefault="00B956EA">
          <w:pPr>
            <w:pStyle w:val="TOC1"/>
            <w:tabs>
              <w:tab w:val="right" w:leader="dot" w:pos="9552"/>
            </w:tabs>
            <w:rPr>
              <w:rFonts w:eastAsiaTheme="minorEastAsia" w:cstheme="minorBidi"/>
              <w:b w:val="0"/>
              <w:bCs w:val="0"/>
              <w:i w:val="0"/>
              <w:iCs w:val="0"/>
              <w:noProof/>
              <w:kern w:val="2"/>
              <w14:ligatures w14:val="standardContextual"/>
            </w:rPr>
          </w:pPr>
          <w:hyperlink w:anchor="_Toc175842027" w:history="1">
            <w:r w:rsidRPr="004462C1">
              <w:rPr>
                <w:rStyle w:val="Hyperlink"/>
                <w:noProof/>
              </w:rPr>
              <w:t>Website</w:t>
            </w:r>
            <w:r>
              <w:rPr>
                <w:noProof/>
                <w:webHidden/>
              </w:rPr>
              <w:tab/>
            </w:r>
            <w:r>
              <w:rPr>
                <w:noProof/>
                <w:webHidden/>
              </w:rPr>
              <w:fldChar w:fldCharType="begin"/>
            </w:r>
            <w:r>
              <w:rPr>
                <w:noProof/>
                <w:webHidden/>
              </w:rPr>
              <w:instrText xml:space="preserve"> PAGEREF _Toc175842027 \h </w:instrText>
            </w:r>
            <w:r>
              <w:rPr>
                <w:noProof/>
                <w:webHidden/>
              </w:rPr>
            </w:r>
            <w:r>
              <w:rPr>
                <w:noProof/>
                <w:webHidden/>
              </w:rPr>
              <w:fldChar w:fldCharType="separate"/>
            </w:r>
            <w:r>
              <w:rPr>
                <w:noProof/>
                <w:webHidden/>
              </w:rPr>
              <w:t>58</w:t>
            </w:r>
            <w:r>
              <w:rPr>
                <w:noProof/>
                <w:webHidden/>
              </w:rPr>
              <w:fldChar w:fldCharType="end"/>
            </w:r>
          </w:hyperlink>
        </w:p>
        <w:p w14:paraId="26BAE2BC" w14:textId="18B5E978" w:rsidR="00B956EA" w:rsidRDefault="00B956EA">
          <w:pPr>
            <w:pStyle w:val="TOC2"/>
            <w:tabs>
              <w:tab w:val="right" w:leader="dot" w:pos="9552"/>
            </w:tabs>
            <w:rPr>
              <w:rFonts w:eastAsiaTheme="minorEastAsia" w:cstheme="minorBidi"/>
              <w:b w:val="0"/>
              <w:bCs w:val="0"/>
              <w:noProof/>
              <w:kern w:val="2"/>
              <w:sz w:val="24"/>
              <w:szCs w:val="24"/>
              <w14:ligatures w14:val="standardContextual"/>
            </w:rPr>
          </w:pPr>
          <w:hyperlink w:anchor="_Toc175842028" w:history="1">
            <w:r w:rsidRPr="004462C1">
              <w:rPr>
                <w:rStyle w:val="Hyperlink"/>
                <w:noProof/>
              </w:rPr>
              <w:t>Introduction</w:t>
            </w:r>
            <w:r>
              <w:rPr>
                <w:noProof/>
                <w:webHidden/>
              </w:rPr>
              <w:tab/>
            </w:r>
            <w:r>
              <w:rPr>
                <w:noProof/>
                <w:webHidden/>
              </w:rPr>
              <w:fldChar w:fldCharType="begin"/>
            </w:r>
            <w:r>
              <w:rPr>
                <w:noProof/>
                <w:webHidden/>
              </w:rPr>
              <w:instrText xml:space="preserve"> PAGEREF _Toc175842028 \h </w:instrText>
            </w:r>
            <w:r>
              <w:rPr>
                <w:noProof/>
                <w:webHidden/>
              </w:rPr>
            </w:r>
            <w:r>
              <w:rPr>
                <w:noProof/>
                <w:webHidden/>
              </w:rPr>
              <w:fldChar w:fldCharType="separate"/>
            </w:r>
            <w:r>
              <w:rPr>
                <w:noProof/>
                <w:webHidden/>
              </w:rPr>
              <w:t>58</w:t>
            </w:r>
            <w:r>
              <w:rPr>
                <w:noProof/>
                <w:webHidden/>
              </w:rPr>
              <w:fldChar w:fldCharType="end"/>
            </w:r>
          </w:hyperlink>
        </w:p>
        <w:p w14:paraId="6A9906A8" w14:textId="45C8AF21" w:rsidR="00B956EA" w:rsidRDefault="00B956EA">
          <w:pPr>
            <w:pStyle w:val="TOC2"/>
            <w:tabs>
              <w:tab w:val="right" w:leader="dot" w:pos="9552"/>
            </w:tabs>
            <w:rPr>
              <w:rFonts w:eastAsiaTheme="minorEastAsia" w:cstheme="minorBidi"/>
              <w:b w:val="0"/>
              <w:bCs w:val="0"/>
              <w:noProof/>
              <w:kern w:val="2"/>
              <w:sz w:val="24"/>
              <w:szCs w:val="24"/>
              <w14:ligatures w14:val="standardContextual"/>
            </w:rPr>
          </w:pPr>
          <w:hyperlink w:anchor="_Toc175842029" w:history="1">
            <w:r w:rsidRPr="004462C1">
              <w:rPr>
                <w:rStyle w:val="Hyperlink"/>
                <w:noProof/>
              </w:rPr>
              <w:t>Authentication and security</w:t>
            </w:r>
            <w:r>
              <w:rPr>
                <w:noProof/>
                <w:webHidden/>
              </w:rPr>
              <w:tab/>
            </w:r>
            <w:r>
              <w:rPr>
                <w:noProof/>
                <w:webHidden/>
              </w:rPr>
              <w:fldChar w:fldCharType="begin"/>
            </w:r>
            <w:r>
              <w:rPr>
                <w:noProof/>
                <w:webHidden/>
              </w:rPr>
              <w:instrText xml:space="preserve"> PAGEREF _Toc175842029 \h </w:instrText>
            </w:r>
            <w:r>
              <w:rPr>
                <w:noProof/>
                <w:webHidden/>
              </w:rPr>
            </w:r>
            <w:r>
              <w:rPr>
                <w:noProof/>
                <w:webHidden/>
              </w:rPr>
              <w:fldChar w:fldCharType="separate"/>
            </w:r>
            <w:r>
              <w:rPr>
                <w:noProof/>
                <w:webHidden/>
              </w:rPr>
              <w:t>59</w:t>
            </w:r>
            <w:r>
              <w:rPr>
                <w:noProof/>
                <w:webHidden/>
              </w:rPr>
              <w:fldChar w:fldCharType="end"/>
            </w:r>
          </w:hyperlink>
        </w:p>
        <w:p w14:paraId="0BA15C5C" w14:textId="7F465EE8" w:rsidR="00B956EA" w:rsidRDefault="00B956EA">
          <w:pPr>
            <w:pStyle w:val="TOC2"/>
            <w:tabs>
              <w:tab w:val="right" w:leader="dot" w:pos="9552"/>
            </w:tabs>
            <w:rPr>
              <w:rFonts w:eastAsiaTheme="minorEastAsia" w:cstheme="minorBidi"/>
              <w:b w:val="0"/>
              <w:bCs w:val="0"/>
              <w:noProof/>
              <w:kern w:val="2"/>
              <w:sz w:val="24"/>
              <w:szCs w:val="24"/>
              <w14:ligatures w14:val="standardContextual"/>
            </w:rPr>
          </w:pPr>
          <w:hyperlink w:anchor="_Toc175842030" w:history="1">
            <w:r w:rsidRPr="004462C1">
              <w:rPr>
                <w:rStyle w:val="Hyperlink"/>
                <w:noProof/>
              </w:rPr>
              <w:t>Installation and configuration</w:t>
            </w:r>
            <w:r>
              <w:rPr>
                <w:noProof/>
                <w:webHidden/>
              </w:rPr>
              <w:tab/>
            </w:r>
            <w:r>
              <w:rPr>
                <w:noProof/>
                <w:webHidden/>
              </w:rPr>
              <w:fldChar w:fldCharType="begin"/>
            </w:r>
            <w:r>
              <w:rPr>
                <w:noProof/>
                <w:webHidden/>
              </w:rPr>
              <w:instrText xml:space="preserve"> PAGEREF _Toc175842030 \h </w:instrText>
            </w:r>
            <w:r>
              <w:rPr>
                <w:noProof/>
                <w:webHidden/>
              </w:rPr>
            </w:r>
            <w:r>
              <w:rPr>
                <w:noProof/>
                <w:webHidden/>
              </w:rPr>
              <w:fldChar w:fldCharType="separate"/>
            </w:r>
            <w:r>
              <w:rPr>
                <w:noProof/>
                <w:webHidden/>
              </w:rPr>
              <w:t>59</w:t>
            </w:r>
            <w:r>
              <w:rPr>
                <w:noProof/>
                <w:webHidden/>
              </w:rPr>
              <w:fldChar w:fldCharType="end"/>
            </w:r>
          </w:hyperlink>
        </w:p>
        <w:p w14:paraId="4860FC87" w14:textId="6D2B6EEF" w:rsidR="00B956EA" w:rsidRDefault="00B956EA">
          <w:pPr>
            <w:pStyle w:val="TOC3"/>
            <w:tabs>
              <w:tab w:val="right" w:leader="dot" w:pos="9552"/>
            </w:tabs>
            <w:rPr>
              <w:rFonts w:eastAsiaTheme="minorEastAsia" w:cstheme="minorBidi"/>
              <w:noProof/>
              <w:kern w:val="2"/>
              <w14:ligatures w14:val="standardContextual"/>
            </w:rPr>
          </w:pPr>
          <w:hyperlink w:anchor="_Toc175842031" w:history="1">
            <w:r w:rsidRPr="004462C1">
              <w:rPr>
                <w:rStyle w:val="Hyperlink"/>
                <w:noProof/>
              </w:rPr>
              <w:t>Requirements</w:t>
            </w:r>
            <w:r>
              <w:rPr>
                <w:noProof/>
                <w:webHidden/>
              </w:rPr>
              <w:tab/>
            </w:r>
            <w:r>
              <w:rPr>
                <w:noProof/>
                <w:webHidden/>
              </w:rPr>
              <w:fldChar w:fldCharType="begin"/>
            </w:r>
            <w:r>
              <w:rPr>
                <w:noProof/>
                <w:webHidden/>
              </w:rPr>
              <w:instrText xml:space="preserve"> PAGEREF _Toc175842031 \h </w:instrText>
            </w:r>
            <w:r>
              <w:rPr>
                <w:noProof/>
                <w:webHidden/>
              </w:rPr>
            </w:r>
            <w:r>
              <w:rPr>
                <w:noProof/>
                <w:webHidden/>
              </w:rPr>
              <w:fldChar w:fldCharType="separate"/>
            </w:r>
            <w:r>
              <w:rPr>
                <w:noProof/>
                <w:webHidden/>
              </w:rPr>
              <w:t>59</w:t>
            </w:r>
            <w:r>
              <w:rPr>
                <w:noProof/>
                <w:webHidden/>
              </w:rPr>
              <w:fldChar w:fldCharType="end"/>
            </w:r>
          </w:hyperlink>
        </w:p>
        <w:p w14:paraId="4BC4AF58" w14:textId="5B651D6C" w:rsidR="00B956EA" w:rsidRDefault="00B956EA">
          <w:pPr>
            <w:pStyle w:val="TOC2"/>
            <w:tabs>
              <w:tab w:val="right" w:leader="dot" w:pos="9552"/>
            </w:tabs>
            <w:rPr>
              <w:rFonts w:eastAsiaTheme="minorEastAsia" w:cstheme="minorBidi"/>
              <w:b w:val="0"/>
              <w:bCs w:val="0"/>
              <w:noProof/>
              <w:kern w:val="2"/>
              <w:sz w:val="24"/>
              <w:szCs w:val="24"/>
              <w14:ligatures w14:val="standardContextual"/>
            </w:rPr>
          </w:pPr>
          <w:hyperlink w:anchor="_Toc175842032" w:history="1">
            <w:r w:rsidRPr="004462C1">
              <w:rPr>
                <w:rStyle w:val="Hyperlink"/>
                <w:noProof/>
              </w:rPr>
              <w:t>Additional configurations &amp; use cases</w:t>
            </w:r>
            <w:r>
              <w:rPr>
                <w:noProof/>
                <w:webHidden/>
              </w:rPr>
              <w:tab/>
            </w:r>
            <w:r>
              <w:rPr>
                <w:noProof/>
                <w:webHidden/>
              </w:rPr>
              <w:fldChar w:fldCharType="begin"/>
            </w:r>
            <w:r>
              <w:rPr>
                <w:noProof/>
                <w:webHidden/>
              </w:rPr>
              <w:instrText xml:space="preserve"> PAGEREF _Toc175842032 \h </w:instrText>
            </w:r>
            <w:r>
              <w:rPr>
                <w:noProof/>
                <w:webHidden/>
              </w:rPr>
            </w:r>
            <w:r>
              <w:rPr>
                <w:noProof/>
                <w:webHidden/>
              </w:rPr>
              <w:fldChar w:fldCharType="separate"/>
            </w:r>
            <w:r>
              <w:rPr>
                <w:noProof/>
                <w:webHidden/>
              </w:rPr>
              <w:t>59</w:t>
            </w:r>
            <w:r>
              <w:rPr>
                <w:noProof/>
                <w:webHidden/>
              </w:rPr>
              <w:fldChar w:fldCharType="end"/>
            </w:r>
          </w:hyperlink>
        </w:p>
        <w:p w14:paraId="538796D0" w14:textId="1A813DB7" w:rsidR="00B956EA" w:rsidRDefault="00B956EA">
          <w:pPr>
            <w:pStyle w:val="TOC3"/>
            <w:tabs>
              <w:tab w:val="right" w:leader="dot" w:pos="9552"/>
            </w:tabs>
            <w:rPr>
              <w:rFonts w:eastAsiaTheme="minorEastAsia" w:cstheme="minorBidi"/>
              <w:noProof/>
              <w:kern w:val="2"/>
              <w14:ligatures w14:val="standardContextual"/>
            </w:rPr>
          </w:pPr>
          <w:hyperlink w:anchor="_Toc175842033" w:history="1">
            <w:r w:rsidRPr="004462C1">
              <w:rPr>
                <w:rStyle w:val="Hyperlink"/>
                <w:noProof/>
              </w:rPr>
              <w:t>Creating a new portal</w:t>
            </w:r>
            <w:r>
              <w:rPr>
                <w:noProof/>
                <w:webHidden/>
              </w:rPr>
              <w:tab/>
            </w:r>
            <w:r>
              <w:rPr>
                <w:noProof/>
                <w:webHidden/>
              </w:rPr>
              <w:fldChar w:fldCharType="begin"/>
            </w:r>
            <w:r>
              <w:rPr>
                <w:noProof/>
                <w:webHidden/>
              </w:rPr>
              <w:instrText xml:space="preserve"> PAGEREF _Toc175842033 \h </w:instrText>
            </w:r>
            <w:r>
              <w:rPr>
                <w:noProof/>
                <w:webHidden/>
              </w:rPr>
            </w:r>
            <w:r>
              <w:rPr>
                <w:noProof/>
                <w:webHidden/>
              </w:rPr>
              <w:fldChar w:fldCharType="separate"/>
            </w:r>
            <w:r>
              <w:rPr>
                <w:noProof/>
                <w:webHidden/>
              </w:rPr>
              <w:t>59</w:t>
            </w:r>
            <w:r>
              <w:rPr>
                <w:noProof/>
                <w:webHidden/>
              </w:rPr>
              <w:fldChar w:fldCharType="end"/>
            </w:r>
          </w:hyperlink>
        </w:p>
        <w:p w14:paraId="13B18D38" w14:textId="5AA41DCE" w:rsidR="00B956EA" w:rsidRDefault="00B956EA">
          <w:pPr>
            <w:pStyle w:val="TOC4"/>
            <w:tabs>
              <w:tab w:val="right" w:leader="dot" w:pos="9552"/>
            </w:tabs>
            <w:rPr>
              <w:rFonts w:eastAsiaTheme="minorEastAsia" w:cstheme="minorBidi"/>
              <w:noProof/>
              <w:kern w:val="2"/>
              <w14:ligatures w14:val="standardContextual"/>
            </w:rPr>
          </w:pPr>
          <w:hyperlink w:anchor="_Toc175842034" w:history="1">
            <w:r w:rsidRPr="004462C1">
              <w:rPr>
                <w:rStyle w:val="Hyperlink"/>
                <w:noProof/>
              </w:rPr>
              <w:t>Modify WEBSITE_CONFIG</w:t>
            </w:r>
            <w:r>
              <w:rPr>
                <w:noProof/>
                <w:webHidden/>
              </w:rPr>
              <w:tab/>
            </w:r>
            <w:r>
              <w:rPr>
                <w:noProof/>
                <w:webHidden/>
              </w:rPr>
              <w:fldChar w:fldCharType="begin"/>
            </w:r>
            <w:r>
              <w:rPr>
                <w:noProof/>
                <w:webHidden/>
              </w:rPr>
              <w:instrText xml:space="preserve"> PAGEREF _Toc175842034 \h </w:instrText>
            </w:r>
            <w:r>
              <w:rPr>
                <w:noProof/>
                <w:webHidden/>
              </w:rPr>
            </w:r>
            <w:r>
              <w:rPr>
                <w:noProof/>
                <w:webHidden/>
              </w:rPr>
              <w:fldChar w:fldCharType="separate"/>
            </w:r>
            <w:r>
              <w:rPr>
                <w:noProof/>
                <w:webHidden/>
              </w:rPr>
              <w:t>59</w:t>
            </w:r>
            <w:r>
              <w:rPr>
                <w:noProof/>
                <w:webHidden/>
              </w:rPr>
              <w:fldChar w:fldCharType="end"/>
            </w:r>
          </w:hyperlink>
        </w:p>
        <w:p w14:paraId="1D836727" w14:textId="1A6DA6EC" w:rsidR="00B956EA" w:rsidRDefault="00B956EA">
          <w:pPr>
            <w:pStyle w:val="TOC4"/>
            <w:tabs>
              <w:tab w:val="right" w:leader="dot" w:pos="9552"/>
            </w:tabs>
            <w:rPr>
              <w:rFonts w:eastAsiaTheme="minorEastAsia" w:cstheme="minorBidi"/>
              <w:noProof/>
              <w:kern w:val="2"/>
              <w14:ligatures w14:val="standardContextual"/>
            </w:rPr>
          </w:pPr>
          <w:hyperlink w:anchor="_Toc175842035" w:history="1">
            <w:r w:rsidRPr="004462C1">
              <w:rPr>
                <w:rStyle w:val="Hyperlink"/>
                <w:noProof/>
              </w:rPr>
              <w:t>Create portal directories</w:t>
            </w:r>
            <w:r>
              <w:rPr>
                <w:noProof/>
                <w:webHidden/>
              </w:rPr>
              <w:tab/>
            </w:r>
            <w:r>
              <w:rPr>
                <w:noProof/>
                <w:webHidden/>
              </w:rPr>
              <w:fldChar w:fldCharType="begin"/>
            </w:r>
            <w:r>
              <w:rPr>
                <w:noProof/>
                <w:webHidden/>
              </w:rPr>
              <w:instrText xml:space="preserve"> PAGEREF _Toc175842035 \h </w:instrText>
            </w:r>
            <w:r>
              <w:rPr>
                <w:noProof/>
                <w:webHidden/>
              </w:rPr>
            </w:r>
            <w:r>
              <w:rPr>
                <w:noProof/>
                <w:webHidden/>
              </w:rPr>
              <w:fldChar w:fldCharType="separate"/>
            </w:r>
            <w:r>
              <w:rPr>
                <w:noProof/>
                <w:webHidden/>
              </w:rPr>
              <w:t>60</w:t>
            </w:r>
            <w:r>
              <w:rPr>
                <w:noProof/>
                <w:webHidden/>
              </w:rPr>
              <w:fldChar w:fldCharType="end"/>
            </w:r>
          </w:hyperlink>
        </w:p>
        <w:p w14:paraId="5518F36C" w14:textId="39109041" w:rsidR="00B956EA" w:rsidRDefault="00B956EA">
          <w:pPr>
            <w:pStyle w:val="TOC4"/>
            <w:tabs>
              <w:tab w:val="right" w:leader="dot" w:pos="9552"/>
            </w:tabs>
            <w:rPr>
              <w:rFonts w:eastAsiaTheme="minorEastAsia" w:cstheme="minorBidi"/>
              <w:noProof/>
              <w:kern w:val="2"/>
              <w14:ligatures w14:val="standardContextual"/>
            </w:rPr>
          </w:pPr>
          <w:hyperlink w:anchor="_Toc175842036" w:history="1">
            <w:r w:rsidRPr="004462C1">
              <w:rPr>
                <w:rStyle w:val="Hyperlink"/>
                <w:noProof/>
              </w:rPr>
              <w:t>Define a color for the portal</w:t>
            </w:r>
            <w:r>
              <w:rPr>
                <w:noProof/>
                <w:webHidden/>
              </w:rPr>
              <w:tab/>
            </w:r>
            <w:r>
              <w:rPr>
                <w:noProof/>
                <w:webHidden/>
              </w:rPr>
              <w:fldChar w:fldCharType="begin"/>
            </w:r>
            <w:r>
              <w:rPr>
                <w:noProof/>
                <w:webHidden/>
              </w:rPr>
              <w:instrText xml:space="preserve"> PAGEREF _Toc175842036 \h </w:instrText>
            </w:r>
            <w:r>
              <w:rPr>
                <w:noProof/>
                <w:webHidden/>
              </w:rPr>
            </w:r>
            <w:r>
              <w:rPr>
                <w:noProof/>
                <w:webHidden/>
              </w:rPr>
              <w:fldChar w:fldCharType="separate"/>
            </w:r>
            <w:r>
              <w:rPr>
                <w:noProof/>
                <w:webHidden/>
              </w:rPr>
              <w:t>60</w:t>
            </w:r>
            <w:r>
              <w:rPr>
                <w:noProof/>
                <w:webHidden/>
              </w:rPr>
              <w:fldChar w:fldCharType="end"/>
            </w:r>
          </w:hyperlink>
        </w:p>
        <w:p w14:paraId="393F4F2D" w14:textId="29FC69C1" w:rsidR="00B956EA" w:rsidRDefault="00B956EA">
          <w:pPr>
            <w:pStyle w:val="TOC4"/>
            <w:tabs>
              <w:tab w:val="right" w:leader="dot" w:pos="9552"/>
            </w:tabs>
            <w:rPr>
              <w:rFonts w:eastAsiaTheme="minorEastAsia" w:cstheme="minorBidi"/>
              <w:noProof/>
              <w:kern w:val="2"/>
              <w14:ligatures w14:val="standardContextual"/>
            </w:rPr>
          </w:pPr>
          <w:hyperlink w:anchor="_Toc175842037" w:history="1">
            <w:r w:rsidRPr="004462C1">
              <w:rPr>
                <w:rStyle w:val="Hyperlink"/>
                <w:noProof/>
              </w:rPr>
              <w:t>Define path to portal</w:t>
            </w:r>
            <w:r>
              <w:rPr>
                <w:noProof/>
                <w:webHidden/>
              </w:rPr>
              <w:tab/>
            </w:r>
            <w:r>
              <w:rPr>
                <w:noProof/>
                <w:webHidden/>
              </w:rPr>
              <w:fldChar w:fldCharType="begin"/>
            </w:r>
            <w:r>
              <w:rPr>
                <w:noProof/>
                <w:webHidden/>
              </w:rPr>
              <w:instrText xml:space="preserve"> PAGEREF _Toc175842037 \h </w:instrText>
            </w:r>
            <w:r>
              <w:rPr>
                <w:noProof/>
                <w:webHidden/>
              </w:rPr>
            </w:r>
            <w:r>
              <w:rPr>
                <w:noProof/>
                <w:webHidden/>
              </w:rPr>
              <w:fldChar w:fldCharType="separate"/>
            </w:r>
            <w:r>
              <w:rPr>
                <w:noProof/>
                <w:webHidden/>
              </w:rPr>
              <w:t>60</w:t>
            </w:r>
            <w:r>
              <w:rPr>
                <w:noProof/>
                <w:webHidden/>
              </w:rPr>
              <w:fldChar w:fldCharType="end"/>
            </w:r>
          </w:hyperlink>
        </w:p>
        <w:p w14:paraId="4CCD3C20" w14:textId="147BBF65" w:rsidR="00B956EA" w:rsidRDefault="00B956EA">
          <w:pPr>
            <w:pStyle w:val="TOC1"/>
            <w:tabs>
              <w:tab w:val="right" w:leader="dot" w:pos="9552"/>
            </w:tabs>
            <w:rPr>
              <w:rFonts w:eastAsiaTheme="minorEastAsia" w:cstheme="minorBidi"/>
              <w:b w:val="0"/>
              <w:bCs w:val="0"/>
              <w:i w:val="0"/>
              <w:iCs w:val="0"/>
              <w:noProof/>
              <w:kern w:val="2"/>
              <w14:ligatures w14:val="standardContextual"/>
            </w:rPr>
          </w:pPr>
          <w:hyperlink w:anchor="_Toc175842038" w:history="1">
            <w:r w:rsidRPr="004462C1">
              <w:rPr>
                <w:rStyle w:val="Hyperlink"/>
                <w:noProof/>
              </w:rPr>
              <w:t>Troubleshooting</w:t>
            </w:r>
            <w:r>
              <w:rPr>
                <w:noProof/>
                <w:webHidden/>
              </w:rPr>
              <w:tab/>
            </w:r>
            <w:r>
              <w:rPr>
                <w:noProof/>
                <w:webHidden/>
              </w:rPr>
              <w:fldChar w:fldCharType="begin"/>
            </w:r>
            <w:r>
              <w:rPr>
                <w:noProof/>
                <w:webHidden/>
              </w:rPr>
              <w:instrText xml:space="preserve"> PAGEREF _Toc175842038 \h </w:instrText>
            </w:r>
            <w:r>
              <w:rPr>
                <w:noProof/>
                <w:webHidden/>
              </w:rPr>
            </w:r>
            <w:r>
              <w:rPr>
                <w:noProof/>
                <w:webHidden/>
              </w:rPr>
              <w:fldChar w:fldCharType="separate"/>
            </w:r>
            <w:r>
              <w:rPr>
                <w:noProof/>
                <w:webHidden/>
              </w:rPr>
              <w:t>61</w:t>
            </w:r>
            <w:r>
              <w:rPr>
                <w:noProof/>
                <w:webHidden/>
              </w:rPr>
              <w:fldChar w:fldCharType="end"/>
            </w:r>
          </w:hyperlink>
        </w:p>
        <w:p w14:paraId="78887C1A" w14:textId="5764FA46" w:rsidR="00B956EA" w:rsidRDefault="00B956EA">
          <w:pPr>
            <w:pStyle w:val="TOC2"/>
            <w:tabs>
              <w:tab w:val="right" w:leader="dot" w:pos="9552"/>
            </w:tabs>
            <w:rPr>
              <w:rFonts w:eastAsiaTheme="minorEastAsia" w:cstheme="minorBidi"/>
              <w:b w:val="0"/>
              <w:bCs w:val="0"/>
              <w:noProof/>
              <w:kern w:val="2"/>
              <w:sz w:val="24"/>
              <w:szCs w:val="24"/>
              <w14:ligatures w14:val="standardContextual"/>
            </w:rPr>
          </w:pPr>
          <w:hyperlink w:anchor="_Toc175842039" w:history="1">
            <w:r w:rsidRPr="004462C1">
              <w:rPr>
                <w:rStyle w:val="Hyperlink"/>
                <w:noProof/>
              </w:rPr>
              <w:t>jobs</w:t>
            </w:r>
            <w:r>
              <w:rPr>
                <w:noProof/>
                <w:webHidden/>
              </w:rPr>
              <w:tab/>
            </w:r>
            <w:r>
              <w:rPr>
                <w:noProof/>
                <w:webHidden/>
              </w:rPr>
              <w:fldChar w:fldCharType="begin"/>
            </w:r>
            <w:r>
              <w:rPr>
                <w:noProof/>
                <w:webHidden/>
              </w:rPr>
              <w:instrText xml:space="preserve"> PAGEREF _Toc175842039 \h </w:instrText>
            </w:r>
            <w:r>
              <w:rPr>
                <w:noProof/>
                <w:webHidden/>
              </w:rPr>
            </w:r>
            <w:r>
              <w:rPr>
                <w:noProof/>
                <w:webHidden/>
              </w:rPr>
              <w:fldChar w:fldCharType="separate"/>
            </w:r>
            <w:r>
              <w:rPr>
                <w:noProof/>
                <w:webHidden/>
              </w:rPr>
              <w:t>61</w:t>
            </w:r>
            <w:r>
              <w:rPr>
                <w:noProof/>
                <w:webHidden/>
              </w:rPr>
              <w:fldChar w:fldCharType="end"/>
            </w:r>
          </w:hyperlink>
        </w:p>
        <w:p w14:paraId="270DE18A" w14:textId="6BEA8A37" w:rsidR="00B956EA" w:rsidRDefault="00B956EA">
          <w:pPr>
            <w:pStyle w:val="TOC4"/>
            <w:tabs>
              <w:tab w:val="right" w:leader="dot" w:pos="9552"/>
            </w:tabs>
            <w:rPr>
              <w:rFonts w:eastAsiaTheme="minorEastAsia" w:cstheme="minorBidi"/>
              <w:noProof/>
              <w:kern w:val="2"/>
              <w14:ligatures w14:val="standardContextual"/>
            </w:rPr>
          </w:pPr>
          <w:hyperlink w:anchor="_Toc175842040" w:history="1">
            <w:r w:rsidRPr="004462C1">
              <w:rPr>
                <w:rStyle w:val="Hyperlink"/>
                <w:noProof/>
              </w:rPr>
              <w:t>Shell script does not exist.</w:t>
            </w:r>
            <w:r>
              <w:rPr>
                <w:noProof/>
                <w:webHidden/>
              </w:rPr>
              <w:tab/>
            </w:r>
            <w:r>
              <w:rPr>
                <w:noProof/>
                <w:webHidden/>
              </w:rPr>
              <w:fldChar w:fldCharType="begin"/>
            </w:r>
            <w:r>
              <w:rPr>
                <w:noProof/>
                <w:webHidden/>
              </w:rPr>
              <w:instrText xml:space="preserve"> PAGEREF _Toc175842040 \h </w:instrText>
            </w:r>
            <w:r>
              <w:rPr>
                <w:noProof/>
                <w:webHidden/>
              </w:rPr>
            </w:r>
            <w:r>
              <w:rPr>
                <w:noProof/>
                <w:webHidden/>
              </w:rPr>
              <w:fldChar w:fldCharType="separate"/>
            </w:r>
            <w:r>
              <w:rPr>
                <w:noProof/>
                <w:webHidden/>
              </w:rPr>
              <w:t>61</w:t>
            </w:r>
            <w:r>
              <w:rPr>
                <w:noProof/>
                <w:webHidden/>
              </w:rPr>
              <w:fldChar w:fldCharType="end"/>
            </w:r>
          </w:hyperlink>
        </w:p>
        <w:p w14:paraId="5A923AC8" w14:textId="22968980" w:rsidR="00B956EA" w:rsidRDefault="00B956EA">
          <w:pPr>
            <w:pStyle w:val="TOC4"/>
            <w:tabs>
              <w:tab w:val="right" w:leader="dot" w:pos="9552"/>
            </w:tabs>
            <w:rPr>
              <w:rFonts w:eastAsiaTheme="minorEastAsia" w:cstheme="minorBidi"/>
              <w:noProof/>
              <w:kern w:val="2"/>
              <w14:ligatures w14:val="standardContextual"/>
            </w:rPr>
          </w:pPr>
          <w:hyperlink w:anchor="_Toc175842041" w:history="1">
            <w:r w:rsidRPr="004462C1">
              <w:rPr>
                <w:rStyle w:val="Hyperlink"/>
                <w:noProof/>
              </w:rPr>
              <w:t>Unable to find [JOB_NAME] in GLB_TREE</w:t>
            </w:r>
            <w:r>
              <w:rPr>
                <w:noProof/>
                <w:webHidden/>
              </w:rPr>
              <w:tab/>
            </w:r>
            <w:r>
              <w:rPr>
                <w:noProof/>
                <w:webHidden/>
              </w:rPr>
              <w:fldChar w:fldCharType="begin"/>
            </w:r>
            <w:r>
              <w:rPr>
                <w:noProof/>
                <w:webHidden/>
              </w:rPr>
              <w:instrText xml:space="preserve"> PAGEREF _Toc175842041 \h </w:instrText>
            </w:r>
            <w:r>
              <w:rPr>
                <w:noProof/>
                <w:webHidden/>
              </w:rPr>
            </w:r>
            <w:r>
              <w:rPr>
                <w:noProof/>
                <w:webHidden/>
              </w:rPr>
              <w:fldChar w:fldCharType="separate"/>
            </w:r>
            <w:r>
              <w:rPr>
                <w:noProof/>
                <w:webHidden/>
              </w:rPr>
              <w:t>61</w:t>
            </w:r>
            <w:r>
              <w:rPr>
                <w:noProof/>
                <w:webHidden/>
              </w:rPr>
              <w:fldChar w:fldCharType="end"/>
            </w:r>
          </w:hyperlink>
        </w:p>
        <w:p w14:paraId="36E5E7B8" w14:textId="106B13CF" w:rsidR="00B956EA" w:rsidRDefault="00B956EA">
          <w:pPr>
            <w:pStyle w:val="TOC1"/>
            <w:tabs>
              <w:tab w:val="right" w:leader="dot" w:pos="9552"/>
            </w:tabs>
            <w:rPr>
              <w:rFonts w:eastAsiaTheme="minorEastAsia" w:cstheme="minorBidi"/>
              <w:b w:val="0"/>
              <w:bCs w:val="0"/>
              <w:i w:val="0"/>
              <w:iCs w:val="0"/>
              <w:noProof/>
              <w:kern w:val="2"/>
              <w14:ligatures w14:val="standardContextual"/>
            </w:rPr>
          </w:pPr>
          <w:hyperlink w:anchor="_Toc175842042" w:history="1">
            <w:r w:rsidRPr="004462C1">
              <w:rPr>
                <w:rStyle w:val="Hyperlink"/>
                <w:noProof/>
              </w:rPr>
              <w:t>Supplementary information</w:t>
            </w:r>
            <w:r>
              <w:rPr>
                <w:noProof/>
                <w:webHidden/>
              </w:rPr>
              <w:tab/>
            </w:r>
            <w:r>
              <w:rPr>
                <w:noProof/>
                <w:webHidden/>
              </w:rPr>
              <w:fldChar w:fldCharType="begin"/>
            </w:r>
            <w:r>
              <w:rPr>
                <w:noProof/>
                <w:webHidden/>
              </w:rPr>
              <w:instrText xml:space="preserve"> PAGEREF _Toc175842042 \h </w:instrText>
            </w:r>
            <w:r>
              <w:rPr>
                <w:noProof/>
                <w:webHidden/>
              </w:rPr>
            </w:r>
            <w:r>
              <w:rPr>
                <w:noProof/>
                <w:webHidden/>
              </w:rPr>
              <w:fldChar w:fldCharType="separate"/>
            </w:r>
            <w:r>
              <w:rPr>
                <w:noProof/>
                <w:webHidden/>
              </w:rPr>
              <w:t>62</w:t>
            </w:r>
            <w:r>
              <w:rPr>
                <w:noProof/>
                <w:webHidden/>
              </w:rPr>
              <w:fldChar w:fldCharType="end"/>
            </w:r>
          </w:hyperlink>
        </w:p>
        <w:p w14:paraId="2CF74840" w14:textId="55B2ACDE" w:rsidR="00B956EA" w:rsidRDefault="00B956EA">
          <w:pPr>
            <w:pStyle w:val="TOC2"/>
            <w:tabs>
              <w:tab w:val="right" w:leader="dot" w:pos="9552"/>
            </w:tabs>
            <w:rPr>
              <w:rFonts w:eastAsiaTheme="minorEastAsia" w:cstheme="minorBidi"/>
              <w:b w:val="0"/>
              <w:bCs w:val="0"/>
              <w:noProof/>
              <w:kern w:val="2"/>
              <w:sz w:val="24"/>
              <w:szCs w:val="24"/>
              <w14:ligatures w14:val="standardContextual"/>
            </w:rPr>
          </w:pPr>
          <w:hyperlink w:anchor="_Toc175842043" w:history="1">
            <w:r w:rsidRPr="004462C1">
              <w:rPr>
                <w:rStyle w:val="Hyperlink"/>
                <w:noProof/>
              </w:rPr>
              <w:t>Space requirements for different cases</w:t>
            </w:r>
            <w:r>
              <w:rPr>
                <w:noProof/>
                <w:webHidden/>
              </w:rPr>
              <w:tab/>
            </w:r>
            <w:r>
              <w:rPr>
                <w:noProof/>
                <w:webHidden/>
              </w:rPr>
              <w:fldChar w:fldCharType="begin"/>
            </w:r>
            <w:r>
              <w:rPr>
                <w:noProof/>
                <w:webHidden/>
              </w:rPr>
              <w:instrText xml:space="preserve"> PAGEREF _Toc175842043 \h </w:instrText>
            </w:r>
            <w:r>
              <w:rPr>
                <w:noProof/>
                <w:webHidden/>
              </w:rPr>
            </w:r>
            <w:r>
              <w:rPr>
                <w:noProof/>
                <w:webHidden/>
              </w:rPr>
              <w:fldChar w:fldCharType="separate"/>
            </w:r>
            <w:r>
              <w:rPr>
                <w:noProof/>
                <w:webHidden/>
              </w:rPr>
              <w:t>62</w:t>
            </w:r>
            <w:r>
              <w:rPr>
                <w:noProof/>
                <w:webHidden/>
              </w:rPr>
              <w:fldChar w:fldCharType="end"/>
            </w:r>
          </w:hyperlink>
        </w:p>
        <w:p w14:paraId="4E96D7F0" w14:textId="259B80E4" w:rsidR="00666575" w:rsidRDefault="00666575" w:rsidP="00E7716C">
          <w:r>
            <w:rPr>
              <w:noProof/>
            </w:rPr>
            <w:fldChar w:fldCharType="end"/>
          </w:r>
        </w:p>
      </w:sdtContent>
    </w:sdt>
    <w:p w14:paraId="7933588A" w14:textId="1557516F" w:rsidR="00D81DAF" w:rsidRDefault="00D81DAF" w:rsidP="00E7716C"/>
    <w:p w14:paraId="153143B0" w14:textId="77777777" w:rsidR="00C1089C" w:rsidRDefault="00C1089C" w:rsidP="00E7716C">
      <w:pPr>
        <w:pStyle w:val="Heading1"/>
      </w:pPr>
      <w:bookmarkStart w:id="1" w:name="_Toc175841930"/>
      <w:r w:rsidRPr="00666575">
        <w:t>Introduction</w:t>
      </w:r>
      <w:bookmarkEnd w:id="1"/>
    </w:p>
    <w:p w14:paraId="1DFE8072" w14:textId="63A2D749" w:rsidR="00C1089C" w:rsidRDefault="00C1089C" w:rsidP="003A2FB8">
      <w:pPr>
        <w:spacing w:line="360" w:lineRule="auto"/>
        <w:jc w:val="both"/>
      </w:pPr>
      <w:r>
        <w:t xml:space="preserve">Welcome to Biorels, an infrastructure that will allow you to take advantage of what the scientific community has best to offer when it comes to data related to biological sciences. The overall objective of Biorels is not only to simplify the access to existing data extracted from scientific publications, patents, clinical trials and many scientific databases but also to create a common ground to share such data, </w:t>
      </w:r>
      <w:r w:rsidR="00B956EA">
        <w:t xml:space="preserve">to </w:t>
      </w:r>
      <w:r>
        <w:t xml:space="preserve">build on top of it and </w:t>
      </w:r>
      <w:r w:rsidR="00B956EA">
        <w:t xml:space="preserve">to </w:t>
      </w:r>
      <w:r>
        <w:t xml:space="preserve">expand its capabilities. Biorels is made of two components, the backend </w:t>
      </w:r>
      <w:r w:rsidR="00420C07">
        <w:t>infrastructure,</w:t>
      </w:r>
      <w:r>
        <w:t xml:space="preserve"> and the website. The backend infrastructure has been </w:t>
      </w:r>
      <w:r>
        <w:lastRenderedPageBreak/>
        <w:t xml:space="preserve">designed to be flexible enough for scientists to select which data they need and to only store them in the database. We also build it so you can freely develop your code privately. In addition, we developed a website in a modular way to easily visualize that data. The website </w:t>
      </w:r>
      <w:r w:rsidR="00420C07">
        <w:t>possesses</w:t>
      </w:r>
      <w:r>
        <w:t xml:space="preserve"> different level of security and access for enterprise needs.</w:t>
      </w:r>
    </w:p>
    <w:p w14:paraId="53258609" w14:textId="77777777" w:rsidR="00666575" w:rsidRPr="00C1089C" w:rsidRDefault="00666575" w:rsidP="00E7716C"/>
    <w:p w14:paraId="7387EA37" w14:textId="77777777" w:rsidR="00C1089C" w:rsidRDefault="00C1089C" w:rsidP="00E7716C">
      <w:pPr>
        <w:rPr>
          <w:rFonts w:asciiTheme="majorHAnsi" w:eastAsiaTheme="majorEastAsia" w:hAnsiTheme="majorHAnsi" w:cs="Times New Roman (Headings CS)"/>
          <w:color w:val="263F6A"/>
          <w:sz w:val="42"/>
          <w:szCs w:val="32"/>
          <w:u w:val="single" w:color="0070C0"/>
        </w:rPr>
      </w:pPr>
      <w:r>
        <w:br w:type="page"/>
      </w:r>
    </w:p>
    <w:p w14:paraId="41D8A5D0" w14:textId="7004674E" w:rsidR="00D81DAF" w:rsidRPr="00666575" w:rsidRDefault="00666575" w:rsidP="00E7716C">
      <w:pPr>
        <w:pStyle w:val="Heading1"/>
      </w:pPr>
      <w:bookmarkStart w:id="2" w:name="_Toc175841931"/>
      <w:r w:rsidRPr="00666575">
        <w:lastRenderedPageBreak/>
        <w:t>Backend infrastructure</w:t>
      </w:r>
      <w:r w:rsidR="0086512F">
        <w:t xml:space="preserve"> – Getting started</w:t>
      </w:r>
      <w:bookmarkEnd w:id="2"/>
    </w:p>
    <w:p w14:paraId="07EF1953" w14:textId="77777777" w:rsidR="00DF1D10" w:rsidRPr="00DF1D10" w:rsidRDefault="00DF1D10" w:rsidP="00E7716C"/>
    <w:p w14:paraId="7FD121A4" w14:textId="2452CBD9" w:rsidR="00666575" w:rsidRPr="00666575" w:rsidRDefault="00666575" w:rsidP="00E7716C">
      <w:pPr>
        <w:pStyle w:val="Heading2"/>
      </w:pPr>
      <w:bookmarkStart w:id="3" w:name="_Toc175841932"/>
      <w:r>
        <w:t>Installation and configuration</w:t>
      </w:r>
      <w:bookmarkEnd w:id="3"/>
    </w:p>
    <w:p w14:paraId="215E7CB1" w14:textId="2E4F80AE" w:rsidR="00666575" w:rsidRDefault="00666575" w:rsidP="00E7716C">
      <w:pPr>
        <w:pStyle w:val="Heading3"/>
      </w:pPr>
      <w:bookmarkStart w:id="4" w:name="_Toc175841933"/>
      <w:r w:rsidRPr="00666575">
        <w:t>Requirements</w:t>
      </w:r>
      <w:bookmarkEnd w:id="4"/>
    </w:p>
    <w:p w14:paraId="0152D8FF" w14:textId="01E736C3" w:rsidR="00C13E71" w:rsidRPr="00C13E71" w:rsidRDefault="00C13E71" w:rsidP="00E7716C">
      <w:pPr>
        <w:pStyle w:val="Heading4"/>
      </w:pPr>
      <w:bookmarkStart w:id="5" w:name="_Toc175841934"/>
      <w:r>
        <w:t>Prerequisite</w:t>
      </w:r>
      <w:bookmarkEnd w:id="5"/>
    </w:p>
    <w:p w14:paraId="18E0D042" w14:textId="77777777" w:rsidR="00C13E71" w:rsidRPr="00C13E71" w:rsidRDefault="00C13E71" w:rsidP="00FD7153">
      <w:pPr>
        <w:pStyle w:val="ListParagraph"/>
        <w:numPr>
          <w:ilvl w:val="0"/>
          <w:numId w:val="3"/>
        </w:numPr>
      </w:pPr>
      <w:r w:rsidRPr="00C13E71">
        <w:t>Postgres database:</w:t>
      </w:r>
    </w:p>
    <w:p w14:paraId="03A22236" w14:textId="7C3CF3B6" w:rsidR="00C13E71" w:rsidRPr="00C13E71" w:rsidRDefault="00C13E71" w:rsidP="00FD7153">
      <w:pPr>
        <w:pStyle w:val="ListParagraph"/>
        <w:numPr>
          <w:ilvl w:val="1"/>
          <w:numId w:val="3"/>
        </w:numPr>
      </w:pPr>
      <w:r w:rsidRPr="00C13E71">
        <w:t xml:space="preserve">Depending on the scope – up to </w:t>
      </w:r>
      <w:r w:rsidR="002C25AA">
        <w:t>2</w:t>
      </w:r>
      <w:r w:rsidRPr="00C13E71">
        <w:t>5Tb of disk space</w:t>
      </w:r>
    </w:p>
    <w:p w14:paraId="7E0727DD" w14:textId="6720F265" w:rsidR="00C13E71" w:rsidRPr="00C13E71" w:rsidRDefault="00C13E71" w:rsidP="00FD7153">
      <w:pPr>
        <w:pStyle w:val="ListParagraph"/>
        <w:numPr>
          <w:ilvl w:val="1"/>
          <w:numId w:val="3"/>
        </w:numPr>
      </w:pPr>
      <w:r w:rsidRPr="00C13E71">
        <w:t xml:space="preserve">Can be located on AWS or other cloud </w:t>
      </w:r>
      <w:r w:rsidR="001D7FE7" w:rsidRPr="00C13E71">
        <w:t>environments.</w:t>
      </w:r>
    </w:p>
    <w:p w14:paraId="50D70557" w14:textId="77777777" w:rsidR="002C25AA" w:rsidRDefault="002C25AA" w:rsidP="00FD7153">
      <w:pPr>
        <w:pStyle w:val="ListParagraph"/>
        <w:numPr>
          <w:ilvl w:val="0"/>
          <w:numId w:val="3"/>
        </w:numPr>
      </w:pPr>
      <w:r>
        <w:t>Computing power:</w:t>
      </w:r>
    </w:p>
    <w:p w14:paraId="7B0B515A" w14:textId="3ECCC60F" w:rsidR="002C25AA" w:rsidRDefault="00C13E71" w:rsidP="002C25AA">
      <w:pPr>
        <w:pStyle w:val="ListParagraph"/>
        <w:numPr>
          <w:ilvl w:val="1"/>
          <w:numId w:val="3"/>
        </w:numPr>
      </w:pPr>
      <w:r w:rsidRPr="00C13E71">
        <w:t>SGE Cluster</w:t>
      </w:r>
    </w:p>
    <w:p w14:paraId="01B140F3" w14:textId="31E28EE5" w:rsidR="002C25AA" w:rsidRDefault="002C25AA" w:rsidP="002C25AA">
      <w:pPr>
        <w:pStyle w:val="ListParagraph"/>
        <w:numPr>
          <w:ilvl w:val="1"/>
          <w:numId w:val="3"/>
        </w:numPr>
      </w:pPr>
      <w:r>
        <w:t>Single CPU (Experimental)</w:t>
      </w:r>
    </w:p>
    <w:p w14:paraId="7391369A" w14:textId="7BCDA518" w:rsidR="00C13E71" w:rsidRPr="00C13E71" w:rsidRDefault="002C25AA" w:rsidP="002C25AA">
      <w:pPr>
        <w:pStyle w:val="ListParagraph"/>
        <w:numPr>
          <w:ilvl w:val="1"/>
          <w:numId w:val="3"/>
        </w:numPr>
      </w:pPr>
      <w:proofErr w:type="spellStart"/>
      <w:r>
        <w:t>Nextflow</w:t>
      </w:r>
      <w:proofErr w:type="spellEnd"/>
      <w:r>
        <w:t xml:space="preserve"> coming soon</w:t>
      </w:r>
    </w:p>
    <w:p w14:paraId="0E1E2C85" w14:textId="77777777" w:rsidR="00C13E71" w:rsidRPr="00C13E71" w:rsidRDefault="00C13E71" w:rsidP="00FD7153">
      <w:pPr>
        <w:pStyle w:val="ListParagraph"/>
        <w:numPr>
          <w:ilvl w:val="0"/>
          <w:numId w:val="3"/>
        </w:numPr>
      </w:pPr>
      <w:r w:rsidRPr="00C13E71">
        <w:t xml:space="preserve">Singularity container application - </w:t>
      </w:r>
      <w:hyperlink r:id="rId8" w:history="1">
        <w:r w:rsidRPr="003E5D3A">
          <w:rPr>
            <w:rStyle w:val="Hyperlink"/>
            <w:szCs w:val="20"/>
          </w:rPr>
          <w:t>Installation — Singularity container 3.0 documentation (sylabs.io)</w:t>
        </w:r>
      </w:hyperlink>
    </w:p>
    <w:p w14:paraId="369EA9B5" w14:textId="77777777" w:rsidR="00C13E71" w:rsidRPr="00C13E71" w:rsidRDefault="00C13E71" w:rsidP="00FD7153">
      <w:pPr>
        <w:pStyle w:val="ListParagraph"/>
        <w:numPr>
          <w:ilvl w:val="0"/>
          <w:numId w:val="3"/>
        </w:numPr>
      </w:pPr>
      <w:r w:rsidRPr="00C13E71">
        <w:t>Disk space:</w:t>
      </w:r>
    </w:p>
    <w:p w14:paraId="7FE151DA" w14:textId="77777777" w:rsidR="00C13E71" w:rsidRPr="00C13E71" w:rsidRDefault="00C13E71" w:rsidP="00FD7153">
      <w:pPr>
        <w:pStyle w:val="ListParagraph"/>
        <w:numPr>
          <w:ilvl w:val="1"/>
          <w:numId w:val="3"/>
        </w:numPr>
      </w:pPr>
      <w:r w:rsidRPr="00C13E71">
        <w:t>depending on the scope – up to 30Tb of disk space</w:t>
      </w:r>
    </w:p>
    <w:p w14:paraId="020E14E1" w14:textId="77777777" w:rsidR="00C13E71" w:rsidRDefault="00C13E71" w:rsidP="00FD7153">
      <w:pPr>
        <w:pStyle w:val="ListParagraph"/>
        <w:numPr>
          <w:ilvl w:val="1"/>
          <w:numId w:val="3"/>
        </w:numPr>
      </w:pPr>
      <w:r w:rsidRPr="00C13E71">
        <w:t>More disk space might be necessary if wanting to keep the previous dataset versions</w:t>
      </w:r>
    </w:p>
    <w:p w14:paraId="3AA05DEC" w14:textId="18DE26D1" w:rsidR="00666575" w:rsidRPr="00666575" w:rsidRDefault="00666575" w:rsidP="00E7716C">
      <w:pPr>
        <w:pStyle w:val="Heading4"/>
      </w:pPr>
      <w:bookmarkStart w:id="6" w:name="_Toc175841935"/>
      <w:r w:rsidRPr="00666575">
        <w:t>Download the</w:t>
      </w:r>
      <w:r w:rsidR="00DF1D10">
        <w:t xml:space="preserve"> code from the</w:t>
      </w:r>
      <w:r w:rsidRPr="00666575">
        <w:t xml:space="preserve"> repository</w:t>
      </w:r>
      <w:bookmarkEnd w:id="6"/>
    </w:p>
    <w:p w14:paraId="2992ECCF" w14:textId="77777777" w:rsidR="00526730" w:rsidRDefault="00526730" w:rsidP="00E7716C"/>
    <w:p w14:paraId="101A2B1E" w14:textId="6422E408" w:rsidR="00EE624B" w:rsidRDefault="00DF1D10" w:rsidP="00E7716C">
      <w:r>
        <w:t>We suggest that you clone the</w:t>
      </w:r>
      <w:r w:rsidR="003E5D3A">
        <w:t xml:space="preserve"> BioRels</w:t>
      </w:r>
      <w:r>
        <w:t xml:space="preserve"> repository from </w:t>
      </w:r>
      <w:bookmarkStart w:id="7" w:name="_Int_pDP4FM7E"/>
      <w:proofErr w:type="spellStart"/>
      <w:r>
        <w:t>github</w:t>
      </w:r>
      <w:bookmarkEnd w:id="7"/>
      <w:proofErr w:type="spellEnd"/>
      <w:r>
        <w:t xml:space="preserve"> to get the latest code update and bug fixes.</w:t>
      </w:r>
    </w:p>
    <w:p w14:paraId="0A39343B" w14:textId="223EAC5D" w:rsidR="00EE624B" w:rsidRPr="002C25AA" w:rsidRDefault="002C25AA" w:rsidP="002C25AA">
      <w:pPr>
        <w:jc w:val="center"/>
        <w:rPr>
          <w:rFonts w:ascii="Courier New" w:hAnsi="Courier New" w:cs="Courier New"/>
        </w:rPr>
      </w:pPr>
      <w:r w:rsidRPr="002C25AA">
        <w:rPr>
          <w:rFonts w:ascii="Courier New" w:hAnsi="Courier New" w:cs="Courier New"/>
        </w:rPr>
        <w:t>g</w:t>
      </w:r>
      <w:r w:rsidR="00EE624B" w:rsidRPr="002C25AA">
        <w:rPr>
          <w:rFonts w:ascii="Courier New" w:hAnsi="Courier New" w:cs="Courier New"/>
        </w:rPr>
        <w:t xml:space="preserve">it clone </w:t>
      </w:r>
      <w:r w:rsidRPr="002C25AA">
        <w:rPr>
          <w:rFonts w:ascii="Courier New" w:hAnsi="Courier New" w:cs="Courier New"/>
        </w:rPr>
        <w:t>https://github.com/jdesaphy/BioRels</w:t>
      </w:r>
    </w:p>
    <w:p w14:paraId="2DDD9E3D" w14:textId="77777777" w:rsidR="00526730" w:rsidRDefault="00526730" w:rsidP="00E7716C"/>
    <w:p w14:paraId="325C975C" w14:textId="04939C3E" w:rsidR="00EE624B" w:rsidRDefault="00EE624B" w:rsidP="00526730">
      <w:pPr>
        <w:spacing w:line="360" w:lineRule="auto"/>
        <w:jc w:val="both"/>
      </w:pPr>
      <w:r>
        <w:t>If you wish to develop your own scripts, you should create your own branch. In the case you wish to publish your branch, a good recommendation would be to name your branch after your lab</w:t>
      </w:r>
      <w:r w:rsidR="003E5D3A">
        <w:t>/</w:t>
      </w:r>
      <w:r>
        <w:t xml:space="preserve">organization name. </w:t>
      </w:r>
    </w:p>
    <w:p w14:paraId="7F8E6038" w14:textId="140E3F9B" w:rsidR="00EE624B" w:rsidRPr="002C25AA" w:rsidRDefault="00EE624B" w:rsidP="002C25AA">
      <w:pPr>
        <w:jc w:val="center"/>
        <w:rPr>
          <w:rFonts w:ascii="Courier New" w:hAnsi="Courier New" w:cs="Courier New"/>
        </w:rPr>
      </w:pPr>
      <w:r w:rsidRPr="002C25AA">
        <w:rPr>
          <w:rFonts w:ascii="Courier New" w:hAnsi="Courier New" w:cs="Courier New"/>
        </w:rPr>
        <w:t>Git checkout -b &lt;</w:t>
      </w:r>
      <w:proofErr w:type="spellStart"/>
      <w:r w:rsidRPr="002C25AA">
        <w:rPr>
          <w:rFonts w:ascii="Courier New" w:hAnsi="Courier New" w:cs="Courier New"/>
        </w:rPr>
        <w:t>branch_name</w:t>
      </w:r>
      <w:proofErr w:type="spellEnd"/>
      <w:r w:rsidRPr="002C25AA">
        <w:rPr>
          <w:rFonts w:ascii="Courier New" w:hAnsi="Courier New" w:cs="Courier New"/>
        </w:rPr>
        <w:t>&gt;</w:t>
      </w:r>
    </w:p>
    <w:p w14:paraId="5D248DD6" w14:textId="2A0C47FA" w:rsidR="00DF1D10" w:rsidRDefault="00DF1D10" w:rsidP="00526730">
      <w:pPr>
        <w:spacing w:line="360" w:lineRule="auto"/>
        <w:jc w:val="both"/>
      </w:pPr>
      <w:r>
        <w:t xml:space="preserve">This will download all the code necessary to run the backend infrastructure (BACKEND) and the website (WEBSITE). Once you have downloaded the source code, let’s </w:t>
      </w:r>
      <w:r w:rsidR="002C25AA">
        <w:t>configure everything.</w:t>
      </w:r>
    </w:p>
    <w:p w14:paraId="1DA4C14D" w14:textId="77777777" w:rsidR="00C13E71" w:rsidRDefault="00C13E71" w:rsidP="00E7716C"/>
    <w:p w14:paraId="0A46BB01" w14:textId="77777777" w:rsidR="00DF1D10" w:rsidRPr="00C13E71" w:rsidRDefault="00DF1D10" w:rsidP="00E7716C"/>
    <w:p w14:paraId="703CA1D4" w14:textId="77777777" w:rsidR="006C78F8" w:rsidRDefault="006C78F8" w:rsidP="00E7716C"/>
    <w:p w14:paraId="6B9C26F0" w14:textId="77777777" w:rsidR="0059020B" w:rsidRDefault="0059020B" w:rsidP="00E7716C"/>
    <w:p w14:paraId="27B45457" w14:textId="77777777" w:rsidR="003E5D3A" w:rsidRDefault="003E5D3A" w:rsidP="003E5D3A">
      <w:pPr>
        <w:pStyle w:val="Heading3"/>
      </w:pPr>
      <w:bookmarkStart w:id="8" w:name="_Ref153800861"/>
      <w:bookmarkStart w:id="9" w:name="_Toc175841936"/>
      <w:r>
        <w:lastRenderedPageBreak/>
        <w:t>Configuration of the environment</w:t>
      </w:r>
      <w:bookmarkEnd w:id="8"/>
      <w:bookmarkEnd w:id="9"/>
    </w:p>
    <w:p w14:paraId="4C146559" w14:textId="77777777" w:rsidR="003E5D3A" w:rsidRDefault="003E5D3A" w:rsidP="003E5D3A">
      <w:pPr>
        <w:pStyle w:val="Heading4"/>
      </w:pPr>
      <w:bookmarkStart w:id="10" w:name="_Ref147326605"/>
      <w:bookmarkStart w:id="11" w:name="_Toc175841937"/>
      <w:r>
        <w:t>Environment variables – setenv.sh</w:t>
      </w:r>
      <w:bookmarkEnd w:id="10"/>
      <w:bookmarkEnd w:id="11"/>
    </w:p>
    <w:p w14:paraId="4580D5B5" w14:textId="77777777" w:rsidR="003E5D3A" w:rsidRDefault="003E5D3A" w:rsidP="00526730">
      <w:pPr>
        <w:spacing w:line="360" w:lineRule="auto"/>
        <w:jc w:val="both"/>
        <w:rPr>
          <w:rFonts w:ascii="Courier New" w:hAnsi="Courier New" w:cs="Courier New"/>
        </w:rPr>
      </w:pPr>
      <w:r>
        <w:t>The setenv.sh file contains all the shell variables required to properly execute the different scripts. It is in BACKEND/SCRIPT/SHELL/setenv.sh.</w:t>
      </w:r>
    </w:p>
    <w:p w14:paraId="7A935A71" w14:textId="77777777" w:rsidR="003E5D3A" w:rsidRDefault="003E5D3A" w:rsidP="00526730">
      <w:pPr>
        <w:spacing w:line="360" w:lineRule="auto"/>
        <w:jc w:val="both"/>
      </w:pPr>
      <w:r>
        <w:t>The table below provides a list of the different variables that should be modified to fit your infrastructure. In addition, any proxy variables should be defined in this file.</w:t>
      </w:r>
    </w:p>
    <w:tbl>
      <w:tblPr>
        <w:tblStyle w:val="ProposalTable"/>
        <w:tblW w:w="0" w:type="auto"/>
        <w:tblLook w:val="04A0" w:firstRow="1" w:lastRow="0" w:firstColumn="1" w:lastColumn="0" w:noHBand="0" w:noVBand="1"/>
      </w:tblPr>
      <w:tblGrid>
        <w:gridCol w:w="2633"/>
        <w:gridCol w:w="6919"/>
      </w:tblGrid>
      <w:tr w:rsidR="003E5D3A" w14:paraId="1E84202B" w14:textId="77777777" w:rsidTr="00063562">
        <w:trPr>
          <w:cnfStyle w:val="100000000000" w:firstRow="1" w:lastRow="0" w:firstColumn="0" w:lastColumn="0" w:oddVBand="0" w:evenVBand="0" w:oddHBand="0" w:evenHBand="0" w:firstRowFirstColumn="0" w:firstRowLastColumn="0" w:lastRowFirstColumn="0" w:lastRowLastColumn="0"/>
        </w:trPr>
        <w:tc>
          <w:tcPr>
            <w:tcW w:w="2633" w:type="dxa"/>
          </w:tcPr>
          <w:p w14:paraId="02018B27" w14:textId="77777777" w:rsidR="003E5D3A" w:rsidRDefault="003E5D3A" w:rsidP="00063562">
            <w:r>
              <w:t>Variable name</w:t>
            </w:r>
          </w:p>
        </w:tc>
        <w:tc>
          <w:tcPr>
            <w:tcW w:w="6919" w:type="dxa"/>
          </w:tcPr>
          <w:p w14:paraId="10441271" w14:textId="77777777" w:rsidR="003E5D3A" w:rsidRDefault="003E5D3A" w:rsidP="00063562">
            <w:r>
              <w:t>Description</w:t>
            </w:r>
          </w:p>
        </w:tc>
      </w:tr>
      <w:tr w:rsidR="003E5D3A" w14:paraId="2C446636" w14:textId="77777777" w:rsidTr="00063562">
        <w:tc>
          <w:tcPr>
            <w:tcW w:w="9552" w:type="dxa"/>
            <w:gridSpan w:val="2"/>
          </w:tcPr>
          <w:p w14:paraId="4DD2D50E" w14:textId="77777777" w:rsidR="003E5D3A" w:rsidRPr="00FD7153" w:rsidRDefault="003E5D3A" w:rsidP="00063562">
            <w:pPr>
              <w:rPr>
                <w:b/>
                <w:bCs/>
              </w:rPr>
            </w:pPr>
            <w:r w:rsidRPr="00FD7153">
              <w:rPr>
                <w:b/>
                <w:bCs/>
              </w:rPr>
              <w:t>REQUIRED</w:t>
            </w:r>
            <w:r>
              <w:rPr>
                <w:b/>
                <w:bCs/>
              </w:rPr>
              <w:t>:</w:t>
            </w:r>
          </w:p>
        </w:tc>
      </w:tr>
      <w:tr w:rsidR="003E5D3A" w14:paraId="022778B5" w14:textId="77777777" w:rsidTr="00063562">
        <w:tc>
          <w:tcPr>
            <w:tcW w:w="2633" w:type="dxa"/>
          </w:tcPr>
          <w:p w14:paraId="5711DD37" w14:textId="77777777" w:rsidR="003E5D3A" w:rsidRDefault="003E5D3A" w:rsidP="00063562">
            <w:r>
              <w:t>TG_DIR</w:t>
            </w:r>
          </w:p>
        </w:tc>
        <w:tc>
          <w:tcPr>
            <w:tcW w:w="6919" w:type="dxa"/>
          </w:tcPr>
          <w:p w14:paraId="63605847" w14:textId="77777777" w:rsidR="003E5D3A" w:rsidRDefault="003E5D3A" w:rsidP="00063562">
            <w:r>
              <w:t xml:space="preserve">Root directory path of </w:t>
            </w:r>
            <w:proofErr w:type="spellStart"/>
            <w:r>
              <w:t>biorels</w:t>
            </w:r>
            <w:proofErr w:type="spellEnd"/>
            <w:r>
              <w:t xml:space="preserve"> repository</w:t>
            </w:r>
          </w:p>
        </w:tc>
      </w:tr>
      <w:tr w:rsidR="003E5D3A" w14:paraId="48980715" w14:textId="77777777" w:rsidTr="00063562">
        <w:tc>
          <w:tcPr>
            <w:tcW w:w="2633" w:type="dxa"/>
          </w:tcPr>
          <w:p w14:paraId="3F4E7439" w14:textId="77777777" w:rsidR="003E5D3A" w:rsidRDefault="003E5D3A" w:rsidP="00063562">
            <w:r>
              <w:t>PGPASSWORD</w:t>
            </w:r>
          </w:p>
        </w:tc>
        <w:tc>
          <w:tcPr>
            <w:tcW w:w="6919" w:type="dxa"/>
          </w:tcPr>
          <w:p w14:paraId="3FCD7897" w14:textId="77777777" w:rsidR="003E5D3A" w:rsidRDefault="003E5D3A" w:rsidP="00063562">
            <w:r>
              <w:t>Postgres password</w:t>
            </w:r>
          </w:p>
        </w:tc>
      </w:tr>
      <w:tr w:rsidR="003E5D3A" w14:paraId="514219A6" w14:textId="77777777" w:rsidTr="00063562">
        <w:tc>
          <w:tcPr>
            <w:tcW w:w="2633" w:type="dxa"/>
          </w:tcPr>
          <w:p w14:paraId="0B547C63" w14:textId="77777777" w:rsidR="003E5D3A" w:rsidRDefault="003E5D3A" w:rsidP="00063562">
            <w:r>
              <w:t>PGUSER</w:t>
            </w:r>
          </w:p>
        </w:tc>
        <w:tc>
          <w:tcPr>
            <w:tcW w:w="6919" w:type="dxa"/>
          </w:tcPr>
          <w:p w14:paraId="43348794" w14:textId="77777777" w:rsidR="003E5D3A" w:rsidRDefault="003E5D3A" w:rsidP="00063562">
            <w:r>
              <w:t>Postgres user</w:t>
            </w:r>
          </w:p>
        </w:tc>
      </w:tr>
      <w:tr w:rsidR="003E5D3A" w14:paraId="5AC723C3" w14:textId="77777777" w:rsidTr="00063562">
        <w:tc>
          <w:tcPr>
            <w:tcW w:w="2633" w:type="dxa"/>
          </w:tcPr>
          <w:p w14:paraId="6FDEC9D2" w14:textId="77777777" w:rsidR="003E5D3A" w:rsidRDefault="003E5D3A" w:rsidP="00063562">
            <w:r>
              <w:t>DB_PORT</w:t>
            </w:r>
          </w:p>
        </w:tc>
        <w:tc>
          <w:tcPr>
            <w:tcW w:w="6919" w:type="dxa"/>
          </w:tcPr>
          <w:p w14:paraId="50F1794B" w14:textId="77777777" w:rsidR="003E5D3A" w:rsidRDefault="003E5D3A" w:rsidP="00063562">
            <w:r>
              <w:t>Postgres database port</w:t>
            </w:r>
          </w:p>
        </w:tc>
      </w:tr>
      <w:tr w:rsidR="003E5D3A" w14:paraId="2DD6A81B" w14:textId="77777777" w:rsidTr="00063562">
        <w:tc>
          <w:tcPr>
            <w:tcW w:w="2633" w:type="dxa"/>
          </w:tcPr>
          <w:p w14:paraId="24B3D0CD" w14:textId="77777777" w:rsidR="003E5D3A" w:rsidRDefault="003E5D3A" w:rsidP="00063562">
            <w:r>
              <w:t>DB_HOST</w:t>
            </w:r>
          </w:p>
        </w:tc>
        <w:tc>
          <w:tcPr>
            <w:tcW w:w="6919" w:type="dxa"/>
          </w:tcPr>
          <w:p w14:paraId="215DFD99" w14:textId="77777777" w:rsidR="003E5D3A" w:rsidRDefault="003E5D3A" w:rsidP="00063562">
            <w:r>
              <w:t>Postgres database hostname</w:t>
            </w:r>
          </w:p>
        </w:tc>
      </w:tr>
      <w:tr w:rsidR="003E5D3A" w14:paraId="00204735" w14:textId="77777777" w:rsidTr="00063562">
        <w:tc>
          <w:tcPr>
            <w:tcW w:w="2633" w:type="dxa"/>
          </w:tcPr>
          <w:p w14:paraId="1EFBDF44" w14:textId="77777777" w:rsidR="003E5D3A" w:rsidRDefault="003E5D3A" w:rsidP="00063562">
            <w:r>
              <w:t>DB_NAME</w:t>
            </w:r>
          </w:p>
        </w:tc>
        <w:tc>
          <w:tcPr>
            <w:tcW w:w="6919" w:type="dxa"/>
          </w:tcPr>
          <w:p w14:paraId="3FB0E3CF" w14:textId="77777777" w:rsidR="003E5D3A" w:rsidRDefault="003E5D3A" w:rsidP="00063562">
            <w:r>
              <w:t>Postgres database name</w:t>
            </w:r>
          </w:p>
        </w:tc>
      </w:tr>
      <w:tr w:rsidR="003E5D3A" w14:paraId="6F3EBFF5" w14:textId="77777777" w:rsidTr="00063562">
        <w:tc>
          <w:tcPr>
            <w:tcW w:w="2633" w:type="dxa"/>
          </w:tcPr>
          <w:p w14:paraId="715868E9" w14:textId="77777777" w:rsidR="003E5D3A" w:rsidRDefault="003E5D3A" w:rsidP="00063562">
            <w:r>
              <w:t>DB_SCHEMA</w:t>
            </w:r>
          </w:p>
        </w:tc>
        <w:tc>
          <w:tcPr>
            <w:tcW w:w="6919" w:type="dxa"/>
          </w:tcPr>
          <w:p w14:paraId="67BD9660" w14:textId="77777777" w:rsidR="003E5D3A" w:rsidRDefault="003E5D3A" w:rsidP="00063562">
            <w:r>
              <w:t>Postgres database schema</w:t>
            </w:r>
          </w:p>
        </w:tc>
      </w:tr>
      <w:tr w:rsidR="003E5D3A" w14:paraId="06B835E8" w14:textId="77777777" w:rsidTr="00063562">
        <w:tc>
          <w:tcPr>
            <w:tcW w:w="9552" w:type="dxa"/>
            <w:gridSpan w:val="2"/>
          </w:tcPr>
          <w:p w14:paraId="55570719" w14:textId="77777777" w:rsidR="003E5D3A" w:rsidRPr="00FD7153" w:rsidRDefault="003E5D3A" w:rsidP="00063562">
            <w:pPr>
              <w:rPr>
                <w:b/>
                <w:bCs/>
              </w:rPr>
            </w:pPr>
            <w:r w:rsidRPr="00FD7153">
              <w:rPr>
                <w:b/>
                <w:bCs/>
              </w:rPr>
              <w:t>OPTIONAL</w:t>
            </w:r>
            <w:r>
              <w:rPr>
                <w:b/>
                <w:bCs/>
              </w:rPr>
              <w:t>:</w:t>
            </w:r>
          </w:p>
        </w:tc>
      </w:tr>
      <w:tr w:rsidR="003E5D3A" w14:paraId="7D677EED" w14:textId="77777777" w:rsidTr="00063562">
        <w:tc>
          <w:tcPr>
            <w:tcW w:w="2633" w:type="dxa"/>
          </w:tcPr>
          <w:p w14:paraId="63F8C75E" w14:textId="77777777" w:rsidR="003E5D3A" w:rsidRDefault="003E5D3A" w:rsidP="00063562">
            <w:r>
              <w:t>SINGULARITY_BIND</w:t>
            </w:r>
          </w:p>
        </w:tc>
        <w:tc>
          <w:tcPr>
            <w:tcW w:w="6919" w:type="dxa"/>
          </w:tcPr>
          <w:p w14:paraId="17C01DFF" w14:textId="77777777" w:rsidR="003E5D3A" w:rsidRDefault="003E5D3A" w:rsidP="00063562">
            <w:r w:rsidRPr="00BC772D">
              <w:t xml:space="preserve">Singularity allows you to </w:t>
            </w:r>
            <w:r>
              <w:t xml:space="preserve">mount </w:t>
            </w:r>
            <w:r w:rsidRPr="00BC772D">
              <w:t>directories on your host system to directories within your container using bind mounts. This allows you to read and write data on the host system with ease.</w:t>
            </w:r>
            <w:r>
              <w:t xml:space="preserve"> </w:t>
            </w:r>
          </w:p>
          <w:p w14:paraId="5A0542EE" w14:textId="5E12F14E" w:rsidR="003E5D3A" w:rsidRDefault="003E5D3A" w:rsidP="00063562">
            <w:r>
              <w:t xml:space="preserve">More information: </w:t>
            </w:r>
            <w:hyperlink r:id="rId9" w:history="1">
              <w:r w:rsidRPr="00BC772D">
                <w:rPr>
                  <w:color w:val="0000FF"/>
                  <w:u w:val="single"/>
                </w:rPr>
                <w:t>Bind Paths and Mounts — Singularity container 3.0 documentation (sylabs.io)</w:t>
              </w:r>
            </w:hyperlink>
          </w:p>
          <w:p w14:paraId="16E57FE0" w14:textId="77777777" w:rsidR="003E5D3A" w:rsidRDefault="003E5D3A" w:rsidP="00063562">
            <w:r>
              <w:t>$SGE_ROOT must be added to enable cluster job submission.</w:t>
            </w:r>
          </w:p>
        </w:tc>
      </w:tr>
      <w:tr w:rsidR="003E5D3A" w14:paraId="6E4BEB53" w14:textId="77777777" w:rsidTr="00063562">
        <w:tc>
          <w:tcPr>
            <w:tcW w:w="2633" w:type="dxa"/>
          </w:tcPr>
          <w:p w14:paraId="067D400A" w14:textId="77777777" w:rsidR="003E5D3A" w:rsidRDefault="003E5D3A" w:rsidP="00063562">
            <w:r>
              <w:t>SCHEMA_PRIVATE</w:t>
            </w:r>
          </w:p>
        </w:tc>
        <w:tc>
          <w:tcPr>
            <w:tcW w:w="6919" w:type="dxa"/>
          </w:tcPr>
          <w:p w14:paraId="0E0E6F5E" w14:textId="77777777" w:rsidR="003E5D3A" w:rsidRDefault="003E5D3A" w:rsidP="00063562">
            <w:r w:rsidRPr="00A750B2">
              <w:t>Optional</w:t>
            </w:r>
            <w:r>
              <w:t xml:space="preserve"> – Name of the private schema</w:t>
            </w:r>
          </w:p>
          <w:p w14:paraId="5AD3114F" w14:textId="77777777" w:rsidR="003E5D3A" w:rsidRPr="00BC772D" w:rsidRDefault="003E5D3A" w:rsidP="00063562">
            <w:r>
              <w:t>If you want a private schema in parallel to the public schema.</w:t>
            </w:r>
          </w:p>
        </w:tc>
      </w:tr>
      <w:tr w:rsidR="003E5D3A" w14:paraId="30867C1C" w14:textId="77777777" w:rsidTr="00063562">
        <w:tc>
          <w:tcPr>
            <w:tcW w:w="9552" w:type="dxa"/>
            <w:gridSpan w:val="2"/>
          </w:tcPr>
          <w:p w14:paraId="718FB102" w14:textId="77777777" w:rsidR="003E5D3A" w:rsidRPr="00FD7153" w:rsidRDefault="003E5D3A" w:rsidP="00063562">
            <w:pPr>
              <w:rPr>
                <w:b/>
                <w:bCs/>
              </w:rPr>
            </w:pPr>
            <w:r w:rsidRPr="00FD7153">
              <w:rPr>
                <w:b/>
                <w:bCs/>
              </w:rPr>
              <w:t>FOR GRID ENGINE:</w:t>
            </w:r>
          </w:p>
        </w:tc>
      </w:tr>
      <w:tr w:rsidR="003E5D3A" w14:paraId="45DBE670" w14:textId="77777777" w:rsidTr="00063562">
        <w:tc>
          <w:tcPr>
            <w:tcW w:w="2633" w:type="dxa"/>
          </w:tcPr>
          <w:p w14:paraId="325404AE" w14:textId="77777777" w:rsidR="003E5D3A" w:rsidRDefault="003E5D3A" w:rsidP="00063562">
            <w:r>
              <w:t>SGE_QMASTER_PORT</w:t>
            </w:r>
          </w:p>
        </w:tc>
        <w:tc>
          <w:tcPr>
            <w:tcW w:w="6919" w:type="dxa"/>
          </w:tcPr>
          <w:p w14:paraId="5C445E20" w14:textId="77777777" w:rsidR="003E5D3A" w:rsidRPr="00BC772D" w:rsidRDefault="003E5D3A" w:rsidP="00063562">
            <w:r w:rsidRPr="00BC772D">
              <w:t xml:space="preserve">specifies the </w:t>
            </w:r>
            <w:proofErr w:type="spellStart"/>
            <w:r w:rsidRPr="00BC772D">
              <w:t>tcp</w:t>
            </w:r>
            <w:proofErr w:type="spellEnd"/>
            <w:r w:rsidRPr="00BC772D">
              <w:t xml:space="preserve"> port on which </w:t>
            </w:r>
            <w:proofErr w:type="spellStart"/>
            <w:r w:rsidRPr="00BC772D">
              <w:t>sge_qmaster</w:t>
            </w:r>
            <w:proofErr w:type="spellEnd"/>
            <w:r>
              <w:t xml:space="preserve"> </w:t>
            </w:r>
            <w:r w:rsidRPr="00BC772D">
              <w:t>is expected to listen for communication requests</w:t>
            </w:r>
          </w:p>
        </w:tc>
      </w:tr>
      <w:tr w:rsidR="003E5D3A" w14:paraId="54D2F5EB" w14:textId="77777777" w:rsidTr="00063562">
        <w:tc>
          <w:tcPr>
            <w:tcW w:w="2633" w:type="dxa"/>
          </w:tcPr>
          <w:p w14:paraId="20243759" w14:textId="77777777" w:rsidR="003E5D3A" w:rsidRDefault="003E5D3A" w:rsidP="00063562">
            <w:r>
              <w:t>SGE_EXECD_PORT</w:t>
            </w:r>
          </w:p>
        </w:tc>
        <w:tc>
          <w:tcPr>
            <w:tcW w:w="6919" w:type="dxa"/>
          </w:tcPr>
          <w:p w14:paraId="286C10F3" w14:textId="77777777" w:rsidR="003E5D3A" w:rsidRPr="00BC772D" w:rsidRDefault="003E5D3A" w:rsidP="00063562">
            <w:r w:rsidRPr="00BC772D">
              <w:t xml:space="preserve">The port for </w:t>
            </w:r>
            <w:proofErr w:type="spellStart"/>
            <w:r w:rsidRPr="00BC772D">
              <w:t>sge_execd</w:t>
            </w:r>
            <w:proofErr w:type="spellEnd"/>
            <w:r w:rsidRPr="00BC772D">
              <w:t xml:space="preserve"> is currently set as service</w:t>
            </w:r>
            <w:r>
              <w:t>. Default: 6435</w:t>
            </w:r>
          </w:p>
        </w:tc>
      </w:tr>
      <w:tr w:rsidR="003E5D3A" w14:paraId="319BCE79" w14:textId="77777777" w:rsidTr="00063562">
        <w:tc>
          <w:tcPr>
            <w:tcW w:w="2633" w:type="dxa"/>
          </w:tcPr>
          <w:p w14:paraId="3C3128B0" w14:textId="77777777" w:rsidR="003E5D3A" w:rsidRDefault="003E5D3A" w:rsidP="00063562">
            <w:r>
              <w:t>SGE_CLUSTER_NAME</w:t>
            </w:r>
          </w:p>
        </w:tc>
        <w:tc>
          <w:tcPr>
            <w:tcW w:w="6919" w:type="dxa"/>
          </w:tcPr>
          <w:p w14:paraId="44F2CC7E" w14:textId="77777777" w:rsidR="003E5D3A" w:rsidRPr="00BC772D" w:rsidRDefault="003E5D3A" w:rsidP="00063562">
            <w:r>
              <w:t xml:space="preserve">Name of this cluster (used by </w:t>
            </w:r>
            <w:bookmarkStart w:id="12" w:name="_Int_pu16ZmKS"/>
            <w:r>
              <w:t>SMF</w:t>
            </w:r>
            <w:bookmarkEnd w:id="12"/>
            <w:r>
              <w:t xml:space="preserve"> as a service instance name)</w:t>
            </w:r>
          </w:p>
        </w:tc>
      </w:tr>
      <w:tr w:rsidR="003E5D3A" w14:paraId="0EB3E0EF" w14:textId="77777777" w:rsidTr="00063562">
        <w:tc>
          <w:tcPr>
            <w:tcW w:w="2633" w:type="dxa"/>
          </w:tcPr>
          <w:p w14:paraId="414CC37C" w14:textId="77777777" w:rsidR="003E5D3A" w:rsidRDefault="003E5D3A" w:rsidP="00063562">
            <w:r>
              <w:t>DRMAA_LIBRARY_PATH</w:t>
            </w:r>
          </w:p>
        </w:tc>
        <w:tc>
          <w:tcPr>
            <w:tcW w:w="6919" w:type="dxa"/>
          </w:tcPr>
          <w:p w14:paraId="38F4497C" w14:textId="77777777" w:rsidR="003E5D3A" w:rsidRPr="00BC772D" w:rsidRDefault="003E5D3A" w:rsidP="00063562">
            <w:r>
              <w:t xml:space="preserve">Libdrmaa.so path for the </w:t>
            </w:r>
            <w:r w:rsidRPr="00E90702">
              <w:t xml:space="preserve">Distributed Resource Management Application API (DRMAA) </w:t>
            </w:r>
          </w:p>
        </w:tc>
      </w:tr>
      <w:tr w:rsidR="003E5D3A" w14:paraId="1BE813BD" w14:textId="77777777" w:rsidTr="00063562">
        <w:tc>
          <w:tcPr>
            <w:tcW w:w="2633" w:type="dxa"/>
          </w:tcPr>
          <w:p w14:paraId="25C8DDDC" w14:textId="77777777" w:rsidR="003E5D3A" w:rsidRDefault="003E5D3A" w:rsidP="00063562">
            <w:r>
              <w:t>LD_LIBRARY_PATH</w:t>
            </w:r>
          </w:p>
        </w:tc>
        <w:tc>
          <w:tcPr>
            <w:tcW w:w="6919" w:type="dxa"/>
          </w:tcPr>
          <w:p w14:paraId="25F3FAC5" w14:textId="77777777" w:rsidR="003E5D3A" w:rsidRDefault="003E5D3A" w:rsidP="00063562">
            <w:r>
              <w:t>Provides location of dynamically linked libraries</w:t>
            </w:r>
          </w:p>
        </w:tc>
      </w:tr>
      <w:tr w:rsidR="003E5D3A" w14:paraId="34F8567C" w14:textId="77777777" w:rsidTr="00063562">
        <w:tc>
          <w:tcPr>
            <w:tcW w:w="2633" w:type="dxa"/>
          </w:tcPr>
          <w:p w14:paraId="3149E7AB" w14:textId="77777777" w:rsidR="003E5D3A" w:rsidRDefault="003E5D3A" w:rsidP="00063562">
            <w:r>
              <w:t>PATH</w:t>
            </w:r>
          </w:p>
        </w:tc>
        <w:tc>
          <w:tcPr>
            <w:tcW w:w="6919" w:type="dxa"/>
          </w:tcPr>
          <w:p w14:paraId="7B4952D3" w14:textId="77777777" w:rsidR="003E5D3A" w:rsidRDefault="003E5D3A" w:rsidP="00063562">
            <w:r>
              <w:t>Directories to be searched to find a command.</w:t>
            </w:r>
          </w:p>
          <w:p w14:paraId="46FB6256" w14:textId="77777777" w:rsidR="003E5D3A" w:rsidRDefault="003E5D3A" w:rsidP="00063562">
            <w:r>
              <w:t>lx-amd64 directory must be added to that path</w:t>
            </w:r>
          </w:p>
        </w:tc>
      </w:tr>
      <w:tr w:rsidR="003E5D3A" w14:paraId="34931E3D" w14:textId="77777777" w:rsidTr="00063562">
        <w:tc>
          <w:tcPr>
            <w:tcW w:w="9552" w:type="dxa"/>
            <w:gridSpan w:val="2"/>
          </w:tcPr>
          <w:p w14:paraId="361A9356" w14:textId="77777777" w:rsidR="003E5D3A" w:rsidRPr="00FD7153" w:rsidRDefault="003E5D3A" w:rsidP="00063562">
            <w:pPr>
              <w:rPr>
                <w:b/>
                <w:bCs/>
              </w:rPr>
            </w:pPr>
            <w:r w:rsidRPr="00FD7153">
              <w:rPr>
                <w:b/>
                <w:bCs/>
              </w:rPr>
              <w:t>PROXY (OPTIONAL):</w:t>
            </w:r>
          </w:p>
        </w:tc>
      </w:tr>
      <w:tr w:rsidR="003E5D3A" w14:paraId="094BE833" w14:textId="77777777" w:rsidTr="00063562">
        <w:tc>
          <w:tcPr>
            <w:tcW w:w="2633" w:type="dxa"/>
          </w:tcPr>
          <w:p w14:paraId="0AFBD564" w14:textId="77777777" w:rsidR="003E5D3A" w:rsidRDefault="003E5D3A" w:rsidP="00063562">
            <w:proofErr w:type="spellStart"/>
            <w:r>
              <w:t>http_proxy</w:t>
            </w:r>
            <w:proofErr w:type="spellEnd"/>
          </w:p>
        </w:tc>
        <w:tc>
          <w:tcPr>
            <w:tcW w:w="6919" w:type="dxa"/>
            <w:vMerge w:val="restart"/>
            <w:vAlign w:val="center"/>
          </w:tcPr>
          <w:p w14:paraId="7A361EE3" w14:textId="77777777" w:rsidR="003E5D3A" w:rsidRDefault="003E5D3A" w:rsidP="00063562">
            <w:r>
              <w:t>Path to your proxy – if any</w:t>
            </w:r>
          </w:p>
        </w:tc>
      </w:tr>
      <w:tr w:rsidR="003E5D3A" w14:paraId="5619123F" w14:textId="77777777" w:rsidTr="00063562">
        <w:tc>
          <w:tcPr>
            <w:tcW w:w="2633" w:type="dxa"/>
          </w:tcPr>
          <w:p w14:paraId="40179810" w14:textId="77777777" w:rsidR="003E5D3A" w:rsidRDefault="003E5D3A" w:rsidP="00063562">
            <w:proofErr w:type="spellStart"/>
            <w:r>
              <w:t>https_proxy</w:t>
            </w:r>
            <w:proofErr w:type="spellEnd"/>
          </w:p>
        </w:tc>
        <w:tc>
          <w:tcPr>
            <w:tcW w:w="6919" w:type="dxa"/>
            <w:vMerge/>
          </w:tcPr>
          <w:p w14:paraId="643165BE" w14:textId="77777777" w:rsidR="003E5D3A" w:rsidRDefault="003E5D3A" w:rsidP="00063562"/>
        </w:tc>
      </w:tr>
      <w:tr w:rsidR="003E5D3A" w14:paraId="14121DDA" w14:textId="77777777" w:rsidTr="00063562">
        <w:tc>
          <w:tcPr>
            <w:tcW w:w="2633" w:type="dxa"/>
          </w:tcPr>
          <w:p w14:paraId="1ADDEE21" w14:textId="77777777" w:rsidR="003E5D3A" w:rsidRDefault="003E5D3A" w:rsidP="00063562">
            <w:r>
              <w:t>HTTP_PROXY</w:t>
            </w:r>
          </w:p>
        </w:tc>
        <w:tc>
          <w:tcPr>
            <w:tcW w:w="6919" w:type="dxa"/>
            <w:vMerge/>
          </w:tcPr>
          <w:p w14:paraId="4F052966" w14:textId="77777777" w:rsidR="003E5D3A" w:rsidRDefault="003E5D3A" w:rsidP="00063562"/>
        </w:tc>
      </w:tr>
      <w:tr w:rsidR="003E5D3A" w14:paraId="54C9167B" w14:textId="77777777" w:rsidTr="00063562">
        <w:tc>
          <w:tcPr>
            <w:tcW w:w="2633" w:type="dxa"/>
          </w:tcPr>
          <w:p w14:paraId="160FE7F9" w14:textId="77777777" w:rsidR="003E5D3A" w:rsidRDefault="003E5D3A" w:rsidP="00063562">
            <w:r>
              <w:t>HTTPS_PROXY</w:t>
            </w:r>
          </w:p>
        </w:tc>
        <w:tc>
          <w:tcPr>
            <w:tcW w:w="6919" w:type="dxa"/>
            <w:vMerge/>
          </w:tcPr>
          <w:p w14:paraId="7B4302A3" w14:textId="77777777" w:rsidR="003E5D3A" w:rsidRDefault="003E5D3A" w:rsidP="00063562"/>
        </w:tc>
      </w:tr>
      <w:tr w:rsidR="003E5D3A" w14:paraId="2AFF34C2" w14:textId="77777777" w:rsidTr="00063562">
        <w:tc>
          <w:tcPr>
            <w:tcW w:w="2633" w:type="dxa"/>
          </w:tcPr>
          <w:p w14:paraId="417062D9" w14:textId="77777777" w:rsidR="003E5D3A" w:rsidRDefault="003E5D3A" w:rsidP="00063562">
            <w:proofErr w:type="spellStart"/>
            <w:r>
              <w:lastRenderedPageBreak/>
              <w:t>HTTP_proxy</w:t>
            </w:r>
            <w:proofErr w:type="spellEnd"/>
          </w:p>
        </w:tc>
        <w:tc>
          <w:tcPr>
            <w:tcW w:w="6919" w:type="dxa"/>
            <w:vMerge/>
          </w:tcPr>
          <w:p w14:paraId="0F8CE378" w14:textId="77777777" w:rsidR="003E5D3A" w:rsidRDefault="003E5D3A" w:rsidP="00063562"/>
        </w:tc>
      </w:tr>
      <w:tr w:rsidR="003E5D3A" w14:paraId="422A71B2" w14:textId="77777777" w:rsidTr="00063562">
        <w:tc>
          <w:tcPr>
            <w:tcW w:w="2633" w:type="dxa"/>
          </w:tcPr>
          <w:p w14:paraId="1B97B8DE" w14:textId="77777777" w:rsidR="003E5D3A" w:rsidRDefault="003E5D3A" w:rsidP="00063562">
            <w:proofErr w:type="spellStart"/>
            <w:r>
              <w:t>HTTPS_proxy</w:t>
            </w:r>
            <w:proofErr w:type="spellEnd"/>
          </w:p>
        </w:tc>
        <w:tc>
          <w:tcPr>
            <w:tcW w:w="6919" w:type="dxa"/>
            <w:vMerge/>
          </w:tcPr>
          <w:p w14:paraId="269BCD94" w14:textId="77777777" w:rsidR="003E5D3A" w:rsidRDefault="003E5D3A" w:rsidP="00063562"/>
        </w:tc>
      </w:tr>
    </w:tbl>
    <w:p w14:paraId="715885B7" w14:textId="77777777" w:rsidR="003E5D3A" w:rsidRDefault="003E5D3A" w:rsidP="003E5D3A">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 xml:space="preserve"> – Environment variables</w:t>
      </w:r>
    </w:p>
    <w:p w14:paraId="6C0EA554" w14:textId="1EFD70ED" w:rsidR="003E5D3A" w:rsidRDefault="003E5D3A" w:rsidP="00526730">
      <w:pPr>
        <w:spacing w:line="360" w:lineRule="auto"/>
        <w:jc w:val="both"/>
      </w:pPr>
      <w:r>
        <w:t xml:space="preserve">Please review those accordingly.  One of THE most critical </w:t>
      </w:r>
      <w:r w:rsidR="002C25AA">
        <w:t>variables</w:t>
      </w:r>
      <w:r>
        <w:t xml:space="preserve"> is TG_DIR as it represents the absolute root path directory of the repository. If you wish to add more variables, please ensure that are also set in the environment file for the singularity contained, located in BACKEND/CONTAINER/env-file.txt. This file serves as a mapping file between </w:t>
      </w:r>
      <w:proofErr w:type="spellStart"/>
      <w:r>
        <w:t>setenv</w:t>
      </w:r>
      <w:proofErr w:type="spellEnd"/>
      <w:r>
        <w:t xml:space="preserve"> and the singularity container to know which environment variables to load in the container.</w:t>
      </w:r>
    </w:p>
    <w:p w14:paraId="08E97E48" w14:textId="77777777" w:rsidR="003E5D3A" w:rsidRDefault="003E5D3A" w:rsidP="003E5D3A">
      <w:pPr>
        <w:pStyle w:val="Heading5"/>
      </w:pPr>
      <w:bookmarkStart w:id="13" w:name="_Toc175841938"/>
      <w:r>
        <w:t>Aliases in setenv.sh</w:t>
      </w:r>
      <w:bookmarkEnd w:id="13"/>
    </w:p>
    <w:p w14:paraId="009E3FE4" w14:textId="77777777" w:rsidR="003E5D3A" w:rsidRDefault="003E5D3A" w:rsidP="003E5D3A">
      <w:r>
        <w:t>To simplify the code execution, several aliases have been created in setenv.sh</w:t>
      </w:r>
    </w:p>
    <w:p w14:paraId="5205B5FD" w14:textId="77777777" w:rsidR="003E5D3A" w:rsidRDefault="003E5D3A" w:rsidP="003E5D3A">
      <w:pPr>
        <w:pStyle w:val="ListParagraph"/>
        <w:numPr>
          <w:ilvl w:val="0"/>
          <w:numId w:val="7"/>
        </w:numPr>
      </w:pPr>
      <w:proofErr w:type="spellStart"/>
      <w:r>
        <w:t>Biorels_exe</w:t>
      </w:r>
      <w:proofErr w:type="spellEnd"/>
      <w:r>
        <w:t xml:space="preserve"> to execute a script with some parameters. </w:t>
      </w:r>
      <w:proofErr w:type="spellStart"/>
      <w:r>
        <w:t>Biorels_exe</w:t>
      </w:r>
      <w:proofErr w:type="spellEnd"/>
      <w:r>
        <w:t xml:space="preserve"> </w:t>
      </w:r>
      <w:proofErr w:type="spellStart"/>
      <w:r>
        <w:t>php</w:t>
      </w:r>
      <w:proofErr w:type="spellEnd"/>
      <w:r>
        <w:t xml:space="preserve"> </w:t>
      </w:r>
      <w:proofErr w:type="spellStart"/>
      <w:r>
        <w:t>test.php</w:t>
      </w:r>
      <w:proofErr w:type="spellEnd"/>
    </w:p>
    <w:p w14:paraId="4023928A" w14:textId="77777777" w:rsidR="003E5D3A" w:rsidRDefault="003E5D3A" w:rsidP="003E5D3A">
      <w:pPr>
        <w:pStyle w:val="ListParagraph"/>
        <w:numPr>
          <w:ilvl w:val="0"/>
          <w:numId w:val="7"/>
        </w:numPr>
      </w:pPr>
      <w:proofErr w:type="spellStart"/>
      <w:r>
        <w:t>Biorels_php</w:t>
      </w:r>
      <w:proofErr w:type="spellEnd"/>
      <w:r>
        <w:t xml:space="preserve"> is an alias to </w:t>
      </w:r>
      <w:proofErr w:type="spellStart"/>
      <w:r>
        <w:t>biorels_exe</w:t>
      </w:r>
      <w:proofErr w:type="spellEnd"/>
      <w:r>
        <w:t xml:space="preserve"> to execute </w:t>
      </w:r>
      <w:proofErr w:type="spellStart"/>
      <w:r>
        <w:t>php</w:t>
      </w:r>
      <w:proofErr w:type="spellEnd"/>
      <w:r>
        <w:t xml:space="preserve"> scripts: </w:t>
      </w:r>
      <w:proofErr w:type="spellStart"/>
      <w:r>
        <w:t>biorels_php</w:t>
      </w:r>
      <w:proofErr w:type="spellEnd"/>
      <w:r>
        <w:t xml:space="preserve"> </w:t>
      </w:r>
      <w:proofErr w:type="spellStart"/>
      <w:r>
        <w:t>test.php</w:t>
      </w:r>
      <w:proofErr w:type="spellEnd"/>
    </w:p>
    <w:p w14:paraId="2FB97F17" w14:textId="77777777" w:rsidR="003E5D3A" w:rsidRDefault="003E5D3A" w:rsidP="003E5D3A">
      <w:pPr>
        <w:pStyle w:val="ListParagraph"/>
        <w:numPr>
          <w:ilvl w:val="0"/>
          <w:numId w:val="7"/>
        </w:numPr>
      </w:pPr>
      <w:proofErr w:type="spellStart"/>
      <w:r>
        <w:t>Biorels_run</w:t>
      </w:r>
      <w:proofErr w:type="spellEnd"/>
      <w:r>
        <w:t xml:space="preserve"> allows you to get in the container</w:t>
      </w:r>
    </w:p>
    <w:p w14:paraId="7A4D6FB7" w14:textId="77777777" w:rsidR="003E5D3A" w:rsidRDefault="003E5D3A" w:rsidP="003E5D3A">
      <w:pPr>
        <w:pStyle w:val="ListParagraph"/>
        <w:numPr>
          <w:ilvl w:val="0"/>
          <w:numId w:val="7"/>
        </w:numPr>
      </w:pPr>
      <w:proofErr w:type="spellStart"/>
      <w:r>
        <w:t>Biorels_monitor</w:t>
      </w:r>
      <w:proofErr w:type="spellEnd"/>
      <w:r>
        <w:t xml:space="preserve"> run the monitoring script</w:t>
      </w:r>
    </w:p>
    <w:p w14:paraId="07C3C1EF" w14:textId="77777777" w:rsidR="003E5D3A" w:rsidRDefault="003E5D3A" w:rsidP="003E5D3A">
      <w:pPr>
        <w:pStyle w:val="ListParagraph"/>
        <w:numPr>
          <w:ilvl w:val="0"/>
          <w:numId w:val="7"/>
        </w:numPr>
      </w:pPr>
      <w:proofErr w:type="spellStart"/>
      <w:r>
        <w:t>Biorels_python</w:t>
      </w:r>
      <w:proofErr w:type="spellEnd"/>
      <w:r>
        <w:t xml:space="preserve"> is an alias to </w:t>
      </w:r>
      <w:proofErr w:type="spellStart"/>
      <w:r>
        <w:t>biorels_exe</w:t>
      </w:r>
      <w:proofErr w:type="spellEnd"/>
      <w:r>
        <w:t xml:space="preserve"> to execute python scripts </w:t>
      </w:r>
      <w:proofErr w:type="spellStart"/>
      <w:r>
        <w:t>biorels_python</w:t>
      </w:r>
      <w:proofErr w:type="spellEnd"/>
      <w:r>
        <w:t xml:space="preserve"> test.py</w:t>
      </w:r>
    </w:p>
    <w:p w14:paraId="7BF3AA70" w14:textId="77777777" w:rsidR="003E5D3A" w:rsidRDefault="003E5D3A" w:rsidP="003E5D3A">
      <w:pPr>
        <w:pStyle w:val="ListParagraph"/>
        <w:numPr>
          <w:ilvl w:val="0"/>
          <w:numId w:val="7"/>
        </w:numPr>
      </w:pPr>
      <w:proofErr w:type="spellStart"/>
      <w:r>
        <w:t>Biorels_sql</w:t>
      </w:r>
      <w:proofErr w:type="spellEnd"/>
      <w:r>
        <w:t xml:space="preserve"> is an alias to </w:t>
      </w:r>
      <w:proofErr w:type="spellStart"/>
      <w:r>
        <w:t>biorels_exe</w:t>
      </w:r>
      <w:proofErr w:type="spellEnd"/>
      <w:r>
        <w:t xml:space="preserve"> to run </w:t>
      </w:r>
      <w:proofErr w:type="spellStart"/>
      <w:r>
        <w:t>psql</w:t>
      </w:r>
      <w:proofErr w:type="spellEnd"/>
    </w:p>
    <w:p w14:paraId="4DDE88DE" w14:textId="77777777" w:rsidR="003E5D3A" w:rsidRDefault="003E5D3A" w:rsidP="003E5D3A"/>
    <w:p w14:paraId="6D3581FD" w14:textId="77777777" w:rsidR="003E5D3A" w:rsidRDefault="003E5D3A" w:rsidP="003E5D3A">
      <w:pPr>
        <w:pStyle w:val="Heading5"/>
      </w:pPr>
      <w:bookmarkStart w:id="14" w:name="_Ref147327656"/>
      <w:bookmarkStart w:id="15" w:name="_Toc175841939"/>
      <w:r>
        <w:t xml:space="preserve">Sourcing the </w:t>
      </w:r>
      <w:proofErr w:type="spellStart"/>
      <w:r>
        <w:t>setenv</w:t>
      </w:r>
      <w:proofErr w:type="spellEnd"/>
      <w:r>
        <w:t xml:space="preserve"> file</w:t>
      </w:r>
      <w:bookmarkEnd w:id="14"/>
      <w:bookmarkEnd w:id="15"/>
    </w:p>
    <w:p w14:paraId="38C8C2D8" w14:textId="77777777" w:rsidR="003E5D3A" w:rsidRPr="00C13E71" w:rsidRDefault="003E5D3A" w:rsidP="00526730">
      <w:pPr>
        <w:spacing w:line="360" w:lineRule="auto"/>
        <w:jc w:val="both"/>
      </w:pPr>
      <w:r w:rsidRPr="00C13E71">
        <w:t>Once set, you will need to source the setenv.sh script. To do so, please run the following command from the root directory of the repository:</w:t>
      </w:r>
    </w:p>
    <w:p w14:paraId="08E79C95" w14:textId="77777777" w:rsidR="003E5D3A" w:rsidRPr="003E5D3A" w:rsidRDefault="003E5D3A" w:rsidP="00526730">
      <w:pPr>
        <w:spacing w:line="360" w:lineRule="auto"/>
        <w:jc w:val="both"/>
        <w:rPr>
          <w:rFonts w:ascii="Courier New" w:hAnsi="Courier New" w:cs="Courier New"/>
        </w:rPr>
      </w:pPr>
      <w:r w:rsidRPr="003E5D3A">
        <w:rPr>
          <w:rFonts w:ascii="Courier New" w:hAnsi="Courier New" w:cs="Courier New"/>
        </w:rPr>
        <w:t>source BACKEND/SCRIPT/SHELL/setenv.sh</w:t>
      </w:r>
    </w:p>
    <w:p w14:paraId="386EB7E0" w14:textId="77777777" w:rsidR="003E5D3A" w:rsidRPr="00C13E71" w:rsidRDefault="003E5D3A" w:rsidP="00526730">
      <w:pPr>
        <w:spacing w:line="360" w:lineRule="auto"/>
        <w:jc w:val="both"/>
      </w:pPr>
      <w:r w:rsidRPr="00C13E71">
        <w:t>No output should be returned, but you can verify this was executed successfully by printing some of the environment variables set:</w:t>
      </w:r>
    </w:p>
    <w:p w14:paraId="0A90EB9D" w14:textId="77777777" w:rsidR="003E5D3A" w:rsidRPr="003E5D3A" w:rsidRDefault="003E5D3A" w:rsidP="003E5D3A">
      <w:pPr>
        <w:jc w:val="center"/>
        <w:rPr>
          <w:rFonts w:ascii="Courier New" w:hAnsi="Courier New" w:cs="Courier New"/>
        </w:rPr>
      </w:pPr>
      <w:r w:rsidRPr="003E5D3A">
        <w:rPr>
          <w:rFonts w:ascii="Courier New" w:hAnsi="Courier New" w:cs="Courier New"/>
        </w:rPr>
        <w:t>echo $TG_DIR</w:t>
      </w:r>
    </w:p>
    <w:p w14:paraId="7BCDF81C" w14:textId="77777777" w:rsidR="003E5D3A" w:rsidRDefault="003E5D3A" w:rsidP="0059020B">
      <w:pPr>
        <w:pStyle w:val="Heading3"/>
      </w:pPr>
    </w:p>
    <w:p w14:paraId="67C22AFA" w14:textId="5B2028E6" w:rsidR="0059020B" w:rsidRDefault="0059020B" w:rsidP="0059020B">
      <w:pPr>
        <w:pStyle w:val="Heading3"/>
      </w:pPr>
      <w:bookmarkStart w:id="16" w:name="_Toc175841940"/>
      <w:r>
        <w:t>Preparing the container</w:t>
      </w:r>
      <w:bookmarkEnd w:id="16"/>
    </w:p>
    <w:p w14:paraId="1EF7A5FF" w14:textId="037E22B9" w:rsidR="0059020B" w:rsidRDefault="0059020B" w:rsidP="00526730">
      <w:pPr>
        <w:spacing w:line="360" w:lineRule="auto"/>
        <w:jc w:val="both"/>
      </w:pPr>
      <w:r>
        <w:t xml:space="preserve">To execute any code within Biorels, you will first need to compile the singularity container that will provide all the necessary </w:t>
      </w:r>
      <w:r w:rsidR="003E5D3A">
        <w:t>third-party</w:t>
      </w:r>
      <w:r>
        <w:t xml:space="preserve"> packages and tools. If you haven’t already installed singularity, please follow this link: </w:t>
      </w:r>
      <w:hyperlink r:id="rId10" w:history="1">
        <w:r>
          <w:rPr>
            <w:rStyle w:val="Hyperlink"/>
          </w:rPr>
          <w:t>Installation — Singularity container 3.0 documentation (sylabs.io)</w:t>
        </w:r>
      </w:hyperlink>
      <w:r>
        <w:t xml:space="preserve">. </w:t>
      </w:r>
    </w:p>
    <w:p w14:paraId="1DA7E4B5" w14:textId="77777777" w:rsidR="0059020B" w:rsidRPr="00966A0E" w:rsidRDefault="0059020B" w:rsidP="00526730">
      <w:pPr>
        <w:spacing w:line="360" w:lineRule="auto"/>
        <w:jc w:val="both"/>
      </w:pPr>
      <w:r>
        <w:lastRenderedPageBreak/>
        <w:t xml:space="preserve">All the configurations, third party packages and tools are defined in </w:t>
      </w:r>
      <w:r w:rsidRPr="00920B05">
        <w:t>biorels.sing.txt</w:t>
      </w:r>
      <w:r>
        <w:t>, located in $TG_DIR/BACKEND/CONTAINER.</w:t>
      </w:r>
      <w:r>
        <w:rPr>
          <w:rStyle w:val="Strong"/>
          <w:b w:val="0"/>
          <w:bCs w:val="0"/>
        </w:rPr>
        <w:t xml:space="preserve"> </w:t>
      </w:r>
      <w:r>
        <w:t xml:space="preserve">To compile the container, make sure to have the environment variables set by reviewing the section on  </w:t>
      </w:r>
      <w:r w:rsidRPr="00966A0E">
        <w:rPr>
          <w:rStyle w:val="LinkChar"/>
        </w:rPr>
        <w:fldChar w:fldCharType="begin"/>
      </w:r>
      <w:r w:rsidRPr="00966A0E">
        <w:rPr>
          <w:rStyle w:val="LinkChar"/>
        </w:rPr>
        <w:instrText xml:space="preserve"> REF _Ref147326605 \h  \* MERGEFORMAT </w:instrText>
      </w:r>
      <w:r w:rsidRPr="00966A0E">
        <w:rPr>
          <w:rStyle w:val="LinkChar"/>
        </w:rPr>
      </w:r>
      <w:r w:rsidRPr="00966A0E">
        <w:rPr>
          <w:rStyle w:val="LinkChar"/>
        </w:rPr>
        <w:fldChar w:fldCharType="separate"/>
      </w:r>
      <w:r w:rsidRPr="00966A0E">
        <w:rPr>
          <w:rStyle w:val="LinkChar"/>
        </w:rPr>
        <w:t>Environment variables – setenv.sh</w:t>
      </w:r>
      <w:r w:rsidRPr="00966A0E">
        <w:rPr>
          <w:rStyle w:val="LinkChar"/>
        </w:rPr>
        <w:fldChar w:fldCharType="end"/>
      </w:r>
      <w:r w:rsidRPr="00966A0E">
        <w:rPr>
          <w:rStyle w:val="LinkChar"/>
        </w:rPr>
        <w:t xml:space="preserve">  </w:t>
      </w:r>
      <w:r w:rsidRPr="00966A0E">
        <w:t>if you haven’t already. Once done, execute the following commands:</w:t>
      </w:r>
    </w:p>
    <w:p w14:paraId="4CFDA8A7" w14:textId="77777777" w:rsidR="0059020B" w:rsidRDefault="0059020B" w:rsidP="0059020B">
      <w:pPr>
        <w:pStyle w:val="Code"/>
        <w:jc w:val="center"/>
      </w:pPr>
      <w:r>
        <w:t>cd $TG_DIR/</w:t>
      </w:r>
      <w:r w:rsidRPr="002B1B31">
        <w:t>BACKEND/</w:t>
      </w:r>
      <w:r>
        <w:t>CONTAINER</w:t>
      </w:r>
    </w:p>
    <w:p w14:paraId="3A3BF1A6" w14:textId="77777777" w:rsidR="0059020B" w:rsidRDefault="0059020B" w:rsidP="0059020B">
      <w:pPr>
        <w:pStyle w:val="Code"/>
        <w:jc w:val="center"/>
      </w:pPr>
      <w:r>
        <w:t xml:space="preserve">singularity build </w:t>
      </w:r>
      <w:proofErr w:type="spellStart"/>
      <w:r>
        <w:t>biorels_container.sif</w:t>
      </w:r>
      <w:proofErr w:type="spellEnd"/>
      <w:r>
        <w:t xml:space="preserve"> biorels.sing.txt</w:t>
      </w:r>
    </w:p>
    <w:p w14:paraId="6E456556" w14:textId="77777777" w:rsidR="0059020B" w:rsidRDefault="0059020B" w:rsidP="0059020B"/>
    <w:p w14:paraId="28B2451F" w14:textId="329DEEFA" w:rsidR="0059020B" w:rsidRDefault="0059020B" w:rsidP="00526730">
      <w:pPr>
        <w:spacing w:line="360" w:lineRule="auto"/>
        <w:jc w:val="both"/>
      </w:pPr>
      <w:r>
        <w:t>The process can take up to 90 minutes (about 1 and a half hour). If all goes well</w:t>
      </w:r>
      <w:r w:rsidR="003E5D3A">
        <w:t xml:space="preserve"> – which it should</w:t>
      </w:r>
      <w:r>
        <w:t xml:space="preserve">, you should have a file called </w:t>
      </w:r>
      <w:proofErr w:type="spellStart"/>
      <w:r>
        <w:t>biorels_container.sif</w:t>
      </w:r>
      <w:proofErr w:type="spellEnd"/>
      <w:r>
        <w:t xml:space="preserve"> in $TG_DIR/BACKEND/CONTAINER.  You can test if your container is successfully compiled by running the following command:</w:t>
      </w:r>
    </w:p>
    <w:p w14:paraId="5A128B9B" w14:textId="74B5AD76" w:rsidR="0059020B" w:rsidRPr="0041153A" w:rsidRDefault="003E5D3A" w:rsidP="0059020B">
      <w:pPr>
        <w:pStyle w:val="Code"/>
        <w:jc w:val="center"/>
      </w:pPr>
      <w:proofErr w:type="spellStart"/>
      <w:r>
        <w:t>b</w:t>
      </w:r>
      <w:r w:rsidR="0059020B" w:rsidRPr="0041153A">
        <w:t>iorels_php</w:t>
      </w:r>
      <w:proofErr w:type="spellEnd"/>
      <w:r w:rsidR="0059020B" w:rsidRPr="0041153A">
        <w:t xml:space="preserve"> -v</w:t>
      </w:r>
    </w:p>
    <w:p w14:paraId="14828EE1" w14:textId="77777777" w:rsidR="0059020B" w:rsidRPr="0041153A" w:rsidRDefault="0059020B" w:rsidP="0059020B">
      <w:r>
        <w:t>You should have something like this as a result:</w:t>
      </w:r>
    </w:p>
    <w:p w14:paraId="6FB011D8" w14:textId="1B290F10" w:rsidR="0059020B" w:rsidRPr="0041153A" w:rsidRDefault="0059020B" w:rsidP="0059020B">
      <w:pPr>
        <w:pStyle w:val="Code"/>
        <w:jc w:val="center"/>
      </w:pPr>
      <w:r w:rsidRPr="0041153A">
        <w:t>PHP 8.</w:t>
      </w:r>
      <w:r w:rsidR="009061C5">
        <w:t>3.9</w:t>
      </w:r>
      <w:r w:rsidRPr="0041153A">
        <w:t xml:space="preserve"> (cli) (built: </w:t>
      </w:r>
      <w:r w:rsidR="009061C5">
        <w:t>Jul 5</w:t>
      </w:r>
      <w:proofErr w:type="gramStart"/>
      <w:r w:rsidRPr="0041153A">
        <w:t xml:space="preserve"> 202</w:t>
      </w:r>
      <w:r w:rsidR="009061C5">
        <w:t>4</w:t>
      </w:r>
      <w:proofErr w:type="gramEnd"/>
      <w:r w:rsidRPr="0041153A">
        <w:t xml:space="preserve"> </w:t>
      </w:r>
      <w:r w:rsidR="009061C5">
        <w:t>12:04:09</w:t>
      </w:r>
      <w:r w:rsidRPr="0041153A">
        <w:t xml:space="preserve">) (NTS </w:t>
      </w:r>
      <w:proofErr w:type="spellStart"/>
      <w:r w:rsidRPr="0041153A">
        <w:t>gcc</w:t>
      </w:r>
      <w:proofErr w:type="spellEnd"/>
      <w:r w:rsidRPr="0041153A">
        <w:t xml:space="preserve"> x86_64)</w:t>
      </w:r>
    </w:p>
    <w:p w14:paraId="50A98FF1" w14:textId="77777777" w:rsidR="0059020B" w:rsidRPr="0041153A" w:rsidRDefault="0059020B" w:rsidP="0059020B">
      <w:pPr>
        <w:pStyle w:val="Code"/>
        <w:jc w:val="center"/>
      </w:pPr>
      <w:r w:rsidRPr="0041153A">
        <w:t>Copyright (c) The PHP Group</w:t>
      </w:r>
    </w:p>
    <w:p w14:paraId="1403EFCA" w14:textId="7D387F8E" w:rsidR="0059020B" w:rsidRPr="0041153A" w:rsidRDefault="0059020B" w:rsidP="0059020B">
      <w:pPr>
        <w:pStyle w:val="Code"/>
        <w:jc w:val="center"/>
      </w:pPr>
      <w:r w:rsidRPr="0041153A">
        <w:t>Zend Engine v4.</w:t>
      </w:r>
      <w:r w:rsidR="009061C5">
        <w:t>3.9</w:t>
      </w:r>
      <w:r w:rsidRPr="0041153A">
        <w:t>, Copyright (c) Zend Technologies</w:t>
      </w:r>
    </w:p>
    <w:p w14:paraId="219B09AE" w14:textId="77777777" w:rsidR="006C78F8" w:rsidRDefault="006C78F8" w:rsidP="00E7716C"/>
    <w:p w14:paraId="4DCE9076" w14:textId="77777777" w:rsidR="0059020B" w:rsidRDefault="0059020B" w:rsidP="00E7716C"/>
    <w:p w14:paraId="51D02446" w14:textId="5D151B7D" w:rsidR="007D08E9" w:rsidRDefault="007D08E9" w:rsidP="00E7716C">
      <w:pPr>
        <w:pStyle w:val="Heading3"/>
      </w:pPr>
      <w:bookmarkStart w:id="17" w:name="_Ref153526138"/>
      <w:bookmarkStart w:id="18" w:name="_Toc175841941"/>
      <w:r>
        <w:t>Database Installation</w:t>
      </w:r>
      <w:bookmarkEnd w:id="17"/>
      <w:bookmarkEnd w:id="18"/>
    </w:p>
    <w:p w14:paraId="53196642" w14:textId="3980EED2" w:rsidR="007D08E9" w:rsidRDefault="007D08E9" w:rsidP="00E7716C">
      <w:r>
        <w:t>Now that all the environment variables have been set and sourced, we can now install the database. Please execute the following commands:</w:t>
      </w:r>
    </w:p>
    <w:p w14:paraId="770902FE" w14:textId="30F384A3" w:rsidR="007D08E9" w:rsidRPr="007D08E9" w:rsidRDefault="007D08E9" w:rsidP="00C018DB">
      <w:pPr>
        <w:pStyle w:val="Code"/>
        <w:jc w:val="center"/>
      </w:pPr>
      <w:r w:rsidRPr="007D08E9">
        <w:t>cd $TG_DIR/BACKEND/INSTALL/</w:t>
      </w:r>
    </w:p>
    <w:p w14:paraId="2F9FE9BD" w14:textId="651A8C34" w:rsidR="007D08E9" w:rsidRPr="007D08E9" w:rsidRDefault="007D08E9" w:rsidP="00C018DB">
      <w:pPr>
        <w:pStyle w:val="Code"/>
        <w:jc w:val="center"/>
      </w:pPr>
      <w:proofErr w:type="spellStart"/>
      <w:r w:rsidRPr="007D08E9">
        <w:t>biorels_php</w:t>
      </w:r>
      <w:proofErr w:type="spellEnd"/>
      <w:r w:rsidRPr="007D08E9">
        <w:t xml:space="preserve"> </w:t>
      </w:r>
      <w:proofErr w:type="spellStart"/>
      <w:r w:rsidRPr="007D08E9">
        <w:t>run_install.php</w:t>
      </w:r>
      <w:proofErr w:type="spellEnd"/>
    </w:p>
    <w:p w14:paraId="0DFF5A19" w14:textId="77777777" w:rsidR="007D08E9" w:rsidRDefault="007D08E9" w:rsidP="00E7716C"/>
    <w:p w14:paraId="6C48BC42" w14:textId="7C853251" w:rsidR="007D08E9" w:rsidRDefault="007D08E9" w:rsidP="00526730">
      <w:pPr>
        <w:spacing w:line="360" w:lineRule="auto"/>
        <w:jc w:val="both"/>
      </w:pPr>
      <w:r>
        <w:t xml:space="preserve">First, it will ask you to confirm that TG_DIR and DB_SCHEMA that you have set in setenv.sh are the correct values. Once you confirm, it will read </w:t>
      </w:r>
      <w:proofErr w:type="spellStart"/>
      <w:r>
        <w:t>biorels_public.sql</w:t>
      </w:r>
      <w:proofErr w:type="spellEnd"/>
      <w:r>
        <w:t xml:space="preserve"> and modify the schema name to your $DB_SCHEMA value, and then create a file called </w:t>
      </w:r>
      <w:proofErr w:type="spellStart"/>
      <w:r>
        <w:t>schema_ready.sql</w:t>
      </w:r>
      <w:proofErr w:type="spellEnd"/>
      <w:r>
        <w:t xml:space="preserve">. This </w:t>
      </w:r>
      <w:proofErr w:type="spellStart"/>
      <w:r>
        <w:t>sql</w:t>
      </w:r>
      <w:proofErr w:type="spellEnd"/>
      <w:r>
        <w:t xml:space="preserve"> file will then be executed to create the schema $DB_SCHEMA, the tables and sequences necessary for the infrastructure. If you have set SCHEMA_PRIVATE in setenv.sh file, it will do the same, this time reading </w:t>
      </w:r>
      <w:proofErr w:type="spellStart"/>
      <w:r>
        <w:t>biorels_red.sql</w:t>
      </w:r>
      <w:proofErr w:type="spellEnd"/>
      <w:r>
        <w:t xml:space="preserve"> to generate </w:t>
      </w:r>
      <w:proofErr w:type="spellStart"/>
      <w:r>
        <w:t>private_schema_ready.sql</w:t>
      </w:r>
      <w:proofErr w:type="spellEnd"/>
      <w:r>
        <w:t xml:space="preserve"> that will be executed to create the $SCHEMA_PRIVATE schema and its tables and sequences.</w:t>
      </w:r>
    </w:p>
    <w:p w14:paraId="14D1E3DD" w14:textId="18D8BE11" w:rsidR="007D08E9" w:rsidRDefault="007D08E9" w:rsidP="00526730">
      <w:pPr>
        <w:spacing w:line="360" w:lineRule="auto"/>
        <w:jc w:val="both"/>
      </w:pPr>
      <w:r>
        <w:t xml:space="preserve">Following the table generation, the script will then proceed in generating shell files that takes into consideration your container configurations. </w:t>
      </w:r>
      <w:r w:rsidR="00385D40">
        <w:t>All scripts in $TG_DIR/BACKEND/SCRIPT/SHELL/ will be reviewed to ensure the called script exists and a new shell in $TG_DIR/BACKEND/CONTAINER_SHELL will be generated so it can be executed within a container.</w:t>
      </w:r>
    </w:p>
    <w:p w14:paraId="4075EDFC" w14:textId="3061EC53" w:rsidR="00385D40" w:rsidRDefault="00385D40" w:rsidP="00E7716C">
      <w:pPr>
        <w:pStyle w:val="Heading3"/>
      </w:pPr>
      <w:bookmarkStart w:id="19" w:name="_Ref152586317"/>
      <w:bookmarkStart w:id="20" w:name="_Toc175841942"/>
      <w:r>
        <w:lastRenderedPageBreak/>
        <w:t>Biorels configuration – Data sources, Genomes, Proteomes</w:t>
      </w:r>
      <w:bookmarkEnd w:id="19"/>
      <w:bookmarkEnd w:id="20"/>
    </w:p>
    <w:p w14:paraId="11288982" w14:textId="5563AF39" w:rsidR="00385D40" w:rsidRPr="00385D40" w:rsidRDefault="0083756C" w:rsidP="00526730">
      <w:pPr>
        <w:spacing w:line="360" w:lineRule="auto"/>
        <w:jc w:val="both"/>
      </w:pPr>
      <w:r>
        <w:t xml:space="preserve">We strive at making things simple. For this </w:t>
      </w:r>
      <w:r w:rsidR="002834CA">
        <w:t>reason,</w:t>
      </w:r>
      <w:r>
        <w:t xml:space="preserve"> we created a script that will guide you through the different configuration steps.</w:t>
      </w:r>
      <w:r w:rsidR="002834CA">
        <w:t xml:space="preserve"> To run it, please execute the following commands:</w:t>
      </w:r>
    </w:p>
    <w:p w14:paraId="5570D663" w14:textId="77777777" w:rsidR="0083756C" w:rsidRPr="003B2686" w:rsidRDefault="0083756C" w:rsidP="006D15EB">
      <w:pPr>
        <w:pStyle w:val="Code"/>
        <w:jc w:val="center"/>
      </w:pPr>
      <w:r w:rsidRPr="003B2686">
        <w:t>cd $TG_DIR/BACKEND/INSTALL/</w:t>
      </w:r>
    </w:p>
    <w:p w14:paraId="64DD8149" w14:textId="654D741B" w:rsidR="0083756C" w:rsidRPr="003B2686" w:rsidRDefault="0083756C" w:rsidP="006D15EB">
      <w:pPr>
        <w:pStyle w:val="Code"/>
        <w:jc w:val="center"/>
      </w:pPr>
      <w:proofErr w:type="spellStart"/>
      <w:r w:rsidRPr="003B2686">
        <w:t>biorels_php</w:t>
      </w:r>
      <w:proofErr w:type="spellEnd"/>
      <w:r w:rsidRPr="003B2686">
        <w:t xml:space="preserve"> </w:t>
      </w:r>
      <w:proofErr w:type="spellStart"/>
      <w:r w:rsidRPr="003B2686">
        <w:t>prep_config_job.php</w:t>
      </w:r>
      <w:proofErr w:type="spellEnd"/>
    </w:p>
    <w:p w14:paraId="7EEC81C3" w14:textId="063DF80E" w:rsidR="00385D40" w:rsidRDefault="002834CA" w:rsidP="00526730">
      <w:pPr>
        <w:spacing w:line="360" w:lineRule="auto"/>
        <w:jc w:val="both"/>
      </w:pPr>
      <w:r>
        <w:t xml:space="preserve">This script is in </w:t>
      </w:r>
      <w:r w:rsidR="004F4FA8">
        <w:t>5</w:t>
      </w:r>
      <w:r>
        <w:t xml:space="preserve"> distinct steps</w:t>
      </w:r>
      <w:r w:rsidR="001A6C8C">
        <w:t xml:space="preserve">. You can stop the process at any step to come back to it later </w:t>
      </w:r>
      <w:proofErr w:type="gramStart"/>
      <w:r w:rsidR="001A6C8C">
        <w:t>as long as</w:t>
      </w:r>
      <w:proofErr w:type="gramEnd"/>
      <w:r w:rsidR="001A6C8C">
        <w:t xml:space="preserve"> you finish the process within the same day. The reason for this is that it will generate a directory named by the current date and will generate in this directory one file per step. Therefore, if you want to:</w:t>
      </w:r>
    </w:p>
    <w:p w14:paraId="6B33544A" w14:textId="1FFB2580" w:rsidR="001A6C8C" w:rsidRDefault="001A6C8C" w:rsidP="00526730">
      <w:pPr>
        <w:pStyle w:val="ListParagraph"/>
        <w:numPr>
          <w:ilvl w:val="0"/>
          <w:numId w:val="14"/>
        </w:numPr>
        <w:spacing w:line="360" w:lineRule="auto"/>
        <w:jc w:val="both"/>
      </w:pPr>
      <w:r>
        <w:t>Restart the process: delete the directory with the current date</w:t>
      </w:r>
    </w:p>
    <w:p w14:paraId="531B4D94" w14:textId="39D6B023" w:rsidR="001A6C8C" w:rsidRDefault="001A6C8C" w:rsidP="00526730">
      <w:pPr>
        <w:pStyle w:val="ListParagraph"/>
        <w:numPr>
          <w:ilvl w:val="0"/>
          <w:numId w:val="14"/>
        </w:numPr>
        <w:spacing w:line="360" w:lineRule="auto"/>
        <w:jc w:val="both"/>
      </w:pPr>
      <w:r>
        <w:t>Restart a finished step: delete the corresponding file.</w:t>
      </w:r>
    </w:p>
    <w:p w14:paraId="5B127241" w14:textId="1C5AD425" w:rsidR="001A6C8C" w:rsidRDefault="001A6C8C" w:rsidP="00526730">
      <w:pPr>
        <w:pStyle w:val="ListParagraph"/>
        <w:numPr>
          <w:ilvl w:val="1"/>
          <w:numId w:val="14"/>
        </w:numPr>
        <w:spacing w:line="360" w:lineRule="auto"/>
        <w:jc w:val="both"/>
      </w:pPr>
      <w:r>
        <w:t>Genome selection: GENOMIC and GENOMIC_RULESET</w:t>
      </w:r>
    </w:p>
    <w:p w14:paraId="4DE2C347" w14:textId="7A900174" w:rsidR="001A6C8C" w:rsidRDefault="001A6C8C" w:rsidP="00526730">
      <w:pPr>
        <w:pStyle w:val="ListParagraph"/>
        <w:numPr>
          <w:ilvl w:val="1"/>
          <w:numId w:val="14"/>
        </w:numPr>
        <w:spacing w:line="360" w:lineRule="auto"/>
        <w:jc w:val="both"/>
      </w:pPr>
      <w:r>
        <w:t>Proteome selection: PROTEOMES</w:t>
      </w:r>
    </w:p>
    <w:p w14:paraId="40529D9A" w14:textId="71AFE01F" w:rsidR="001A6C8C" w:rsidRDefault="001A6C8C" w:rsidP="00526730">
      <w:pPr>
        <w:pStyle w:val="ListParagraph"/>
        <w:numPr>
          <w:ilvl w:val="1"/>
          <w:numId w:val="14"/>
        </w:numPr>
        <w:spacing w:line="360" w:lineRule="auto"/>
        <w:jc w:val="both"/>
      </w:pPr>
      <w:r>
        <w:t>Data sources selection: DATASOURCES</w:t>
      </w:r>
    </w:p>
    <w:p w14:paraId="4B682D5F" w14:textId="2A336CC0" w:rsidR="001A6C8C" w:rsidRDefault="001A6C8C" w:rsidP="00526730">
      <w:pPr>
        <w:pStyle w:val="ListParagraph"/>
        <w:numPr>
          <w:ilvl w:val="1"/>
          <w:numId w:val="14"/>
        </w:numPr>
        <w:spacing w:line="360" w:lineRule="auto"/>
        <w:jc w:val="both"/>
      </w:pPr>
      <w:r>
        <w:t>Global options: GLOBAL_OPTIONS</w:t>
      </w:r>
    </w:p>
    <w:p w14:paraId="4EDEFC3E" w14:textId="65BE85FE" w:rsidR="001A6C8C" w:rsidRDefault="001A6C8C" w:rsidP="00526730">
      <w:pPr>
        <w:pStyle w:val="ListParagraph"/>
        <w:numPr>
          <w:ilvl w:val="1"/>
          <w:numId w:val="14"/>
        </w:numPr>
        <w:spacing w:line="360" w:lineRule="auto"/>
        <w:jc w:val="both"/>
      </w:pPr>
      <w:r>
        <w:t>Final step: NEW_CONFIG_USER</w:t>
      </w:r>
    </w:p>
    <w:p w14:paraId="52C5A5AE" w14:textId="4D77F42E" w:rsidR="001A6C8C" w:rsidRDefault="001A6C8C" w:rsidP="00526730">
      <w:pPr>
        <w:spacing w:line="360" w:lineRule="auto"/>
        <w:jc w:val="both"/>
      </w:pPr>
      <w:r>
        <w:t>With this process and the generated directory, you can come back to see the options you have selected at any given time.</w:t>
      </w:r>
    </w:p>
    <w:p w14:paraId="7CFD06E2" w14:textId="20B13408" w:rsidR="002834CA" w:rsidRDefault="002834CA" w:rsidP="00E7716C">
      <w:pPr>
        <w:pStyle w:val="Heading4"/>
      </w:pPr>
      <w:bookmarkStart w:id="21" w:name="_Ref153529869"/>
      <w:bookmarkStart w:id="22" w:name="_Toc175841943"/>
      <w:r>
        <w:t>Genome selection</w:t>
      </w:r>
      <w:bookmarkEnd w:id="21"/>
      <w:bookmarkEnd w:id="22"/>
    </w:p>
    <w:p w14:paraId="4B2721A9" w14:textId="6F5CA469" w:rsidR="002834CA" w:rsidRDefault="002834CA" w:rsidP="00E7716C">
      <w:r>
        <w:t>The first step is the selection of genomes:</w:t>
      </w:r>
    </w:p>
    <w:p w14:paraId="7A09EB2C" w14:textId="77777777" w:rsidR="002834CA" w:rsidRPr="003B2686" w:rsidRDefault="002834CA" w:rsidP="00E7716C">
      <w:pPr>
        <w:pStyle w:val="Code"/>
      </w:pPr>
      <w:r w:rsidRPr="003B2686">
        <w:t>STEP 1 - Select organisms</w:t>
      </w:r>
    </w:p>
    <w:p w14:paraId="60084D16" w14:textId="651AC891" w:rsidR="002834CA" w:rsidRDefault="002834CA" w:rsidP="00E7716C">
      <w:pPr>
        <w:pStyle w:val="Code"/>
      </w:pPr>
      <w:r w:rsidRPr="003B2686">
        <w:t>Do you want to process genomic assemblies? Y/N.</w:t>
      </w:r>
    </w:p>
    <w:p w14:paraId="2DD6D757" w14:textId="77777777" w:rsidR="00E7716C" w:rsidRDefault="00E7716C" w:rsidP="00E7716C">
      <w:pPr>
        <w:pStyle w:val="Code"/>
      </w:pPr>
    </w:p>
    <w:p w14:paraId="41E5B33A" w14:textId="5D612F30" w:rsidR="007D08E9" w:rsidRDefault="002834CA" w:rsidP="00526730">
      <w:pPr>
        <w:spacing w:line="360" w:lineRule="auto"/>
        <w:jc w:val="both"/>
      </w:pPr>
      <w:r>
        <w:t>You will be prompted to choose whether you want to process genome assemblies or not. If not (Answer: N), you can proceed to the next section. If you wish to process genome assembly – answer Y. This will trigger the download of RefSeq and Ensembl list of assemblies</w:t>
      </w:r>
      <w:r w:rsidR="003B2686">
        <w:t xml:space="preserve">, grouped by organisms. You will then be prompted to provide the NCBI Taxonomy ID of the organisms of interest (one at the time). </w:t>
      </w:r>
    </w:p>
    <w:p w14:paraId="242C749B" w14:textId="292082D2" w:rsidR="003B2686" w:rsidRPr="003B2686" w:rsidRDefault="003B2686" w:rsidP="00E7716C">
      <w:pPr>
        <w:pStyle w:val="Code"/>
      </w:pPr>
      <w:r w:rsidRPr="003B2686">
        <w:t>Please provide the NCBI Taxonomy Identifier for the organism of interest or N to stop.</w:t>
      </w:r>
    </w:p>
    <w:p w14:paraId="1E2F1FFD" w14:textId="1E908A61" w:rsidR="003B2686" w:rsidRDefault="003B2686" w:rsidP="00E7716C">
      <w:pPr>
        <w:pStyle w:val="Code"/>
      </w:pPr>
      <w:r w:rsidRPr="003B2686">
        <w:t xml:space="preserve">Note: If don't know it, please search for it here: </w:t>
      </w:r>
      <w:hyperlink r:id="rId11" w:history="1">
        <w:r w:rsidR="00E7716C" w:rsidRPr="007E3332">
          <w:rPr>
            <w:rStyle w:val="Hyperlink"/>
          </w:rPr>
          <w:t>https://www.ncbi.nlm.nih.gov/taxonomy</w:t>
        </w:r>
      </w:hyperlink>
    </w:p>
    <w:p w14:paraId="3F420910" w14:textId="77777777" w:rsidR="00E7716C" w:rsidRDefault="00E7716C" w:rsidP="00E7716C">
      <w:pPr>
        <w:pStyle w:val="Code"/>
      </w:pPr>
    </w:p>
    <w:p w14:paraId="0EC28FAB" w14:textId="1F32C7F4" w:rsidR="003B2686" w:rsidRPr="00E7716C" w:rsidRDefault="003B2686" w:rsidP="00526730">
      <w:pPr>
        <w:spacing w:line="360" w:lineRule="auto"/>
        <w:jc w:val="both"/>
      </w:pPr>
      <w:r w:rsidRPr="00E7716C">
        <w:t>Example: If you wish to consider Human, type down 9606. It will then provide you with a list of assemblies for this organism. Below is an example of that list – we only present the first few columns to make it more readable. In this instance (December 4th</w:t>
      </w:r>
      <w:proofErr w:type="gramStart"/>
      <w:r w:rsidRPr="00E7716C">
        <w:t xml:space="preserve"> 2023</w:t>
      </w:r>
      <w:proofErr w:type="gramEnd"/>
      <w:r w:rsidRPr="00E7716C">
        <w:t>) – there are 3 assemblies avai</w:t>
      </w:r>
      <w:r w:rsidR="00E7716C">
        <w:t>la</w:t>
      </w:r>
      <w:r w:rsidRPr="00E7716C">
        <w:t xml:space="preserve">ble </w:t>
      </w:r>
      <w:r w:rsidRPr="00E7716C">
        <w:lastRenderedPageBreak/>
        <w:t>for Homo Sapiens. 2 from RefSeq, GRCh38.p14 which is the Human Reference Genome and T2T-CHM13v2.0 from Telomere 2 Telomere project. Ensembl only offers GRCh38.p14. Each assembly is defined by an ID that you can use to select the assembly. If you want to get GRCh38.p14 from both resources, then type 0,2</w:t>
      </w:r>
      <w:r w:rsidR="00E7716C" w:rsidRPr="00E7716C">
        <w:t>.</w:t>
      </w:r>
    </w:p>
    <w:p w14:paraId="77EC93F7" w14:textId="77777777" w:rsidR="003B2686" w:rsidRDefault="003B2686" w:rsidP="00E7716C">
      <w:pPr>
        <w:pStyle w:val="Code"/>
      </w:pPr>
      <w:r>
        <w:t>ID</w:t>
      </w:r>
      <w:r>
        <w:tab/>
        <w:t>SOURCE</w:t>
      </w:r>
      <w:r>
        <w:tab/>
        <w:t>ASSEMBLY_ACCESSION</w:t>
      </w:r>
      <w:r>
        <w:tab/>
        <w:t>ASSEMBLY_NAME</w:t>
      </w:r>
    </w:p>
    <w:p w14:paraId="49F57007" w14:textId="6C15D7FF" w:rsidR="003B2686" w:rsidRDefault="003B2686" w:rsidP="00E7716C">
      <w:pPr>
        <w:pStyle w:val="Code"/>
      </w:pPr>
      <w:r>
        <w:t>0</w:t>
      </w:r>
      <w:r>
        <w:tab/>
        <w:t>REFSEQ</w:t>
      </w:r>
      <w:r>
        <w:tab/>
        <w:t>GCA_</w:t>
      </w:r>
      <w:proofErr w:type="gramStart"/>
      <w:r>
        <w:t>000001405.29</w:t>
      </w:r>
      <w:r>
        <w:tab/>
        <w:t>GRCh38.p</w:t>
      </w:r>
      <w:proofErr w:type="gramEnd"/>
      <w:r>
        <w:t>14</w:t>
      </w:r>
      <w:r>
        <w:tab/>
        <w:t>GCF_000001405.40</w:t>
      </w:r>
      <w:r>
        <w:tab/>
        <w:t>Homo sapiens</w:t>
      </w:r>
      <w:r>
        <w:tab/>
        <w:t>latest</w:t>
      </w:r>
      <w:r>
        <w:tab/>
      </w:r>
    </w:p>
    <w:p w14:paraId="67D79BC6" w14:textId="1D0C512B" w:rsidR="003B2686" w:rsidRDefault="003B2686" w:rsidP="00E7716C">
      <w:pPr>
        <w:pStyle w:val="Code"/>
      </w:pPr>
      <w:r>
        <w:t>1</w:t>
      </w:r>
      <w:r>
        <w:tab/>
        <w:t>REFSEQ</w:t>
      </w:r>
      <w:r>
        <w:tab/>
        <w:t>GCA_009914755.4</w:t>
      </w:r>
      <w:r>
        <w:tab/>
        <w:t>T2T-CHM13v2.0</w:t>
      </w:r>
      <w:r>
        <w:tab/>
        <w:t>GCF_009914755.1</w:t>
      </w:r>
      <w:r>
        <w:tab/>
        <w:t>Homo sapiens</w:t>
      </w:r>
      <w:r>
        <w:tab/>
        <w:t>latest</w:t>
      </w:r>
      <w:r>
        <w:tab/>
      </w:r>
    </w:p>
    <w:p w14:paraId="557FF5F6" w14:textId="7C9297F0" w:rsidR="003B2686" w:rsidRDefault="003B2686" w:rsidP="00E7716C">
      <w:pPr>
        <w:pStyle w:val="Code"/>
      </w:pPr>
      <w:r>
        <w:t>2</w:t>
      </w:r>
      <w:r>
        <w:tab/>
        <w:t>ENSEMBL</w:t>
      </w:r>
      <w:r>
        <w:tab/>
        <w:t>GCA_</w:t>
      </w:r>
      <w:proofErr w:type="gramStart"/>
      <w:r>
        <w:t>000001405.29</w:t>
      </w:r>
      <w:r>
        <w:tab/>
        <w:t>GRCh38.p</w:t>
      </w:r>
      <w:proofErr w:type="gramEnd"/>
      <w:r>
        <w:t>14</w:t>
      </w:r>
      <w:r>
        <w:tab/>
        <w:t>2014-01-Ensembl/2023-03</w:t>
      </w:r>
      <w:r>
        <w:tab/>
        <w:t>Human</w:t>
      </w:r>
      <w:r>
        <w:tab/>
        <w:t>N/A</w:t>
      </w:r>
      <w:r>
        <w:tab/>
      </w:r>
    </w:p>
    <w:p w14:paraId="290BC1F3" w14:textId="77777777" w:rsidR="003B2686" w:rsidRDefault="003B2686" w:rsidP="00E7716C">
      <w:pPr>
        <w:pStyle w:val="Code"/>
      </w:pPr>
      <w:r>
        <w:t>Please choose among the following assemblies below</w:t>
      </w:r>
    </w:p>
    <w:p w14:paraId="67380F9D" w14:textId="431C4A1D" w:rsidR="002834CA" w:rsidRDefault="003B2686" w:rsidP="00E7716C">
      <w:pPr>
        <w:pStyle w:val="Code"/>
      </w:pPr>
      <w:r>
        <w:t>If you wish multiple assemblies, list the IDs separated by comma. Example: 1,3</w:t>
      </w:r>
    </w:p>
    <w:p w14:paraId="6C275B1D" w14:textId="77777777" w:rsidR="00E7716C" w:rsidRDefault="00E7716C" w:rsidP="00E7716C">
      <w:pPr>
        <w:pStyle w:val="Code"/>
      </w:pPr>
    </w:p>
    <w:p w14:paraId="3967A682" w14:textId="6C98C56C" w:rsidR="00E7716C" w:rsidRDefault="00E7716C" w:rsidP="00526730">
      <w:pPr>
        <w:spacing w:line="360" w:lineRule="auto"/>
        <w:jc w:val="both"/>
      </w:pPr>
      <w:r>
        <w:t xml:space="preserve">Once done, you will come back to the previous prompt asking to provide the NCBI Taxonomy ID so you can select assemblies from other organisms. When you went through all the organisms, input N to stop. </w:t>
      </w:r>
    </w:p>
    <w:p w14:paraId="421F8DCD" w14:textId="77777777" w:rsidR="009262DB" w:rsidRDefault="009262DB" w:rsidP="009262DB"/>
    <w:p w14:paraId="05D633C1" w14:textId="62C1616B" w:rsidR="009262DB" w:rsidRDefault="009262DB" w:rsidP="009262DB">
      <w:pPr>
        <w:pStyle w:val="Heading4"/>
      </w:pPr>
      <w:bookmarkStart w:id="23" w:name="_Toc175841944"/>
      <w:r>
        <w:t>Proteome selection</w:t>
      </w:r>
      <w:bookmarkEnd w:id="23"/>
    </w:p>
    <w:p w14:paraId="5977738B" w14:textId="77777777" w:rsidR="00526730" w:rsidRDefault="00526730" w:rsidP="00526730">
      <w:pPr>
        <w:spacing w:line="360" w:lineRule="auto"/>
        <w:jc w:val="both"/>
      </w:pPr>
    </w:p>
    <w:p w14:paraId="2B0BA58B" w14:textId="0A40227B" w:rsidR="009262DB" w:rsidRDefault="009262DB" w:rsidP="00526730">
      <w:pPr>
        <w:spacing w:line="360" w:lineRule="auto"/>
        <w:jc w:val="both"/>
      </w:pPr>
      <w:r>
        <w:t xml:space="preserve">The second step will focus on selecting proteomes from UniProt. If you don’t wish to consider specific proteomes, type N and move on to the next step. </w:t>
      </w:r>
    </w:p>
    <w:p w14:paraId="2DE88395" w14:textId="77777777" w:rsidR="009262DB" w:rsidRDefault="009262DB" w:rsidP="009262DB">
      <w:pPr>
        <w:pStyle w:val="Code"/>
      </w:pPr>
      <w:r>
        <w:t>Do you want to process proteomes? Y/N. Then press return: Y</w:t>
      </w:r>
    </w:p>
    <w:p w14:paraId="4C0CC258" w14:textId="77777777" w:rsidR="009262DB" w:rsidRDefault="009262DB" w:rsidP="009262DB">
      <w:pPr>
        <w:pStyle w:val="Code"/>
      </w:pPr>
      <w:r>
        <w:tab/>
        <w:t>Please wait while we download the list of proteomes</w:t>
      </w:r>
    </w:p>
    <w:p w14:paraId="2088944B" w14:textId="77777777" w:rsidR="009262DB" w:rsidRDefault="009262DB" w:rsidP="009262DB">
      <w:pPr>
        <w:pStyle w:val="Code"/>
      </w:pPr>
      <w:r>
        <w:t>24004 proteomes listed</w:t>
      </w:r>
    </w:p>
    <w:p w14:paraId="32ADD16C" w14:textId="77777777" w:rsidR="009262DB" w:rsidRDefault="009262DB" w:rsidP="009262DB">
      <w:pPr>
        <w:pStyle w:val="Code"/>
      </w:pPr>
      <w:r>
        <w:t xml:space="preserve">Please provide the NCBI Taxonomy Identifier for the organism of interest or N to stop. </w:t>
      </w:r>
    </w:p>
    <w:p w14:paraId="5147DD59" w14:textId="77777777" w:rsidR="009262DB" w:rsidRDefault="009262DB" w:rsidP="009262DB">
      <w:pPr>
        <w:pStyle w:val="Code"/>
      </w:pPr>
      <w:r>
        <w:t>Note: If don't know it, please search for it here: https://www.ncbi.nlm.nih.gov/taxonomy</w:t>
      </w:r>
    </w:p>
    <w:p w14:paraId="4D037340" w14:textId="77777777" w:rsidR="009262DB" w:rsidRDefault="009262DB" w:rsidP="009262DB">
      <w:pPr>
        <w:pStyle w:val="Code"/>
      </w:pPr>
      <w:r>
        <w:t xml:space="preserve">Your value: </w:t>
      </w:r>
    </w:p>
    <w:p w14:paraId="50ECE05C" w14:textId="3428D67C" w:rsidR="009262DB" w:rsidRDefault="009262DB" w:rsidP="00526730">
      <w:pPr>
        <w:spacing w:line="360" w:lineRule="auto"/>
        <w:jc w:val="both"/>
      </w:pPr>
      <w:r>
        <w:t xml:space="preserve">The list of proteomes offered by UniProt will then be downloaded and will be searchable by NCBI Taxonomy Id. If you don’t know the corresponding NCBI Tax ID, you can go to </w:t>
      </w:r>
      <w:hyperlink r:id="rId12" w:history="1">
        <w:r w:rsidRPr="009262DB">
          <w:rPr>
            <w:rStyle w:val="Hyperlink"/>
          </w:rPr>
          <w:t>https://www.ncbi.nlm.nih.gov/taxonomy</w:t>
        </w:r>
      </w:hyperlink>
      <w:r>
        <w:t xml:space="preserve"> and search for it.</w:t>
      </w:r>
    </w:p>
    <w:p w14:paraId="15241877" w14:textId="77777777" w:rsidR="009262DB" w:rsidRDefault="009262DB" w:rsidP="009262DB">
      <w:pPr>
        <w:pStyle w:val="Code"/>
      </w:pPr>
      <w:r>
        <w:t>Your value: 9606</w:t>
      </w:r>
    </w:p>
    <w:p w14:paraId="24CB4A99" w14:textId="77777777" w:rsidR="009262DB" w:rsidRDefault="009262DB" w:rsidP="009262DB">
      <w:pPr>
        <w:pStyle w:val="Code"/>
      </w:pPr>
      <w:r>
        <w:t>PROTEOME_ID</w:t>
      </w:r>
      <w:r>
        <w:tab/>
        <w:t>SUPERREGNUM</w:t>
      </w:r>
      <w:r>
        <w:tab/>
        <w:t>SPECIES_NAME</w:t>
      </w:r>
    </w:p>
    <w:p w14:paraId="25F9A05B" w14:textId="77777777" w:rsidR="009262DB" w:rsidRDefault="009262DB" w:rsidP="009262DB">
      <w:pPr>
        <w:pStyle w:val="Code"/>
      </w:pPr>
      <w:r>
        <w:t>0</w:t>
      </w:r>
      <w:r>
        <w:tab/>
        <w:t>UP000005640</w:t>
      </w:r>
      <w:r>
        <w:tab/>
      </w:r>
      <w:proofErr w:type="spellStart"/>
      <w:r>
        <w:t>eukaryota</w:t>
      </w:r>
      <w:proofErr w:type="spellEnd"/>
      <w:r>
        <w:tab/>
        <w:t>Homo sapiens (Human)</w:t>
      </w:r>
    </w:p>
    <w:p w14:paraId="7489958D" w14:textId="77777777" w:rsidR="009262DB" w:rsidRDefault="009262DB" w:rsidP="009262DB">
      <w:pPr>
        <w:pStyle w:val="Code"/>
      </w:pPr>
      <w:r>
        <w:t>Please choose among the following proteomes below</w:t>
      </w:r>
    </w:p>
    <w:p w14:paraId="746306B9" w14:textId="5D3B41E6" w:rsidR="009262DB" w:rsidRPr="009262DB" w:rsidRDefault="009262DB" w:rsidP="009262DB">
      <w:pPr>
        <w:pStyle w:val="Code"/>
        <w:rPr>
          <w:rFonts w:asciiTheme="minorHAnsi" w:hAnsiTheme="minorHAnsi" w:cstheme="minorBidi"/>
          <w:sz w:val="20"/>
          <w:szCs w:val="20"/>
        </w:rPr>
      </w:pPr>
      <w:r>
        <w:t>If you wish multiple proteomes, list the IDs separated by comma. Example: 1,3</w:t>
      </w:r>
    </w:p>
    <w:p w14:paraId="614CD10B" w14:textId="5D13824E" w:rsidR="009262DB" w:rsidRDefault="009262DB" w:rsidP="00526730">
      <w:pPr>
        <w:spacing w:line="360" w:lineRule="auto"/>
        <w:jc w:val="both"/>
      </w:pPr>
      <w:r>
        <w:t>Uniprot usually provides only 1 proteome per organism. However, to remain generic enough, we provide the list of all proteomes and prompt you to select the one(s) you want. If you wish here to select the proteome UP000005640, type 0. You will then come back to the first Proteome prompt asking about the next NCBI Taxonomy ID if you want to consider multiple proteomes. Once done, you can type N to move on to the next step</w:t>
      </w:r>
    </w:p>
    <w:p w14:paraId="4AF2515E" w14:textId="4A037361" w:rsidR="00F015E4" w:rsidRDefault="00F015E4" w:rsidP="00F015E4">
      <w:pPr>
        <w:pStyle w:val="Heading4"/>
      </w:pPr>
      <w:bookmarkStart w:id="24" w:name="_Toc175841945"/>
      <w:r>
        <w:lastRenderedPageBreak/>
        <w:t>Data source selection</w:t>
      </w:r>
      <w:bookmarkEnd w:id="24"/>
    </w:p>
    <w:p w14:paraId="590D58F7" w14:textId="52FC9CA0" w:rsidR="00F015E4" w:rsidRDefault="00F015E4" w:rsidP="00526730">
      <w:pPr>
        <w:spacing w:line="360" w:lineRule="auto"/>
        <w:jc w:val="both"/>
      </w:pPr>
      <w:r>
        <w:t xml:space="preserve">Biorels offers more than 30 data sources, with various levels of integration. The first few lines </w:t>
      </w:r>
      <w:r w:rsidR="00A64CD9">
        <w:t xml:space="preserve">of the prompt </w:t>
      </w:r>
      <w:r>
        <w:t xml:space="preserve">will summarize </w:t>
      </w:r>
      <w:r w:rsidR="00A64CD9">
        <w:t xml:space="preserve">which data source you will need based on the genome and proteome selection steps. Therefore, in this third step, you will be prompted to select which data sources you want to process. If the data sources selected from the previous steps are enough, you can move forward by typing N/A. If you want them all, type ALL. Otherwise, it will list all </w:t>
      </w:r>
      <w:r w:rsidR="001A6C8C">
        <w:t>available resources. You will then have to type the ones you want, separated by space. Do not worry about dependencies, the script will for it afterward.</w:t>
      </w:r>
    </w:p>
    <w:p w14:paraId="03F3D8E8" w14:textId="77777777" w:rsidR="00F015E4" w:rsidRDefault="00F015E4" w:rsidP="00F015E4">
      <w:pPr>
        <w:pStyle w:val="Code"/>
      </w:pPr>
      <w:r>
        <w:t xml:space="preserve">Based on genome information and options, you will need the following data sources: </w:t>
      </w:r>
    </w:p>
    <w:p w14:paraId="3CD4DF0C" w14:textId="77777777" w:rsidR="00F015E4" w:rsidRDefault="00F015E4" w:rsidP="00F015E4">
      <w:pPr>
        <w:pStyle w:val="Code"/>
      </w:pPr>
      <w:r>
        <w:t>REFSEQ GENOME ENSEMBL UNIPROT</w:t>
      </w:r>
    </w:p>
    <w:p w14:paraId="4D7DB3FD" w14:textId="77777777" w:rsidR="00F015E4" w:rsidRDefault="00F015E4" w:rsidP="00F015E4">
      <w:pPr>
        <w:pStyle w:val="Code"/>
      </w:pPr>
      <w:r>
        <w:t>Please provide the list of databases you wish to consider among the list below, each separated by space:</w:t>
      </w:r>
    </w:p>
    <w:p w14:paraId="6A6EC893" w14:textId="77777777" w:rsidR="00F015E4" w:rsidRDefault="00F015E4" w:rsidP="00F015E4">
      <w:pPr>
        <w:pStyle w:val="Code"/>
      </w:pPr>
      <w:r>
        <w:t>Or N/A if already covered by previous steps</w:t>
      </w:r>
    </w:p>
    <w:p w14:paraId="37119D2C" w14:textId="77777777" w:rsidR="00F015E4" w:rsidRDefault="00F015E4" w:rsidP="00F015E4">
      <w:pPr>
        <w:pStyle w:val="Code"/>
      </w:pPr>
      <w:r>
        <w:t>Or ALL if you want all resources</w:t>
      </w:r>
    </w:p>
    <w:p w14:paraId="39C77ECC" w14:textId="77777777" w:rsidR="00F015E4" w:rsidRDefault="00F015E4" w:rsidP="00F015E4">
      <w:pPr>
        <w:pStyle w:val="Code"/>
      </w:pPr>
      <w:r>
        <w:t>TAXONOMY</w:t>
      </w:r>
    </w:p>
    <w:p w14:paraId="35581B79" w14:textId="77777777" w:rsidR="00F015E4" w:rsidRDefault="00F015E4" w:rsidP="00F015E4">
      <w:pPr>
        <w:pStyle w:val="Code"/>
      </w:pPr>
      <w:r>
        <w:t>GENE</w:t>
      </w:r>
    </w:p>
    <w:p w14:paraId="1022AFC0" w14:textId="77777777" w:rsidR="00F015E4" w:rsidRDefault="00F015E4" w:rsidP="00F015E4">
      <w:pPr>
        <w:pStyle w:val="Code"/>
      </w:pPr>
      <w:r>
        <w:t>SEQ_ONTO</w:t>
      </w:r>
    </w:p>
    <w:p w14:paraId="1DBD1478" w14:textId="77777777" w:rsidR="00F015E4" w:rsidRDefault="00F015E4" w:rsidP="00F015E4">
      <w:pPr>
        <w:pStyle w:val="Code"/>
      </w:pPr>
      <w:r>
        <w:t>GENOME</w:t>
      </w:r>
    </w:p>
    <w:p w14:paraId="79C71083" w14:textId="77777777" w:rsidR="00F015E4" w:rsidRDefault="00F015E4" w:rsidP="00F015E4">
      <w:pPr>
        <w:pStyle w:val="Code"/>
      </w:pPr>
      <w:r>
        <w:t>VARIANT</w:t>
      </w:r>
    </w:p>
    <w:p w14:paraId="64D17862" w14:textId="77777777" w:rsidR="00F015E4" w:rsidRDefault="00F015E4" w:rsidP="00F015E4">
      <w:pPr>
        <w:pStyle w:val="Code"/>
      </w:pPr>
      <w:r>
        <w:t>TRANSCRIPTOME</w:t>
      </w:r>
    </w:p>
    <w:p w14:paraId="53043F1D" w14:textId="77777777" w:rsidR="00F015E4" w:rsidRDefault="00F015E4" w:rsidP="00F015E4">
      <w:pPr>
        <w:pStyle w:val="Code"/>
      </w:pPr>
      <w:r>
        <w:t>PUBLI</w:t>
      </w:r>
    </w:p>
    <w:p w14:paraId="0983B51A" w14:textId="6A4F1DBF" w:rsidR="009262DB" w:rsidRDefault="001A6C8C" w:rsidP="00526730">
      <w:pPr>
        <w:spacing w:line="360" w:lineRule="auto"/>
        <w:jc w:val="both"/>
      </w:pPr>
      <w:r>
        <w:t xml:space="preserve">In the example below, we ask to add the TRANSLATE process, which will try to translate mRNA to protein. </w:t>
      </w:r>
    </w:p>
    <w:p w14:paraId="18D88B30" w14:textId="77777777" w:rsidR="001A6C8C" w:rsidRDefault="001A6C8C" w:rsidP="001A6C8C">
      <w:pPr>
        <w:pStyle w:val="Code"/>
      </w:pPr>
      <w:r>
        <w:t>Your choice(s): TRANSLATE</w:t>
      </w:r>
    </w:p>
    <w:p w14:paraId="46606124" w14:textId="77777777" w:rsidR="001A6C8C" w:rsidRDefault="001A6C8C" w:rsidP="001A6C8C">
      <w:pPr>
        <w:pStyle w:val="Code"/>
      </w:pPr>
      <w:r>
        <w:t>You have selected TRANSLATE, REFSEQ, GENOME, ENSEMBL, UNIPROT</w:t>
      </w:r>
    </w:p>
    <w:p w14:paraId="7A7B7E76" w14:textId="77777777" w:rsidR="001A6C8C" w:rsidRDefault="001A6C8C" w:rsidP="001A6C8C">
      <w:pPr>
        <w:pStyle w:val="Code"/>
      </w:pPr>
      <w:r>
        <w:t xml:space="preserve">You will need those </w:t>
      </w:r>
      <w:proofErr w:type="spellStart"/>
      <w:r>
        <w:t>datasources</w:t>
      </w:r>
      <w:proofErr w:type="spellEnd"/>
      <w:r>
        <w:t xml:space="preserve"> too: GENE, SEQ_ONTO, PUBLI, ECO, GO, TAXONOMY</w:t>
      </w:r>
    </w:p>
    <w:p w14:paraId="443719A8" w14:textId="594C23F6" w:rsidR="001A6C8C" w:rsidRDefault="001A6C8C" w:rsidP="001A6C8C">
      <w:pPr>
        <w:pStyle w:val="Code"/>
      </w:pPr>
      <w:r>
        <w:t>Crudely estimated database size: 268905Mb</w:t>
      </w:r>
    </w:p>
    <w:p w14:paraId="5C89D6C8" w14:textId="6C3BFC4F" w:rsidR="001A6C8C" w:rsidRPr="001A6C8C" w:rsidRDefault="001A6C8C" w:rsidP="001A6C8C">
      <w:pPr>
        <w:pStyle w:val="Code"/>
      </w:pPr>
      <w:r w:rsidRPr="001A6C8C">
        <w:t>Do you want to proceed Y/N. Then press return</w:t>
      </w:r>
    </w:p>
    <w:p w14:paraId="7E498BA7" w14:textId="397F071C" w:rsidR="001A6C8C" w:rsidRDefault="001A6C8C" w:rsidP="00526730">
      <w:pPr>
        <w:spacing w:line="360" w:lineRule="auto"/>
        <w:jc w:val="both"/>
      </w:pPr>
      <w:r>
        <w:t xml:space="preserve">From your selection, the process will also identify the necessary dependencies. In the case of UniProt, it will be Taxonomy, ECO ontology, Gene </w:t>
      </w:r>
      <w:proofErr w:type="spellStart"/>
      <w:r>
        <w:t>Ontlogy</w:t>
      </w:r>
      <w:proofErr w:type="spellEnd"/>
      <w:r>
        <w:t>, and Publication. RefSeq/Ensembl will require Taxonomy, Gene and Sequence Ontology. It will then ask you to confirm if this selection is correct or not.</w:t>
      </w:r>
    </w:p>
    <w:p w14:paraId="1BBAB91D" w14:textId="273F373E" w:rsidR="001A6C8C" w:rsidRDefault="001A6C8C" w:rsidP="001A6C8C">
      <w:pPr>
        <w:pStyle w:val="Heading4"/>
      </w:pPr>
      <w:bookmarkStart w:id="25" w:name="_Toc175841946"/>
      <w:r>
        <w:t>Global option selection</w:t>
      </w:r>
      <w:bookmarkEnd w:id="25"/>
    </w:p>
    <w:p w14:paraId="3D204DF9" w14:textId="047F6680" w:rsidR="001A6C8C" w:rsidRDefault="00004A92" w:rsidP="00526730">
      <w:pPr>
        <w:spacing w:line="360" w:lineRule="auto"/>
        <w:jc w:val="both"/>
      </w:pPr>
      <w:r>
        <w:t>If you reached this step, you will have been prompted to select genome assemblies, proteomes and data sources. The script will then proceed in providing you a summary of your current choices:</w:t>
      </w:r>
    </w:p>
    <w:p w14:paraId="71DD78C2" w14:textId="77777777" w:rsidR="00004A92" w:rsidRDefault="00004A92" w:rsidP="00004A92">
      <w:pPr>
        <w:pStyle w:val="Code"/>
      </w:pPr>
      <w:r>
        <w:t>##################</w:t>
      </w:r>
    </w:p>
    <w:p w14:paraId="586E91E0" w14:textId="77777777" w:rsidR="00004A92" w:rsidRDefault="00004A92" w:rsidP="00004A92">
      <w:pPr>
        <w:pStyle w:val="Code"/>
      </w:pPr>
      <w:r>
        <w:t>##################</w:t>
      </w:r>
    </w:p>
    <w:p w14:paraId="24DF31B1" w14:textId="77777777" w:rsidR="00004A92" w:rsidRDefault="00004A92" w:rsidP="00004A92">
      <w:pPr>
        <w:pStyle w:val="Code"/>
      </w:pPr>
      <w:r>
        <w:t>##################</w:t>
      </w:r>
    </w:p>
    <w:p w14:paraId="21821BAF" w14:textId="77777777" w:rsidR="00004A92" w:rsidRDefault="00004A92" w:rsidP="00004A92">
      <w:pPr>
        <w:pStyle w:val="Code"/>
      </w:pPr>
      <w:r>
        <w:t>Summary of current selection:</w:t>
      </w:r>
    </w:p>
    <w:p w14:paraId="176CCDE3" w14:textId="77777777" w:rsidR="00004A92" w:rsidRDefault="00004A92" w:rsidP="00004A92">
      <w:pPr>
        <w:pStyle w:val="Code"/>
      </w:pPr>
      <w:r>
        <w:lastRenderedPageBreak/>
        <w:t>-&gt; Genomes:</w:t>
      </w:r>
    </w:p>
    <w:p w14:paraId="4423319D" w14:textId="5983E266" w:rsidR="00004A92" w:rsidRDefault="00004A92" w:rsidP="00004A92">
      <w:pPr>
        <w:pStyle w:val="Code"/>
      </w:pPr>
      <w:r>
        <w:tab/>
      </w:r>
      <w:r>
        <w:tab/>
        <w:t>9606</w:t>
      </w:r>
      <w:r>
        <w:tab/>
        <w:t>9606</w:t>
      </w:r>
      <w:r>
        <w:tab/>
        <w:t>REFSEQ</w:t>
      </w:r>
      <w:r>
        <w:tab/>
        <w:t>GCA_</w:t>
      </w:r>
      <w:proofErr w:type="gramStart"/>
      <w:r>
        <w:t>000001405.29</w:t>
      </w:r>
      <w:r>
        <w:tab/>
        <w:t>GRCh38.p</w:t>
      </w:r>
      <w:proofErr w:type="gramEnd"/>
      <w:r>
        <w:t>14</w:t>
      </w:r>
      <w:r>
        <w:tab/>
        <w:t>GCF_000001405.40</w:t>
      </w:r>
      <w:r>
        <w:tab/>
        <w:t>Homo sapiens</w:t>
      </w:r>
      <w:r>
        <w:tab/>
        <w:t>latest</w:t>
      </w:r>
      <w:r>
        <w:tab/>
        <w:t>Patch</w:t>
      </w:r>
      <w:r>
        <w:tab/>
        <w:t>reference genome</w:t>
      </w:r>
      <w:r>
        <w:tab/>
        <w:t>2023/10/02</w:t>
      </w:r>
      <w:r>
        <w:tab/>
      </w:r>
      <w:proofErr w:type="spellStart"/>
      <w:r>
        <w:t>vertebrate_mammalian</w:t>
      </w:r>
      <w:proofErr w:type="spellEnd"/>
      <w:r>
        <w:tab/>
      </w:r>
    </w:p>
    <w:p w14:paraId="15333E10" w14:textId="33915B3E" w:rsidR="00004A92" w:rsidRDefault="00004A92" w:rsidP="00004A92">
      <w:pPr>
        <w:pStyle w:val="Code"/>
      </w:pPr>
      <w:r>
        <w:tab/>
      </w:r>
      <w:r>
        <w:tab/>
        <w:t>9606</w:t>
      </w:r>
      <w:r>
        <w:tab/>
        <w:t>9606</w:t>
      </w:r>
      <w:r>
        <w:tab/>
        <w:t>ENSEMBL</w:t>
      </w:r>
      <w:r>
        <w:tab/>
        <w:t>GCA_</w:t>
      </w:r>
      <w:proofErr w:type="gramStart"/>
      <w:r>
        <w:t>000001405.29</w:t>
      </w:r>
      <w:r>
        <w:tab/>
        <w:t>GRCh38.p</w:t>
      </w:r>
      <w:proofErr w:type="gramEnd"/>
      <w:r>
        <w:t>14</w:t>
      </w:r>
      <w:r>
        <w:tab/>
        <w:t>2014-01-Ensembl/2023-03</w:t>
      </w:r>
      <w:r>
        <w:tab/>
        <w:t>Human</w:t>
      </w:r>
      <w:r>
        <w:tab/>
        <w:t>N/A</w:t>
      </w:r>
      <w:r>
        <w:tab/>
        <w:t>N/A</w:t>
      </w:r>
      <w:r>
        <w:tab/>
        <w:t>N/A</w:t>
      </w:r>
      <w:r>
        <w:tab/>
        <w:t>N/A</w:t>
      </w:r>
      <w:r>
        <w:tab/>
        <w:t>N/A</w:t>
      </w:r>
      <w:r>
        <w:tab/>
      </w:r>
    </w:p>
    <w:p w14:paraId="69E0A01C" w14:textId="77777777" w:rsidR="00004A92" w:rsidRDefault="00004A92" w:rsidP="00004A92">
      <w:pPr>
        <w:pStyle w:val="Code"/>
      </w:pPr>
      <w:r>
        <w:t>-&gt; Proteomes:</w:t>
      </w:r>
    </w:p>
    <w:p w14:paraId="696B4A21" w14:textId="77777777" w:rsidR="00004A92" w:rsidRDefault="00004A92" w:rsidP="00004A92">
      <w:pPr>
        <w:pStyle w:val="Code"/>
      </w:pPr>
      <w:r>
        <w:tab/>
      </w:r>
      <w:r>
        <w:tab/>
        <w:t>9606</w:t>
      </w:r>
      <w:r>
        <w:tab/>
        <w:t>UP000005640</w:t>
      </w:r>
      <w:r>
        <w:tab/>
        <w:t>9606</w:t>
      </w:r>
      <w:r>
        <w:tab/>
        <w:t>HUMAN</w:t>
      </w:r>
      <w:r>
        <w:tab/>
      </w:r>
      <w:proofErr w:type="spellStart"/>
      <w:r>
        <w:t>eukaryota</w:t>
      </w:r>
      <w:proofErr w:type="spellEnd"/>
      <w:r>
        <w:tab/>
        <w:t>20596</w:t>
      </w:r>
      <w:r>
        <w:tab/>
        <w:t>84119</w:t>
      </w:r>
      <w:r>
        <w:tab/>
        <w:t>108303</w:t>
      </w:r>
      <w:r>
        <w:tab/>
        <w:t>Homo sapiens (Human)</w:t>
      </w:r>
      <w:r>
        <w:tab/>
        <w:t>9606</w:t>
      </w:r>
    </w:p>
    <w:p w14:paraId="5407CCC6" w14:textId="77777777" w:rsidR="00004A92" w:rsidRDefault="00004A92" w:rsidP="00004A92">
      <w:pPr>
        <w:pStyle w:val="Code"/>
      </w:pPr>
      <w:r>
        <w:t>-&gt; Data source needed based on Genome/Proteome selection:</w:t>
      </w:r>
    </w:p>
    <w:p w14:paraId="4A479A47" w14:textId="77777777" w:rsidR="00004A92" w:rsidRDefault="00004A92" w:rsidP="00004A92">
      <w:pPr>
        <w:pStyle w:val="Code"/>
      </w:pPr>
      <w:r>
        <w:tab/>
      </w:r>
      <w:r>
        <w:tab/>
        <w:t>REFSEQ</w:t>
      </w:r>
    </w:p>
    <w:p w14:paraId="37F6612C" w14:textId="77777777" w:rsidR="00004A92" w:rsidRDefault="00004A92" w:rsidP="00004A92">
      <w:pPr>
        <w:pStyle w:val="Code"/>
      </w:pPr>
      <w:r>
        <w:tab/>
      </w:r>
      <w:r>
        <w:tab/>
        <w:t>GENOME</w:t>
      </w:r>
    </w:p>
    <w:p w14:paraId="01FAA47D" w14:textId="77777777" w:rsidR="00004A92" w:rsidRDefault="00004A92" w:rsidP="00004A92">
      <w:pPr>
        <w:pStyle w:val="Code"/>
      </w:pPr>
      <w:r>
        <w:tab/>
      </w:r>
      <w:r>
        <w:tab/>
        <w:t>ENSEMBL</w:t>
      </w:r>
    </w:p>
    <w:p w14:paraId="0784F82D" w14:textId="77777777" w:rsidR="00004A92" w:rsidRDefault="00004A92" w:rsidP="00004A92">
      <w:pPr>
        <w:pStyle w:val="Code"/>
      </w:pPr>
      <w:r>
        <w:tab/>
      </w:r>
      <w:r>
        <w:tab/>
        <w:t>UNIPROT</w:t>
      </w:r>
    </w:p>
    <w:p w14:paraId="133182A3" w14:textId="77777777" w:rsidR="00004A92" w:rsidRDefault="00004A92" w:rsidP="00004A92">
      <w:pPr>
        <w:pStyle w:val="Code"/>
      </w:pPr>
      <w:r>
        <w:t>-&gt; Data source you requested or depends upon:</w:t>
      </w:r>
    </w:p>
    <w:p w14:paraId="6D6D58BB" w14:textId="77777777" w:rsidR="00004A92" w:rsidRDefault="00004A92" w:rsidP="00004A92">
      <w:pPr>
        <w:pStyle w:val="Code"/>
      </w:pPr>
      <w:r>
        <w:tab/>
      </w:r>
      <w:r>
        <w:tab/>
        <w:t>TRANSLATE</w:t>
      </w:r>
      <w:r>
        <w:tab/>
        <w:t>REQUESTED</w:t>
      </w:r>
    </w:p>
    <w:p w14:paraId="16F1F15D" w14:textId="77777777" w:rsidR="00004A92" w:rsidRDefault="00004A92" w:rsidP="00004A92">
      <w:pPr>
        <w:pStyle w:val="Code"/>
      </w:pPr>
      <w:r>
        <w:tab/>
      </w:r>
      <w:r>
        <w:tab/>
        <w:t>REFSEQ</w:t>
      </w:r>
      <w:r>
        <w:tab/>
        <w:t>REQUESTED</w:t>
      </w:r>
    </w:p>
    <w:p w14:paraId="5AC53C66" w14:textId="77777777" w:rsidR="00004A92" w:rsidRDefault="00004A92" w:rsidP="00004A92">
      <w:pPr>
        <w:pStyle w:val="Code"/>
      </w:pPr>
      <w:r>
        <w:tab/>
      </w:r>
      <w:r>
        <w:tab/>
        <w:t>GENOME</w:t>
      </w:r>
      <w:r>
        <w:tab/>
        <w:t>REQUESTED</w:t>
      </w:r>
    </w:p>
    <w:p w14:paraId="5BAAF70F" w14:textId="77777777" w:rsidR="00004A92" w:rsidRDefault="00004A92" w:rsidP="00004A92">
      <w:pPr>
        <w:pStyle w:val="Code"/>
      </w:pPr>
      <w:r>
        <w:tab/>
      </w:r>
      <w:r>
        <w:tab/>
        <w:t>ENSEMBL</w:t>
      </w:r>
      <w:r>
        <w:tab/>
        <w:t>REQUESTED</w:t>
      </w:r>
    </w:p>
    <w:p w14:paraId="48D4EAC4" w14:textId="77777777" w:rsidR="00004A92" w:rsidRDefault="00004A92" w:rsidP="00004A92">
      <w:pPr>
        <w:pStyle w:val="Code"/>
      </w:pPr>
      <w:r>
        <w:tab/>
      </w:r>
      <w:r>
        <w:tab/>
        <w:t>UNIPROT</w:t>
      </w:r>
      <w:r>
        <w:tab/>
        <w:t>REQUESTED</w:t>
      </w:r>
    </w:p>
    <w:p w14:paraId="2B3F45C2" w14:textId="77777777" w:rsidR="00004A92" w:rsidRDefault="00004A92" w:rsidP="00004A92">
      <w:pPr>
        <w:pStyle w:val="Code"/>
      </w:pPr>
      <w:r>
        <w:tab/>
      </w:r>
      <w:r>
        <w:tab/>
        <w:t>GENE</w:t>
      </w:r>
      <w:r>
        <w:tab/>
        <w:t>ADDED</w:t>
      </w:r>
    </w:p>
    <w:p w14:paraId="3563F42D" w14:textId="77777777" w:rsidR="00004A92" w:rsidRDefault="00004A92" w:rsidP="00004A92">
      <w:pPr>
        <w:pStyle w:val="Code"/>
      </w:pPr>
      <w:r>
        <w:tab/>
      </w:r>
      <w:r>
        <w:tab/>
        <w:t>SEQ_ONTO</w:t>
      </w:r>
      <w:r>
        <w:tab/>
        <w:t>ADDED</w:t>
      </w:r>
    </w:p>
    <w:p w14:paraId="569B2DE0" w14:textId="77777777" w:rsidR="00004A92" w:rsidRDefault="00004A92" w:rsidP="00004A92">
      <w:pPr>
        <w:pStyle w:val="Code"/>
      </w:pPr>
      <w:r>
        <w:tab/>
      </w:r>
      <w:r>
        <w:tab/>
        <w:t>PUBLI</w:t>
      </w:r>
      <w:r>
        <w:tab/>
        <w:t>ADDED</w:t>
      </w:r>
    </w:p>
    <w:p w14:paraId="1A3BC7D0" w14:textId="77777777" w:rsidR="00004A92" w:rsidRDefault="00004A92" w:rsidP="00004A92">
      <w:pPr>
        <w:pStyle w:val="Code"/>
      </w:pPr>
      <w:r>
        <w:tab/>
      </w:r>
      <w:r>
        <w:tab/>
        <w:t>ECO</w:t>
      </w:r>
      <w:r>
        <w:tab/>
        <w:t>ADDED</w:t>
      </w:r>
    </w:p>
    <w:p w14:paraId="026D3D73" w14:textId="77777777" w:rsidR="00004A92" w:rsidRDefault="00004A92" w:rsidP="00004A92">
      <w:pPr>
        <w:pStyle w:val="Code"/>
      </w:pPr>
      <w:r>
        <w:tab/>
      </w:r>
      <w:r>
        <w:tab/>
        <w:t>GO</w:t>
      </w:r>
      <w:r>
        <w:tab/>
        <w:t>ADDED</w:t>
      </w:r>
    </w:p>
    <w:p w14:paraId="63C6C15E" w14:textId="33DB11CF" w:rsidR="00004A92" w:rsidRPr="001A6C8C" w:rsidRDefault="00004A92" w:rsidP="00004A92">
      <w:pPr>
        <w:pStyle w:val="Code"/>
      </w:pPr>
      <w:r>
        <w:tab/>
      </w:r>
      <w:r>
        <w:tab/>
        <w:t>TAXONOMY</w:t>
      </w:r>
      <w:r>
        <w:tab/>
        <w:t>ADDED</w:t>
      </w:r>
    </w:p>
    <w:p w14:paraId="4AEA526C" w14:textId="44DA6A5C" w:rsidR="00004A92" w:rsidRDefault="00004A92" w:rsidP="00526730">
      <w:pPr>
        <w:spacing w:line="360" w:lineRule="auto"/>
        <w:jc w:val="both"/>
      </w:pPr>
      <w:r>
        <w:t xml:space="preserve">In this example, we have selected 2 Human GRCh38.p14 assemblies, one from RefSeq and one from Ensembl. We also asked to consider the Human Proteome from UniProt and requested TRANSLATE data source. </w:t>
      </w:r>
      <w:proofErr w:type="gramStart"/>
      <w:r>
        <w:t>Overall</w:t>
      </w:r>
      <w:proofErr w:type="gramEnd"/>
      <w:r>
        <w:t xml:space="preserve"> this will configure the system to process 11 data sources: 5 requested and 6 added due to dependencies. You will then be asked a series of question to further customized the infrastructure.</w:t>
      </w:r>
    </w:p>
    <w:p w14:paraId="188F9CB0" w14:textId="62DCED53" w:rsidR="00A13CB6" w:rsidRDefault="00A13CB6" w:rsidP="00526730">
      <w:pPr>
        <w:spacing w:after="30" w:line="360" w:lineRule="auto"/>
        <w:jc w:val="both"/>
      </w:pPr>
      <w:r>
        <w:rPr>
          <w:b/>
          <w:bCs/>
        </w:rPr>
        <w:t>A private schema name has been set in setenv.sh. Do you want to use it</w:t>
      </w:r>
      <w:r w:rsidRPr="00004A92">
        <w:rPr>
          <w:b/>
          <w:bCs/>
        </w:rPr>
        <w:t>?</w:t>
      </w:r>
      <w:r>
        <w:rPr>
          <w:b/>
          <w:bCs/>
        </w:rPr>
        <w:t xml:space="preserve"> (Y/N) </w:t>
      </w:r>
      <w:r>
        <w:t>– If you have specified SCHEMA_PRIVATE in setenv.sh, this will ask to confirm that you indeed want to populate that schema. If you answer Y, it will set PRIVATE_ENABLED to T in CONFIG_USER.</w:t>
      </w:r>
    </w:p>
    <w:p w14:paraId="13D975F9" w14:textId="77777777" w:rsidR="00A13CB6" w:rsidRDefault="00A13CB6" w:rsidP="00526730">
      <w:pPr>
        <w:spacing w:line="360" w:lineRule="auto"/>
        <w:jc w:val="both"/>
      </w:pPr>
    </w:p>
    <w:p w14:paraId="4605DB1B" w14:textId="77777777" w:rsidR="000638D9" w:rsidRDefault="00004A92" w:rsidP="00526730">
      <w:pPr>
        <w:spacing w:after="30" w:line="360" w:lineRule="auto"/>
        <w:jc w:val="both"/>
      </w:pPr>
      <w:r w:rsidRPr="00004A92">
        <w:rPr>
          <w:b/>
          <w:bCs/>
        </w:rPr>
        <w:t>Do you want to keep files from previous releases?</w:t>
      </w:r>
      <w:r>
        <w:rPr>
          <w:b/>
          <w:bCs/>
        </w:rPr>
        <w:t xml:space="preserve"> (Y/N) </w:t>
      </w:r>
      <w:r>
        <w:t xml:space="preserve">– In some instances, such as regulatory purposes, you might </w:t>
      </w:r>
      <w:r w:rsidR="000638D9">
        <w:t>be required to keep previous releases. If such case applies to you, type Y.</w:t>
      </w:r>
    </w:p>
    <w:p w14:paraId="3893EE8A" w14:textId="77777777" w:rsidR="00683D22" w:rsidRDefault="00683D22" w:rsidP="00526730">
      <w:pPr>
        <w:spacing w:after="30" w:line="360" w:lineRule="auto"/>
        <w:jc w:val="both"/>
      </w:pPr>
    </w:p>
    <w:p w14:paraId="13F2D410" w14:textId="1D1689AD" w:rsidR="00683D22" w:rsidRPr="00683D22" w:rsidRDefault="00683D22" w:rsidP="00526730">
      <w:pPr>
        <w:spacing w:after="30" w:line="360" w:lineRule="auto"/>
        <w:jc w:val="both"/>
      </w:pPr>
      <w:r w:rsidRPr="00683D22">
        <w:rPr>
          <w:b/>
          <w:bCs/>
        </w:rPr>
        <w:t>Please provide an email address to send issues to</w:t>
      </w:r>
      <w:r>
        <w:rPr>
          <w:b/>
          <w:bCs/>
        </w:rPr>
        <w:t xml:space="preserve">: </w:t>
      </w:r>
      <w:r>
        <w:t>When a script fails, Biorels will send an email to this email address</w:t>
      </w:r>
    </w:p>
    <w:p w14:paraId="30F355A8" w14:textId="1C998EDC" w:rsidR="004F4FA8" w:rsidRDefault="00683D22" w:rsidP="00526730">
      <w:pPr>
        <w:spacing w:after="30" w:line="360" w:lineRule="auto"/>
        <w:jc w:val="both"/>
      </w:pPr>
      <w:r w:rsidRPr="00683D22">
        <w:rPr>
          <w:b/>
          <w:bCs/>
        </w:rPr>
        <w:t>Please provide an email address from which the email will be sent from</w:t>
      </w:r>
      <w:r>
        <w:rPr>
          <w:b/>
          <w:bCs/>
        </w:rPr>
        <w:t xml:space="preserve">: </w:t>
      </w:r>
      <w:r>
        <w:t>When a script fails, Biorels will send an email using this email address.</w:t>
      </w:r>
    </w:p>
    <w:p w14:paraId="22382E4F" w14:textId="2E855719" w:rsidR="00683D22" w:rsidRPr="00683D22" w:rsidRDefault="00683D22" w:rsidP="00526730">
      <w:pPr>
        <w:spacing w:after="30" w:line="360" w:lineRule="auto"/>
        <w:jc w:val="both"/>
      </w:pPr>
      <w:r w:rsidRPr="00683D22">
        <w:rPr>
          <w:b/>
          <w:bCs/>
        </w:rPr>
        <w:lastRenderedPageBreak/>
        <w:t>Please provide a prefix for the job names (Default BR_) - Max 5 letters</w:t>
      </w:r>
      <w:r>
        <w:rPr>
          <w:b/>
          <w:bCs/>
        </w:rPr>
        <w:t xml:space="preserve">: </w:t>
      </w:r>
      <w:r>
        <w:t xml:space="preserve">This prefix is used in all job submission to the cluster to identify them from other non </w:t>
      </w:r>
      <w:proofErr w:type="spellStart"/>
      <w:r>
        <w:t>biorels</w:t>
      </w:r>
      <w:proofErr w:type="spellEnd"/>
      <w:r>
        <w:t xml:space="preserve"> jobs.</w:t>
      </w:r>
    </w:p>
    <w:p w14:paraId="06423A51" w14:textId="77777777" w:rsidR="00683D22" w:rsidRPr="00683D22" w:rsidRDefault="00683D22" w:rsidP="00526730">
      <w:pPr>
        <w:spacing w:after="30" w:line="360" w:lineRule="auto"/>
        <w:jc w:val="both"/>
      </w:pPr>
    </w:p>
    <w:p w14:paraId="4F794A85" w14:textId="77777777" w:rsidR="007E6219" w:rsidRDefault="007E6219" w:rsidP="00526730">
      <w:pPr>
        <w:spacing w:after="30" w:line="360" w:lineRule="auto"/>
        <w:jc w:val="both"/>
      </w:pPr>
      <w:r w:rsidRPr="007E6219">
        <w:rPr>
          <w:b/>
          <w:bCs/>
        </w:rPr>
        <w:t xml:space="preserve">ChEMBL: Genes are not required by default for ChEMBL. Do you want to add Gene annotations for ChEMBL records? </w:t>
      </w:r>
      <w:r>
        <w:t>If you requested ChEMBL but not GENE, you will be prompted this question. If you choose Y, this will allow to connect Gene annotations to ChEMBL assays.</w:t>
      </w:r>
    </w:p>
    <w:p w14:paraId="112A4759" w14:textId="3A89B1DD" w:rsidR="007E6219" w:rsidRDefault="007E6219" w:rsidP="00526730">
      <w:pPr>
        <w:spacing w:after="30" w:line="360" w:lineRule="auto"/>
        <w:jc w:val="both"/>
      </w:pPr>
      <w:r>
        <w:rPr>
          <w:b/>
          <w:bCs/>
        </w:rPr>
        <w:t>X-Ray</w:t>
      </w:r>
      <w:r w:rsidRPr="007E6219">
        <w:rPr>
          <w:b/>
          <w:bCs/>
        </w:rPr>
        <w:t xml:space="preserve">: Genes are not required by default for </w:t>
      </w:r>
      <w:r>
        <w:rPr>
          <w:b/>
          <w:bCs/>
        </w:rPr>
        <w:t>X-Ray</w:t>
      </w:r>
      <w:r w:rsidRPr="007E6219">
        <w:rPr>
          <w:b/>
          <w:bCs/>
        </w:rPr>
        <w:t xml:space="preserve">. Do you want to add Gene annotations for </w:t>
      </w:r>
      <w:r>
        <w:rPr>
          <w:b/>
          <w:bCs/>
        </w:rPr>
        <w:t>X-Ray</w:t>
      </w:r>
      <w:r w:rsidRPr="007E6219">
        <w:rPr>
          <w:b/>
          <w:bCs/>
        </w:rPr>
        <w:t xml:space="preserve"> records? </w:t>
      </w:r>
      <w:r>
        <w:t>If you requested XRAY but not GENE, you will be prompted this question. If you choose Y, this will allow to connect Gene annotations to X-Ray structures.</w:t>
      </w:r>
    </w:p>
    <w:p w14:paraId="1A5B4296" w14:textId="77777777" w:rsidR="004F4FA8" w:rsidRDefault="004F4FA8" w:rsidP="00526730">
      <w:pPr>
        <w:spacing w:after="30" w:line="360" w:lineRule="auto"/>
        <w:jc w:val="both"/>
      </w:pPr>
    </w:p>
    <w:p w14:paraId="7A34B2F3" w14:textId="31975018" w:rsidR="007E6219" w:rsidRDefault="007E6219" w:rsidP="00526730">
      <w:pPr>
        <w:spacing w:after="30" w:line="360" w:lineRule="auto"/>
        <w:jc w:val="both"/>
      </w:pPr>
      <w:r w:rsidRPr="007E6219">
        <w:rPr>
          <w:b/>
          <w:bCs/>
        </w:rPr>
        <w:t xml:space="preserve">DrugBank: Please provide your </w:t>
      </w:r>
      <w:proofErr w:type="spellStart"/>
      <w:r w:rsidRPr="007E6219">
        <w:rPr>
          <w:b/>
          <w:bCs/>
        </w:rPr>
        <w:t>Drugbank</w:t>
      </w:r>
      <w:proofErr w:type="spellEnd"/>
      <w:r w:rsidRPr="007E6219">
        <w:rPr>
          <w:b/>
          <w:bCs/>
        </w:rPr>
        <w:t xml:space="preserve"> API login (Format: </w:t>
      </w:r>
      <w:proofErr w:type="gramStart"/>
      <w:r w:rsidRPr="007E6219">
        <w:rPr>
          <w:b/>
          <w:bCs/>
        </w:rPr>
        <w:t>USER:PASSWORD</w:t>
      </w:r>
      <w:proofErr w:type="gramEnd"/>
      <w:r w:rsidRPr="007E6219">
        <w:rPr>
          <w:b/>
          <w:bCs/>
        </w:rPr>
        <w:t>)</w:t>
      </w:r>
      <w:r>
        <w:rPr>
          <w:b/>
          <w:bCs/>
        </w:rPr>
        <w:t>.</w:t>
      </w:r>
      <w:r>
        <w:t xml:space="preserve"> DrugBank</w:t>
      </w:r>
      <w:r w:rsidR="004F4FA8">
        <w:t xml:space="preserve"> API</w:t>
      </w:r>
      <w:r>
        <w:t xml:space="preserve"> </w:t>
      </w:r>
      <w:r w:rsidR="004F4FA8">
        <w:t xml:space="preserve">isn’t a free resource. Therefore, you will need to provide your own User &amp; password to enable it. </w:t>
      </w:r>
      <w:proofErr w:type="gramStart"/>
      <w:r w:rsidR="004F4FA8">
        <w:t>Otherwise</w:t>
      </w:r>
      <w:proofErr w:type="gramEnd"/>
      <w:r w:rsidR="004F4FA8">
        <w:t xml:space="preserve"> it will be disabled.</w:t>
      </w:r>
    </w:p>
    <w:p w14:paraId="00F0E7CA" w14:textId="77777777" w:rsidR="004F4FA8" w:rsidRPr="007E6219" w:rsidRDefault="004F4FA8" w:rsidP="00526730">
      <w:pPr>
        <w:spacing w:after="30" w:line="360" w:lineRule="auto"/>
        <w:jc w:val="both"/>
      </w:pPr>
    </w:p>
    <w:p w14:paraId="0E6A5FF8" w14:textId="186C9366" w:rsidR="007E6219" w:rsidRDefault="007E6219" w:rsidP="00526730">
      <w:pPr>
        <w:spacing w:after="30" w:line="360" w:lineRule="auto"/>
        <w:jc w:val="both"/>
      </w:pPr>
      <w:r w:rsidRPr="007E6219">
        <w:rPr>
          <w:b/>
          <w:bCs/>
        </w:rPr>
        <w:t xml:space="preserve">OMIM: Please provide your OMIM </w:t>
      </w:r>
      <w:proofErr w:type="gramStart"/>
      <w:r w:rsidRPr="007E6219">
        <w:rPr>
          <w:b/>
          <w:bCs/>
        </w:rPr>
        <w:t>API  Key</w:t>
      </w:r>
      <w:proofErr w:type="gramEnd"/>
      <w:r w:rsidR="004F4FA8">
        <w:rPr>
          <w:b/>
          <w:bCs/>
        </w:rPr>
        <w:t>.</w:t>
      </w:r>
      <w:r w:rsidR="004F4FA8" w:rsidRPr="004F4FA8">
        <w:t xml:space="preserve"> OMIM</w:t>
      </w:r>
      <w:r w:rsidR="004F4FA8">
        <w:t xml:space="preserve"> API isn’t a free resource for all. </w:t>
      </w:r>
      <w:proofErr w:type="gramStart"/>
      <w:r w:rsidR="004F4FA8">
        <w:t>Therefore</w:t>
      </w:r>
      <w:proofErr w:type="gramEnd"/>
      <w:r w:rsidR="004F4FA8">
        <w:t xml:space="preserve"> you will need to provide your own API Key or OMIM will be disabled.</w:t>
      </w:r>
    </w:p>
    <w:p w14:paraId="485C0259" w14:textId="77777777" w:rsidR="004F4FA8" w:rsidRPr="007E6219" w:rsidRDefault="004F4FA8" w:rsidP="00526730">
      <w:pPr>
        <w:spacing w:after="30" w:line="360" w:lineRule="auto"/>
        <w:jc w:val="both"/>
        <w:rPr>
          <w:b/>
          <w:bCs/>
        </w:rPr>
      </w:pPr>
    </w:p>
    <w:p w14:paraId="562C5004" w14:textId="734DBD76" w:rsidR="00004A92" w:rsidRDefault="00004A92" w:rsidP="00526730">
      <w:pPr>
        <w:spacing w:after="30" w:line="360" w:lineRule="auto"/>
        <w:jc w:val="both"/>
      </w:pPr>
      <w:r w:rsidRPr="000638D9">
        <w:rPr>
          <w:b/>
          <w:bCs/>
        </w:rPr>
        <w:t>Uniprot: Do you want to download/process Swiss-</w:t>
      </w:r>
      <w:proofErr w:type="spellStart"/>
      <w:r w:rsidRPr="000638D9">
        <w:rPr>
          <w:b/>
          <w:bCs/>
        </w:rPr>
        <w:t>Prot</w:t>
      </w:r>
      <w:proofErr w:type="spellEnd"/>
      <w:r w:rsidRPr="000638D9">
        <w:rPr>
          <w:b/>
          <w:bCs/>
        </w:rPr>
        <w:t xml:space="preserve">? </w:t>
      </w:r>
      <w:r w:rsidR="000638D9" w:rsidRPr="000638D9">
        <w:rPr>
          <w:b/>
          <w:bCs/>
        </w:rPr>
        <w:t>(</w:t>
      </w:r>
      <w:r w:rsidRPr="000638D9">
        <w:rPr>
          <w:b/>
          <w:bCs/>
        </w:rPr>
        <w:t>Y/N</w:t>
      </w:r>
      <w:r w:rsidR="000638D9" w:rsidRPr="000638D9">
        <w:rPr>
          <w:b/>
          <w:bCs/>
        </w:rPr>
        <w:t>)</w:t>
      </w:r>
      <w:r>
        <w:t xml:space="preserve">. </w:t>
      </w:r>
      <w:r w:rsidR="000638D9">
        <w:t>Biorels provides the option – on top and independently of the proteomes – to process the whole Swiss-Prot. If you want to do so, Type Y.</w:t>
      </w:r>
    </w:p>
    <w:p w14:paraId="144D062A" w14:textId="77777777" w:rsidR="004F4FA8" w:rsidRDefault="004F4FA8" w:rsidP="00526730">
      <w:pPr>
        <w:spacing w:after="30" w:line="360" w:lineRule="auto"/>
        <w:jc w:val="both"/>
      </w:pPr>
    </w:p>
    <w:p w14:paraId="7D069918" w14:textId="43C7CC66" w:rsidR="00004A92" w:rsidRDefault="00004A92" w:rsidP="00526730">
      <w:pPr>
        <w:spacing w:after="30" w:line="360" w:lineRule="auto"/>
        <w:jc w:val="both"/>
      </w:pPr>
      <w:r w:rsidRPr="000638D9">
        <w:rPr>
          <w:b/>
          <w:bCs/>
        </w:rPr>
        <w:t xml:space="preserve">Uniprot: Do you want to download </w:t>
      </w:r>
      <w:proofErr w:type="spellStart"/>
      <w:r w:rsidRPr="000638D9">
        <w:rPr>
          <w:b/>
          <w:bCs/>
        </w:rPr>
        <w:t>TrEMBL</w:t>
      </w:r>
      <w:proofErr w:type="spellEnd"/>
      <w:r w:rsidRPr="000638D9">
        <w:rPr>
          <w:b/>
          <w:bCs/>
        </w:rPr>
        <w:t xml:space="preserve"> Y/</w:t>
      </w:r>
      <w:proofErr w:type="gramStart"/>
      <w:r w:rsidRPr="000638D9">
        <w:rPr>
          <w:b/>
          <w:bCs/>
        </w:rPr>
        <w:t xml:space="preserve">N </w:t>
      </w:r>
      <w:r>
        <w:t>.</w:t>
      </w:r>
      <w:proofErr w:type="gramEnd"/>
      <w:r>
        <w:t xml:space="preserve"> </w:t>
      </w:r>
      <w:r w:rsidR="000638D9">
        <w:t>In addition to Swiss-</w:t>
      </w:r>
      <w:proofErr w:type="spellStart"/>
      <w:r w:rsidR="000638D9">
        <w:t>Prot</w:t>
      </w:r>
      <w:proofErr w:type="spellEnd"/>
      <w:r w:rsidR="000638D9">
        <w:t xml:space="preserve"> and proteome, Biorels also can download </w:t>
      </w:r>
      <w:proofErr w:type="spellStart"/>
      <w:r w:rsidR="000638D9">
        <w:t>TrEMBL</w:t>
      </w:r>
      <w:proofErr w:type="spellEnd"/>
      <w:r w:rsidR="000638D9">
        <w:t xml:space="preserve">. However, due to the size and high level of changes occurring between releases, it will not process and push it to the database. If you wish to download </w:t>
      </w:r>
      <w:proofErr w:type="spellStart"/>
      <w:r w:rsidR="000638D9">
        <w:t>TrEMBl</w:t>
      </w:r>
      <w:proofErr w:type="spellEnd"/>
      <w:r w:rsidR="000638D9">
        <w:t xml:space="preserve">, Biorels will generate a blastp database from it and will use it to get additional records associated with </w:t>
      </w:r>
      <w:proofErr w:type="gramStart"/>
      <w:r w:rsidR="000638D9">
        <w:t>either the</w:t>
      </w:r>
      <w:proofErr w:type="gramEnd"/>
      <w:r w:rsidR="000638D9">
        <w:t xml:space="preserve"> Organisms you’ve selected, ChEMBL records, X-Ray records. </w:t>
      </w:r>
    </w:p>
    <w:p w14:paraId="0BC78D2B" w14:textId="77777777" w:rsidR="004F4FA8" w:rsidRPr="000638D9" w:rsidRDefault="004F4FA8" w:rsidP="00526730">
      <w:pPr>
        <w:spacing w:after="30" w:line="360" w:lineRule="auto"/>
        <w:jc w:val="both"/>
      </w:pPr>
    </w:p>
    <w:p w14:paraId="012C204A" w14:textId="6393E721" w:rsidR="00004A92" w:rsidRDefault="00004A92" w:rsidP="00526730">
      <w:pPr>
        <w:spacing w:after="30" w:line="360" w:lineRule="auto"/>
        <w:jc w:val="both"/>
      </w:pPr>
      <w:r w:rsidRPr="000638D9">
        <w:rPr>
          <w:b/>
          <w:bCs/>
        </w:rPr>
        <w:t>Pubmed: Do you want to store abstracts? Y/N</w:t>
      </w:r>
      <w:r>
        <w:t xml:space="preserve">. </w:t>
      </w:r>
      <w:r w:rsidR="000638D9">
        <w:t xml:space="preserve">Abstracts can </w:t>
      </w:r>
      <w:r w:rsidR="007E6219">
        <w:t>take around 35Gb in the database. If you want to store abstracts, type Y</w:t>
      </w:r>
    </w:p>
    <w:p w14:paraId="1051FF59" w14:textId="77777777" w:rsidR="004F4FA8" w:rsidRDefault="004F4FA8" w:rsidP="00526730">
      <w:pPr>
        <w:spacing w:after="30" w:line="360" w:lineRule="auto"/>
        <w:jc w:val="both"/>
      </w:pPr>
    </w:p>
    <w:p w14:paraId="14DF6005" w14:textId="2F896E50" w:rsidR="00004A92" w:rsidRDefault="007E6219" w:rsidP="00526730">
      <w:pPr>
        <w:spacing w:after="30" w:line="360" w:lineRule="auto"/>
        <w:jc w:val="both"/>
      </w:pPr>
      <w:r w:rsidRPr="007E6219">
        <w:rPr>
          <w:b/>
          <w:bCs/>
        </w:rPr>
        <w:lastRenderedPageBreak/>
        <w:t>Pubmed</w:t>
      </w:r>
      <w:r w:rsidR="00004A92" w:rsidRPr="007E6219">
        <w:rPr>
          <w:b/>
          <w:bCs/>
        </w:rPr>
        <w:t>: Do you want to store citations? Y/N</w:t>
      </w:r>
      <w:r w:rsidR="00004A92">
        <w:t xml:space="preserve">. </w:t>
      </w:r>
      <w:r>
        <w:t>Citations will take 2.5Gb.</w:t>
      </w:r>
    </w:p>
    <w:p w14:paraId="6EBD5A4A" w14:textId="77777777" w:rsidR="004F4FA8" w:rsidRDefault="004F4FA8" w:rsidP="00526730">
      <w:pPr>
        <w:spacing w:after="30" w:line="360" w:lineRule="auto"/>
        <w:jc w:val="both"/>
      </w:pPr>
    </w:p>
    <w:p w14:paraId="1CA444D6" w14:textId="65B8134E" w:rsidR="007E6219" w:rsidRPr="007E6219" w:rsidRDefault="007E6219" w:rsidP="00526730">
      <w:pPr>
        <w:spacing w:after="30" w:line="360" w:lineRule="auto"/>
        <w:jc w:val="both"/>
      </w:pPr>
      <w:r>
        <w:t>Twice a week, Biorels will query each gene, drugs, disease, tissue to get the latest papers. Depending on your data sources, you might those questions:</w:t>
      </w:r>
    </w:p>
    <w:p w14:paraId="58736EF1" w14:textId="0A49B51F" w:rsidR="00004A92" w:rsidRDefault="00004A92" w:rsidP="00526730">
      <w:pPr>
        <w:spacing w:after="30" w:line="360" w:lineRule="auto"/>
        <w:jc w:val="both"/>
      </w:pPr>
      <w:r w:rsidRPr="007E6219">
        <w:rPr>
          <w:b/>
          <w:bCs/>
        </w:rPr>
        <w:t xml:space="preserve">Pubmed: Do you want to query </w:t>
      </w:r>
      <w:proofErr w:type="spellStart"/>
      <w:r w:rsidRPr="007E6219">
        <w:rPr>
          <w:b/>
          <w:bCs/>
        </w:rPr>
        <w:t>pubmed</w:t>
      </w:r>
      <w:proofErr w:type="spellEnd"/>
      <w:r w:rsidRPr="007E6219">
        <w:rPr>
          <w:b/>
          <w:bCs/>
        </w:rPr>
        <w:t xml:space="preserve"> for genes?</w:t>
      </w:r>
      <w:r w:rsidR="007E6219">
        <w:rPr>
          <w:b/>
          <w:bCs/>
        </w:rPr>
        <w:t xml:space="preserve"> Y/N</w:t>
      </w:r>
      <w:r>
        <w:t xml:space="preserve"> </w:t>
      </w:r>
    </w:p>
    <w:p w14:paraId="072B5F72" w14:textId="2C93D3BA" w:rsidR="007E6219" w:rsidRDefault="007E6219" w:rsidP="00526730">
      <w:pPr>
        <w:spacing w:after="30" w:line="360" w:lineRule="auto"/>
        <w:jc w:val="both"/>
      </w:pPr>
      <w:r w:rsidRPr="007E6219">
        <w:rPr>
          <w:b/>
          <w:bCs/>
        </w:rPr>
        <w:t xml:space="preserve">Pubmed: Do you want to query </w:t>
      </w:r>
      <w:proofErr w:type="spellStart"/>
      <w:r w:rsidRPr="007E6219">
        <w:rPr>
          <w:b/>
          <w:bCs/>
        </w:rPr>
        <w:t>pubmed</w:t>
      </w:r>
      <w:proofErr w:type="spellEnd"/>
      <w:r w:rsidRPr="007E6219">
        <w:rPr>
          <w:b/>
          <w:bCs/>
        </w:rPr>
        <w:t xml:space="preserve"> for </w:t>
      </w:r>
      <w:r>
        <w:rPr>
          <w:b/>
          <w:bCs/>
        </w:rPr>
        <w:t>drugs</w:t>
      </w:r>
      <w:r w:rsidRPr="007E6219">
        <w:rPr>
          <w:b/>
          <w:bCs/>
        </w:rPr>
        <w:t>?</w:t>
      </w:r>
      <w:r>
        <w:rPr>
          <w:b/>
          <w:bCs/>
        </w:rPr>
        <w:t xml:space="preserve"> Y/N</w:t>
      </w:r>
      <w:r>
        <w:t xml:space="preserve"> </w:t>
      </w:r>
    </w:p>
    <w:p w14:paraId="62AB2FF5" w14:textId="58FD39F6" w:rsidR="007E6219" w:rsidRDefault="007E6219" w:rsidP="00526730">
      <w:pPr>
        <w:spacing w:after="30" w:line="360" w:lineRule="auto"/>
        <w:jc w:val="both"/>
      </w:pPr>
      <w:r w:rsidRPr="007E6219">
        <w:rPr>
          <w:b/>
          <w:bCs/>
        </w:rPr>
        <w:t xml:space="preserve">Pubmed: Do you want to query </w:t>
      </w:r>
      <w:proofErr w:type="spellStart"/>
      <w:r w:rsidRPr="007E6219">
        <w:rPr>
          <w:b/>
          <w:bCs/>
        </w:rPr>
        <w:t>pubmed</w:t>
      </w:r>
      <w:proofErr w:type="spellEnd"/>
      <w:r w:rsidRPr="007E6219">
        <w:rPr>
          <w:b/>
          <w:bCs/>
        </w:rPr>
        <w:t xml:space="preserve"> for </w:t>
      </w:r>
      <w:r>
        <w:rPr>
          <w:b/>
          <w:bCs/>
        </w:rPr>
        <w:t>disease</w:t>
      </w:r>
      <w:r w:rsidRPr="007E6219">
        <w:rPr>
          <w:b/>
          <w:bCs/>
        </w:rPr>
        <w:t>? Y/N</w:t>
      </w:r>
    </w:p>
    <w:p w14:paraId="5C5BBC45" w14:textId="5D6BE5AE" w:rsidR="007E6219" w:rsidRDefault="007E6219" w:rsidP="00526730">
      <w:pPr>
        <w:spacing w:after="30" w:line="360" w:lineRule="auto"/>
        <w:jc w:val="both"/>
        <w:rPr>
          <w:b/>
          <w:bCs/>
        </w:rPr>
      </w:pPr>
      <w:r w:rsidRPr="007E6219">
        <w:rPr>
          <w:b/>
          <w:bCs/>
        </w:rPr>
        <w:t xml:space="preserve">Pubmed: Do you want to query </w:t>
      </w:r>
      <w:proofErr w:type="spellStart"/>
      <w:r w:rsidRPr="007E6219">
        <w:rPr>
          <w:b/>
          <w:bCs/>
        </w:rPr>
        <w:t>pubmed</w:t>
      </w:r>
      <w:proofErr w:type="spellEnd"/>
      <w:r w:rsidRPr="007E6219">
        <w:rPr>
          <w:b/>
          <w:bCs/>
        </w:rPr>
        <w:t xml:space="preserve"> for </w:t>
      </w:r>
      <w:r>
        <w:rPr>
          <w:b/>
          <w:bCs/>
        </w:rPr>
        <w:t>tissues</w:t>
      </w:r>
      <w:r w:rsidRPr="007E6219">
        <w:rPr>
          <w:b/>
          <w:bCs/>
        </w:rPr>
        <w:t>? Y/N</w:t>
      </w:r>
    </w:p>
    <w:p w14:paraId="66E43A78" w14:textId="77777777" w:rsidR="004F4FA8" w:rsidRDefault="004F4FA8" w:rsidP="00526730">
      <w:pPr>
        <w:spacing w:after="30" w:line="360" w:lineRule="auto"/>
        <w:jc w:val="both"/>
        <w:rPr>
          <w:b/>
          <w:bCs/>
        </w:rPr>
      </w:pPr>
    </w:p>
    <w:p w14:paraId="091B909C" w14:textId="62DC5ADB" w:rsidR="007E6219" w:rsidRPr="007E6219" w:rsidRDefault="007E6219" w:rsidP="00526730">
      <w:pPr>
        <w:spacing w:after="30" w:line="360" w:lineRule="auto"/>
        <w:jc w:val="both"/>
        <w:rPr>
          <w:b/>
          <w:bCs/>
        </w:rPr>
      </w:pPr>
      <w:r w:rsidRPr="007E6219">
        <w:t>API Key can be generated in Pubmed to enable a higher number of queries per second</w:t>
      </w:r>
      <w:r>
        <w:t>:</w:t>
      </w:r>
    </w:p>
    <w:p w14:paraId="5F73F1B2" w14:textId="25F93C15" w:rsidR="00004A92" w:rsidRPr="007E6219" w:rsidRDefault="00004A92" w:rsidP="00526730">
      <w:pPr>
        <w:spacing w:after="30" w:line="360" w:lineRule="auto"/>
        <w:jc w:val="both"/>
        <w:rPr>
          <w:b/>
          <w:bCs/>
        </w:rPr>
      </w:pPr>
      <w:r w:rsidRPr="007E6219">
        <w:rPr>
          <w:b/>
          <w:bCs/>
        </w:rPr>
        <w:t>Pubmed: Please provide your Pubmed API Key (N/A if none)?</w:t>
      </w:r>
    </w:p>
    <w:p w14:paraId="7E0C2F99" w14:textId="77777777" w:rsidR="00004A92" w:rsidRPr="007E6219" w:rsidRDefault="00004A92" w:rsidP="00526730">
      <w:pPr>
        <w:spacing w:after="30" w:line="360" w:lineRule="auto"/>
        <w:jc w:val="both"/>
        <w:rPr>
          <w:b/>
          <w:bCs/>
        </w:rPr>
      </w:pPr>
      <w:r w:rsidRPr="007E6219">
        <w:rPr>
          <w:b/>
          <w:bCs/>
        </w:rPr>
        <w:t>for more information: https://support.nlm.nih.gov/knowledgebase/article/KA-05317/en-us</w:t>
      </w:r>
    </w:p>
    <w:p w14:paraId="3DB3674D" w14:textId="403CACF2" w:rsidR="007E6219" w:rsidRDefault="00004A92" w:rsidP="00526730">
      <w:pPr>
        <w:spacing w:after="30" w:line="360" w:lineRule="auto"/>
        <w:jc w:val="both"/>
        <w:rPr>
          <w:b/>
          <w:bCs/>
        </w:rPr>
      </w:pPr>
      <w:r w:rsidRPr="007E6219">
        <w:rPr>
          <w:b/>
          <w:bCs/>
        </w:rPr>
        <w:t xml:space="preserve">Pubmed API </w:t>
      </w:r>
      <w:proofErr w:type="spellStart"/>
      <w:proofErr w:type="gramStart"/>
      <w:r w:rsidRPr="007E6219">
        <w:rPr>
          <w:b/>
          <w:bCs/>
        </w:rPr>
        <w:t>Key:N</w:t>
      </w:r>
      <w:proofErr w:type="spellEnd"/>
      <w:proofErr w:type="gramEnd"/>
      <w:r w:rsidRPr="007E6219">
        <w:rPr>
          <w:b/>
          <w:bCs/>
        </w:rPr>
        <w:t>/A</w:t>
      </w:r>
      <w:r w:rsidR="007E6219">
        <w:rPr>
          <w:b/>
          <w:bCs/>
        </w:rPr>
        <w:t xml:space="preserve">.  </w:t>
      </w:r>
    </w:p>
    <w:p w14:paraId="1799177F" w14:textId="77777777" w:rsidR="004F4FA8" w:rsidRPr="007E6219" w:rsidRDefault="004F4FA8" w:rsidP="00526730">
      <w:pPr>
        <w:spacing w:after="30" w:line="360" w:lineRule="auto"/>
        <w:jc w:val="both"/>
        <w:rPr>
          <w:b/>
          <w:bCs/>
          <w:i/>
          <w:iCs/>
        </w:rPr>
      </w:pPr>
    </w:p>
    <w:p w14:paraId="531A373B" w14:textId="77777777" w:rsidR="00004A92" w:rsidRPr="004F4FA8" w:rsidRDefault="00004A92" w:rsidP="00526730">
      <w:pPr>
        <w:spacing w:after="30" w:line="360" w:lineRule="auto"/>
        <w:jc w:val="both"/>
        <w:rPr>
          <w:b/>
          <w:bCs/>
        </w:rPr>
      </w:pPr>
      <w:r w:rsidRPr="004F4FA8">
        <w:rPr>
          <w:b/>
          <w:bCs/>
        </w:rPr>
        <w:t>Gene annotation</w:t>
      </w:r>
    </w:p>
    <w:p w14:paraId="2FC5C107" w14:textId="77777777" w:rsidR="00004A92" w:rsidRPr="004F4FA8" w:rsidRDefault="00004A92" w:rsidP="00526730">
      <w:pPr>
        <w:spacing w:after="30" w:line="360" w:lineRule="auto"/>
        <w:jc w:val="both"/>
        <w:rPr>
          <w:b/>
          <w:bCs/>
        </w:rPr>
      </w:pPr>
      <w:r w:rsidRPr="004F4FA8">
        <w:rPr>
          <w:b/>
          <w:bCs/>
        </w:rPr>
        <w:t xml:space="preserve">Based on genomes/proteomes, genes from those </w:t>
      </w:r>
      <w:proofErr w:type="spellStart"/>
      <w:r w:rsidRPr="004F4FA8">
        <w:rPr>
          <w:b/>
          <w:bCs/>
        </w:rPr>
        <w:t>taxId</w:t>
      </w:r>
      <w:proofErr w:type="spellEnd"/>
      <w:r w:rsidRPr="004F4FA8">
        <w:rPr>
          <w:b/>
          <w:bCs/>
        </w:rPr>
        <w:t xml:space="preserve"> will be considered: 9606</w:t>
      </w:r>
    </w:p>
    <w:p w14:paraId="00A3118D" w14:textId="77777777" w:rsidR="00004A92" w:rsidRPr="004F4FA8" w:rsidRDefault="00004A92" w:rsidP="00526730">
      <w:pPr>
        <w:spacing w:after="30" w:line="360" w:lineRule="auto"/>
        <w:jc w:val="both"/>
        <w:rPr>
          <w:b/>
          <w:bCs/>
        </w:rPr>
      </w:pPr>
      <w:r w:rsidRPr="004F4FA8">
        <w:rPr>
          <w:b/>
          <w:bCs/>
        </w:rPr>
        <w:t xml:space="preserve">Do you want to consider other organisms for gene annotations? </w:t>
      </w:r>
    </w:p>
    <w:p w14:paraId="0AE51123" w14:textId="77777777" w:rsidR="00004A92" w:rsidRPr="004F4FA8" w:rsidRDefault="00004A92" w:rsidP="00526730">
      <w:pPr>
        <w:spacing w:after="30" w:line="360" w:lineRule="auto"/>
        <w:jc w:val="both"/>
        <w:rPr>
          <w:b/>
          <w:bCs/>
        </w:rPr>
      </w:pPr>
      <w:r w:rsidRPr="004F4FA8">
        <w:rPr>
          <w:b/>
          <w:bCs/>
        </w:rPr>
        <w:t xml:space="preserve">List taxonomic Identifiers, </w:t>
      </w:r>
      <w:proofErr w:type="spellStart"/>
      <w:r w:rsidRPr="004F4FA8">
        <w:rPr>
          <w:b/>
          <w:bCs/>
        </w:rPr>
        <w:t>seperated</w:t>
      </w:r>
      <w:proofErr w:type="spellEnd"/>
      <w:r w:rsidRPr="004F4FA8">
        <w:rPr>
          <w:b/>
          <w:bCs/>
        </w:rPr>
        <w:t xml:space="preserve"> by space.</w:t>
      </w:r>
    </w:p>
    <w:p w14:paraId="38463F22" w14:textId="0D4F5939" w:rsidR="00004A92" w:rsidRDefault="004F4FA8" w:rsidP="00526730">
      <w:pPr>
        <w:spacing w:line="360" w:lineRule="auto"/>
        <w:jc w:val="both"/>
      </w:pPr>
      <w:r>
        <w:t xml:space="preserve">This last question aims at optimizing GENE processing which can take up to 16h if you process the whole gene collections. It will therefore limit the processing to the organisms of interest. The default will be based on your genome, proteome, and data source selection – ChEMBL, </w:t>
      </w:r>
      <w:proofErr w:type="spellStart"/>
      <w:r>
        <w:t>SwissProt</w:t>
      </w:r>
      <w:proofErr w:type="spellEnd"/>
      <w:r>
        <w:t xml:space="preserve"> and X-Ray. If you wish to consider more organisms, you can provide the list of NCBI Taxonomy identifiers.</w:t>
      </w:r>
    </w:p>
    <w:p w14:paraId="5A62025D" w14:textId="76AC0805" w:rsidR="009262DB" w:rsidRDefault="004F4FA8" w:rsidP="004F4FA8">
      <w:pPr>
        <w:pStyle w:val="Heading4"/>
      </w:pPr>
      <w:bookmarkStart w:id="26" w:name="_Toc175841947"/>
      <w:r>
        <w:t>Generating the user configuration file</w:t>
      </w:r>
      <w:bookmarkEnd w:id="26"/>
    </w:p>
    <w:p w14:paraId="6507D259" w14:textId="77777777" w:rsidR="00526730" w:rsidRDefault="00526730" w:rsidP="00526730">
      <w:pPr>
        <w:spacing w:line="360" w:lineRule="auto"/>
        <w:jc w:val="both"/>
      </w:pPr>
    </w:p>
    <w:p w14:paraId="20419E6F" w14:textId="3DEDC0BC" w:rsidR="004F4FA8" w:rsidRDefault="004F4FA8" w:rsidP="00526730">
      <w:pPr>
        <w:spacing w:line="360" w:lineRule="auto"/>
        <w:jc w:val="both"/>
      </w:pPr>
      <w:r>
        <w:t>Thank you for your patience! If you have done all the steps, the process will generate the CONFIG_USER file in your INSTALL/[CURRENT_DATE] directory. You can review the different files if you wish. To enable that new CONFIG_USER file, please execute the prompted command which will look very much like this:</w:t>
      </w:r>
    </w:p>
    <w:p w14:paraId="45975FC9" w14:textId="6D810469" w:rsidR="004F4FA8" w:rsidRPr="004F4FA8" w:rsidRDefault="004F4FA8" w:rsidP="004F4FA8">
      <w:pPr>
        <w:pStyle w:val="Code"/>
        <w:jc w:val="center"/>
      </w:pPr>
      <w:proofErr w:type="gramStart"/>
      <w:r>
        <w:t>cp .</w:t>
      </w:r>
      <w:proofErr w:type="gramEnd"/>
      <w:r>
        <w:t>/[DATE]/NEW_CONFIG_USER $TG_DIR/BACKEND/SCRIPT/CONFIG/CONFIG_USER</w:t>
      </w:r>
    </w:p>
    <w:p w14:paraId="3DECC541" w14:textId="4BF98063" w:rsidR="009262DB" w:rsidRDefault="004F4FA8" w:rsidP="00526730">
      <w:pPr>
        <w:spacing w:line="360" w:lineRule="auto"/>
        <w:jc w:val="both"/>
      </w:pPr>
      <w:r>
        <w:lastRenderedPageBreak/>
        <w:t xml:space="preserve">This command will copy your newly generated configuration file to Biorels configuration directory. If you wish to get deeper into it, you can go to this </w:t>
      </w:r>
      <w:r w:rsidRPr="004F4FA8">
        <w:rPr>
          <w:highlight w:val="yellow"/>
        </w:rPr>
        <w:t>section</w:t>
      </w:r>
      <w:r>
        <w:t>.</w:t>
      </w:r>
    </w:p>
    <w:p w14:paraId="696ED0F5" w14:textId="77777777" w:rsidR="004F4FA8" w:rsidRDefault="004F4FA8" w:rsidP="009262DB"/>
    <w:p w14:paraId="775FCF63" w14:textId="77777777" w:rsidR="006D15EB" w:rsidRDefault="006D15EB" w:rsidP="006D15EB">
      <w:pPr>
        <w:pStyle w:val="Heading3"/>
      </w:pPr>
      <w:bookmarkStart w:id="27" w:name="_Ref153445401"/>
      <w:bookmarkStart w:id="28" w:name="_Toc175841948"/>
      <w:r>
        <w:t>Running Biorels</w:t>
      </w:r>
      <w:bookmarkEnd w:id="27"/>
      <w:bookmarkEnd w:id="28"/>
    </w:p>
    <w:p w14:paraId="27D09DCC" w14:textId="77777777" w:rsidR="002C25AA" w:rsidRDefault="002C25AA" w:rsidP="006D15EB"/>
    <w:p w14:paraId="31A3FE14" w14:textId="55C787EE" w:rsidR="006D15EB" w:rsidRDefault="006D15EB" w:rsidP="006D15EB">
      <w:r>
        <w:t>At this stage, you should have:</w:t>
      </w:r>
    </w:p>
    <w:p w14:paraId="7B571B81" w14:textId="77777777" w:rsidR="006D15EB" w:rsidRDefault="006D15EB" w:rsidP="00FD7153">
      <w:pPr>
        <w:pStyle w:val="ListParagraph"/>
        <w:numPr>
          <w:ilvl w:val="0"/>
          <w:numId w:val="9"/>
        </w:numPr>
      </w:pPr>
      <w:r>
        <w:t>Set up the environment and source setenv.sh</w:t>
      </w:r>
    </w:p>
    <w:p w14:paraId="57C726B0" w14:textId="77777777" w:rsidR="006D15EB" w:rsidRDefault="006D15EB" w:rsidP="00FD7153">
      <w:pPr>
        <w:pStyle w:val="ListParagraph"/>
        <w:numPr>
          <w:ilvl w:val="0"/>
          <w:numId w:val="9"/>
        </w:numPr>
      </w:pPr>
      <w:r>
        <w:t>Created the container</w:t>
      </w:r>
    </w:p>
    <w:p w14:paraId="0E240D53" w14:textId="77777777" w:rsidR="006D15EB" w:rsidRDefault="006D15EB" w:rsidP="00FD7153">
      <w:pPr>
        <w:pStyle w:val="ListParagraph"/>
        <w:numPr>
          <w:ilvl w:val="0"/>
          <w:numId w:val="9"/>
        </w:numPr>
      </w:pPr>
      <w:r>
        <w:t>Created the database and the tables</w:t>
      </w:r>
    </w:p>
    <w:p w14:paraId="181FE566" w14:textId="77777777" w:rsidR="006D15EB" w:rsidRDefault="006D15EB" w:rsidP="00FD7153">
      <w:pPr>
        <w:pStyle w:val="ListParagraph"/>
        <w:numPr>
          <w:ilvl w:val="0"/>
          <w:numId w:val="9"/>
        </w:numPr>
      </w:pPr>
      <w:r>
        <w:t>Configured the global variables and the data sources you wish to process.</w:t>
      </w:r>
    </w:p>
    <w:p w14:paraId="588E7AB4" w14:textId="77777777" w:rsidR="002C25AA" w:rsidRDefault="006D15EB" w:rsidP="006D15EB">
      <w:r>
        <w:t xml:space="preserve">Great! You are ready to run </w:t>
      </w:r>
      <w:proofErr w:type="spellStart"/>
      <w:r>
        <w:t>biorels</w:t>
      </w:r>
      <w:proofErr w:type="spellEnd"/>
      <w:r>
        <w:t xml:space="preserve">!!!! </w:t>
      </w:r>
    </w:p>
    <w:p w14:paraId="1FA11C2D" w14:textId="64D60C1F" w:rsidR="002C25AA" w:rsidRDefault="002C25AA" w:rsidP="002C25AA">
      <w:pPr>
        <w:pStyle w:val="Heading4"/>
      </w:pPr>
      <w:bookmarkStart w:id="29" w:name="_Toc175841949"/>
      <w:r>
        <w:t>Running with SGE Cluster:</w:t>
      </w:r>
      <w:bookmarkEnd w:id="29"/>
    </w:p>
    <w:p w14:paraId="1AB02F08" w14:textId="02C2B8F4" w:rsidR="006D15EB" w:rsidRDefault="006D15EB" w:rsidP="006D15EB">
      <w:r>
        <w:t>To do so, nothing’s easier, just run the following command:</w:t>
      </w:r>
    </w:p>
    <w:p w14:paraId="7409097D" w14:textId="77777777" w:rsidR="006D15EB" w:rsidRDefault="006D15EB" w:rsidP="006D15EB">
      <w:pPr>
        <w:pStyle w:val="Code"/>
        <w:jc w:val="center"/>
      </w:pPr>
      <w:proofErr w:type="spellStart"/>
      <w:r w:rsidRPr="00CD4F84">
        <w:t>biorels_monitor</w:t>
      </w:r>
      <w:proofErr w:type="spellEnd"/>
    </w:p>
    <w:p w14:paraId="0507EE1E" w14:textId="77777777" w:rsidR="006D15EB" w:rsidRDefault="006D15EB" w:rsidP="006D15EB">
      <w:pPr>
        <w:rPr>
          <w:b/>
          <w:bCs/>
        </w:rPr>
      </w:pPr>
    </w:p>
    <w:p w14:paraId="19BDFA79" w14:textId="41F23C81" w:rsidR="006D15EB" w:rsidRDefault="006D15EB" w:rsidP="00526730">
      <w:pPr>
        <w:spacing w:line="360" w:lineRule="auto"/>
        <w:jc w:val="both"/>
      </w:pPr>
      <w:r w:rsidRPr="00CD4F84">
        <w:rPr>
          <w:b/>
          <w:bCs/>
        </w:rPr>
        <w:t xml:space="preserve">Note: </w:t>
      </w:r>
      <w:proofErr w:type="spellStart"/>
      <w:r>
        <w:t>Biorels_monitor</w:t>
      </w:r>
      <w:proofErr w:type="spellEnd"/>
      <w:r>
        <w:t xml:space="preserve"> is an alias to </w:t>
      </w:r>
      <w:proofErr w:type="spellStart"/>
      <w:r>
        <w:t>biorels_php</w:t>
      </w:r>
      <w:proofErr w:type="spellEnd"/>
      <w:r>
        <w:t xml:space="preserve"> $TG_DIR/BACKEND/SCRIPT/</w:t>
      </w:r>
      <w:proofErr w:type="spellStart"/>
      <w:r>
        <w:t>monitor_job.php</w:t>
      </w:r>
      <w:proofErr w:type="spellEnd"/>
      <w:r>
        <w:t xml:space="preserve"> </w:t>
      </w:r>
    </w:p>
    <w:p w14:paraId="283EA363" w14:textId="1B5954E1" w:rsidR="006D15EB" w:rsidRDefault="006D15EB" w:rsidP="00526730">
      <w:pPr>
        <w:spacing w:line="360" w:lineRule="auto"/>
        <w:jc w:val="both"/>
      </w:pPr>
      <w:r>
        <w:t xml:space="preserve">This will trigger the master job that will look at each job, check if a job </w:t>
      </w:r>
      <w:r w:rsidR="00D872B7">
        <w:t>meets</w:t>
      </w:r>
      <w:r>
        <w:t xml:space="preserve"> all criteria and submit it. Thank you for using Biorels – We hope you enjoy it!</w:t>
      </w:r>
    </w:p>
    <w:p w14:paraId="33841FD6" w14:textId="1E4D5259" w:rsidR="002C25AA" w:rsidRDefault="002C25AA" w:rsidP="002C25AA">
      <w:pPr>
        <w:pStyle w:val="Heading4"/>
      </w:pPr>
      <w:bookmarkStart w:id="30" w:name="_Toc175841950"/>
      <w:r>
        <w:t>Running on a single CPU – Experimental</w:t>
      </w:r>
      <w:bookmarkEnd w:id="30"/>
    </w:p>
    <w:p w14:paraId="40078B7A" w14:textId="0F57E9D2" w:rsidR="002C25AA" w:rsidRDefault="002C25AA" w:rsidP="00526730">
      <w:pPr>
        <w:spacing w:line="360" w:lineRule="auto"/>
        <w:jc w:val="both"/>
        <w:rPr>
          <w:b/>
          <w:bCs/>
          <w:i/>
          <w:iCs/>
        </w:rPr>
      </w:pPr>
      <w:r>
        <w:t xml:space="preserve">You don’t have a SGE Cluster </w:t>
      </w:r>
      <w:proofErr w:type="gramStart"/>
      <w:r>
        <w:t>available</w:t>
      </w:r>
      <w:proofErr w:type="gramEnd"/>
      <w:r>
        <w:t xml:space="preserve"> or you just want to test it without additional headache, that’s alright. In this case, you will have to go to $TG_DIR/BACKEND/INSTALL. In that directory, there is a script called </w:t>
      </w:r>
      <w:proofErr w:type="spellStart"/>
      <w:r>
        <w:t>gen_single_script.php</w:t>
      </w:r>
      <w:proofErr w:type="spellEnd"/>
      <w:r>
        <w:t xml:space="preserve">. It will generate </w:t>
      </w:r>
      <w:r w:rsidR="00FA27E4">
        <w:t xml:space="preserve">a list of shell commands executing the different scripts. </w:t>
      </w:r>
      <w:proofErr w:type="gramStart"/>
      <w:r w:rsidR="00FA27E4">
        <w:rPr>
          <w:b/>
          <w:bCs/>
          <w:i/>
          <w:iCs/>
        </w:rPr>
        <w:t>However</w:t>
      </w:r>
      <w:proofErr w:type="gramEnd"/>
      <w:r w:rsidR="00FA27E4">
        <w:rPr>
          <w:b/>
          <w:bCs/>
          <w:i/>
          <w:iCs/>
        </w:rPr>
        <w:t xml:space="preserve"> you will need</w:t>
      </w:r>
      <w:r w:rsidR="00FA27E4" w:rsidRPr="00FA27E4">
        <w:rPr>
          <w:b/>
          <w:bCs/>
          <w:i/>
          <w:iCs/>
        </w:rPr>
        <w:t xml:space="preserve"> </w:t>
      </w:r>
      <w:proofErr w:type="spellStart"/>
      <w:r w:rsidR="00FA27E4" w:rsidRPr="00FA27E4">
        <w:rPr>
          <w:b/>
          <w:bCs/>
          <w:i/>
          <w:iCs/>
        </w:rPr>
        <w:t>php</w:t>
      </w:r>
      <w:proofErr w:type="spellEnd"/>
      <w:r w:rsidR="00FA27E4">
        <w:rPr>
          <w:b/>
          <w:bCs/>
          <w:i/>
          <w:iCs/>
        </w:rPr>
        <w:t xml:space="preserve"> and </w:t>
      </w:r>
      <w:proofErr w:type="spellStart"/>
      <w:r w:rsidR="00FA27E4">
        <w:rPr>
          <w:b/>
          <w:bCs/>
          <w:i/>
          <w:iCs/>
        </w:rPr>
        <w:t>postgresql</w:t>
      </w:r>
      <w:proofErr w:type="spellEnd"/>
      <w:r w:rsidR="00FA27E4" w:rsidRPr="00FA27E4">
        <w:rPr>
          <w:b/>
          <w:bCs/>
          <w:i/>
          <w:iCs/>
        </w:rPr>
        <w:t xml:space="preserve"> installed locally on your machine. </w:t>
      </w:r>
    </w:p>
    <w:p w14:paraId="0A6A22B8" w14:textId="77777777" w:rsidR="00FA27E4" w:rsidRDefault="00FA27E4" w:rsidP="00FA27E4">
      <w:pPr>
        <w:pStyle w:val="Code"/>
      </w:pPr>
    </w:p>
    <w:p w14:paraId="5232A5EB" w14:textId="77777777" w:rsidR="00FA27E4" w:rsidRDefault="00FA27E4" w:rsidP="00FA27E4">
      <w:pPr>
        <w:pStyle w:val="Code"/>
      </w:pPr>
    </w:p>
    <w:p w14:paraId="1F7F690A" w14:textId="3AB1CDD8" w:rsidR="00FA27E4" w:rsidRDefault="00FA27E4" w:rsidP="00FA27E4">
      <w:pPr>
        <w:pStyle w:val="Code"/>
      </w:pPr>
      <w:r>
        <w:t>cd $TG_DIR/BACKEND/INSTALL</w:t>
      </w:r>
    </w:p>
    <w:p w14:paraId="0E8B06EE" w14:textId="3E67F011" w:rsidR="002C25AA" w:rsidRDefault="00FA27E4" w:rsidP="00FA27E4">
      <w:pPr>
        <w:pStyle w:val="Code"/>
      </w:pPr>
      <w:proofErr w:type="spellStart"/>
      <w:r>
        <w:t>php</w:t>
      </w:r>
      <w:proofErr w:type="spellEnd"/>
      <w:r>
        <w:t xml:space="preserve"> </w:t>
      </w:r>
      <w:proofErr w:type="spellStart"/>
      <w:r>
        <w:t>gen_single_script.php</w:t>
      </w:r>
      <w:proofErr w:type="spellEnd"/>
      <w:r>
        <w:t xml:space="preserve"> &gt; ../commands.sh</w:t>
      </w:r>
    </w:p>
    <w:p w14:paraId="27AB3786" w14:textId="77777777" w:rsidR="00FA27E4" w:rsidRDefault="00FA27E4" w:rsidP="00FA27E4">
      <w:pPr>
        <w:pStyle w:val="Code"/>
      </w:pPr>
    </w:p>
    <w:p w14:paraId="63DBC1C2" w14:textId="6504B196" w:rsidR="00FA27E4" w:rsidRPr="00FA27E4" w:rsidRDefault="00FA27E4" w:rsidP="00FA27E4">
      <w:r w:rsidRPr="00FA27E4">
        <w:t>And t</w:t>
      </w:r>
      <w:r>
        <w:t>o execute that script:</w:t>
      </w:r>
    </w:p>
    <w:p w14:paraId="7D45DD12" w14:textId="75F3ABB2" w:rsidR="00FA27E4" w:rsidRDefault="00FA27E4" w:rsidP="00FA27E4">
      <w:pPr>
        <w:pStyle w:val="Code"/>
      </w:pPr>
      <w:r>
        <w:t>Cd $TG_DIR/BACKEND/</w:t>
      </w:r>
    </w:p>
    <w:p w14:paraId="1EE8DBAB" w14:textId="655B5E84" w:rsidR="00FA27E4" w:rsidRDefault="00FA27E4" w:rsidP="00FA27E4">
      <w:pPr>
        <w:pStyle w:val="Code"/>
      </w:pPr>
      <w:proofErr w:type="spellStart"/>
      <w:r>
        <w:t>sh</w:t>
      </w:r>
      <w:proofErr w:type="spellEnd"/>
      <w:r>
        <w:t xml:space="preserve"> commands.sh</w:t>
      </w:r>
    </w:p>
    <w:p w14:paraId="4A87ECF2" w14:textId="77777777" w:rsidR="00FA27E4" w:rsidRPr="00FA27E4" w:rsidRDefault="00FA27E4" w:rsidP="00FA27E4"/>
    <w:p w14:paraId="6E9C6443" w14:textId="45B93470" w:rsidR="00FA27E4" w:rsidRDefault="00FA27E4" w:rsidP="00526730">
      <w:pPr>
        <w:spacing w:line="360" w:lineRule="auto"/>
        <w:jc w:val="both"/>
      </w:pPr>
      <w:proofErr w:type="spellStart"/>
      <w:r>
        <w:t>gen_single_script.php</w:t>
      </w:r>
      <w:proofErr w:type="spellEnd"/>
      <w:r>
        <w:t xml:space="preserve"> will look at your CONFIG_USER file and the dependencies between the different scripts to generate a list of scripts in the order they are supposed to run. When executing </w:t>
      </w:r>
      <w:r>
        <w:lastRenderedPageBreak/>
        <w:t xml:space="preserve">the commands.sh script, it will execute the individual script in their corresponding order, one at the time. </w:t>
      </w:r>
    </w:p>
    <w:p w14:paraId="205FDEFC" w14:textId="6B207065" w:rsidR="00FA27E4" w:rsidRDefault="00FA27E4" w:rsidP="00526730">
      <w:pPr>
        <w:spacing w:line="360" w:lineRule="auto"/>
        <w:jc w:val="both"/>
      </w:pPr>
      <w:r w:rsidRPr="00FA27E4">
        <w:rPr>
          <w:b/>
          <w:bCs/>
        </w:rPr>
        <w:t>Limitation:</w:t>
      </w:r>
      <w:r>
        <w:rPr>
          <w:b/>
          <w:bCs/>
        </w:rPr>
        <w:t xml:space="preserve"> </w:t>
      </w:r>
    </w:p>
    <w:p w14:paraId="3D5412B4" w14:textId="03B66399" w:rsidR="00FA27E4" w:rsidRDefault="00FA27E4" w:rsidP="00526730">
      <w:pPr>
        <w:pStyle w:val="ListParagraph"/>
        <w:numPr>
          <w:ilvl w:val="0"/>
          <w:numId w:val="36"/>
        </w:numPr>
        <w:spacing w:line="360" w:lineRule="auto"/>
        <w:jc w:val="both"/>
      </w:pPr>
      <w:r>
        <w:t>Needs to be manually triggered</w:t>
      </w:r>
    </w:p>
    <w:p w14:paraId="303408FC" w14:textId="407CA405" w:rsidR="00FA27E4" w:rsidRPr="00FA27E4" w:rsidRDefault="00FA27E4" w:rsidP="00526730">
      <w:pPr>
        <w:pStyle w:val="ListParagraph"/>
        <w:numPr>
          <w:ilvl w:val="0"/>
          <w:numId w:val="36"/>
        </w:numPr>
        <w:spacing w:line="360" w:lineRule="auto"/>
        <w:jc w:val="both"/>
      </w:pPr>
      <w:r>
        <w:t xml:space="preserve">If a script fails for any reason, the next script will still be triggered, </w:t>
      </w:r>
      <w:r w:rsidRPr="00FA27E4">
        <w:rPr>
          <w:color w:val="FF0000"/>
        </w:rPr>
        <w:t>resulting in undefined behavior.</w:t>
      </w:r>
    </w:p>
    <w:p w14:paraId="5276B216" w14:textId="12B25823" w:rsidR="00FA27E4" w:rsidRDefault="00FA27E4" w:rsidP="00526730">
      <w:pPr>
        <w:spacing w:line="360" w:lineRule="auto"/>
        <w:jc w:val="both"/>
      </w:pPr>
      <w:r w:rsidRPr="00FA27E4">
        <w:rPr>
          <w:b/>
          <w:bCs/>
        </w:rPr>
        <w:t>Note:</w:t>
      </w:r>
      <w:r>
        <w:t xml:space="preserve"> This process is experimental. </w:t>
      </w:r>
    </w:p>
    <w:p w14:paraId="1A78D781" w14:textId="77777777" w:rsidR="00FA27E4" w:rsidRPr="00FA27E4" w:rsidRDefault="00FA27E4" w:rsidP="00FA27E4"/>
    <w:p w14:paraId="414C695B" w14:textId="25AD0E02" w:rsidR="00D872B7" w:rsidRDefault="00D872B7" w:rsidP="00D872B7">
      <w:pPr>
        <w:pStyle w:val="Heading3"/>
      </w:pPr>
      <w:bookmarkStart w:id="31" w:name="_Toc175841951"/>
      <w:r>
        <w:t>Monitoring BioRels</w:t>
      </w:r>
      <w:bookmarkEnd w:id="31"/>
    </w:p>
    <w:p w14:paraId="6BA202A5" w14:textId="566D09B0" w:rsidR="00D872B7" w:rsidRDefault="00D872B7" w:rsidP="00526730">
      <w:pPr>
        <w:spacing w:line="360" w:lineRule="auto"/>
        <w:jc w:val="both"/>
      </w:pPr>
      <w:r>
        <w:t xml:space="preserve">A lot will be happening at the beginning since everything needs to be loaded in the database. You will have a few ways to monitor what’s happening. </w:t>
      </w:r>
    </w:p>
    <w:p w14:paraId="5E663B59" w14:textId="77777777" w:rsidR="00D872B7" w:rsidRDefault="00D872B7" w:rsidP="009262DB"/>
    <w:p w14:paraId="786C9465" w14:textId="71E9EA8A" w:rsidR="00D872B7" w:rsidRDefault="00D872B7" w:rsidP="00D872B7">
      <w:pPr>
        <w:pStyle w:val="Heading4"/>
      </w:pPr>
      <w:bookmarkStart w:id="32" w:name="_Toc175841952"/>
      <w:proofErr w:type="spellStart"/>
      <w:r>
        <w:t>Biorels_monitor</w:t>
      </w:r>
      <w:proofErr w:type="spellEnd"/>
      <w:r>
        <w:t xml:space="preserve"> output:</w:t>
      </w:r>
      <w:bookmarkEnd w:id="32"/>
    </w:p>
    <w:p w14:paraId="2B72A8FF" w14:textId="705FDC7D" w:rsidR="00D872B7" w:rsidRDefault="00D872B7" w:rsidP="00526730">
      <w:pPr>
        <w:spacing w:line="360" w:lineRule="auto"/>
        <w:jc w:val="both"/>
      </w:pPr>
      <w:proofErr w:type="spellStart"/>
      <w:r>
        <w:t>Biorels_monitor</w:t>
      </w:r>
      <w:proofErr w:type="spellEnd"/>
      <w:r>
        <w:t xml:space="preserve"> is the main script in charge of running the different scripts. It provides an output that will look like this image below:</w:t>
      </w:r>
    </w:p>
    <w:p w14:paraId="129C9BAC" w14:textId="77777777" w:rsidR="00526730" w:rsidRPr="00D872B7" w:rsidRDefault="00526730" w:rsidP="00D872B7"/>
    <w:p w14:paraId="20FD92EB" w14:textId="5B9E527F" w:rsidR="00D872B7" w:rsidRDefault="00D872B7" w:rsidP="009262DB">
      <w:r>
        <w:rPr>
          <w:noProof/>
        </w:rPr>
        <w:lastRenderedPageBreak/>
        <w:drawing>
          <wp:inline distT="0" distB="0" distL="0" distR="0" wp14:anchorId="63CFA65B" wp14:editId="26323320">
            <wp:extent cx="6071870" cy="4001770"/>
            <wp:effectExtent l="0" t="0" r="0" b="0"/>
            <wp:docPr id="20573628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62865"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71870" cy="4001770"/>
                    </a:xfrm>
                    <a:prstGeom prst="rect">
                      <a:avLst/>
                    </a:prstGeom>
                  </pic:spPr>
                </pic:pic>
              </a:graphicData>
            </a:graphic>
          </wp:inline>
        </w:drawing>
      </w:r>
    </w:p>
    <w:tbl>
      <w:tblPr>
        <w:tblStyle w:val="ProposalTable"/>
        <w:tblW w:w="0" w:type="auto"/>
        <w:tblLook w:val="04A0" w:firstRow="1" w:lastRow="0" w:firstColumn="1" w:lastColumn="0" w:noHBand="0" w:noVBand="1"/>
      </w:tblPr>
      <w:tblGrid>
        <w:gridCol w:w="2633"/>
        <w:gridCol w:w="6919"/>
      </w:tblGrid>
      <w:tr w:rsidR="00D872B7" w14:paraId="1E172C3A" w14:textId="77777777" w:rsidTr="00063562">
        <w:trPr>
          <w:cnfStyle w:val="100000000000" w:firstRow="1" w:lastRow="0" w:firstColumn="0" w:lastColumn="0" w:oddVBand="0" w:evenVBand="0" w:oddHBand="0" w:evenHBand="0" w:firstRowFirstColumn="0" w:firstRowLastColumn="0" w:lastRowFirstColumn="0" w:lastRowLastColumn="0"/>
        </w:trPr>
        <w:tc>
          <w:tcPr>
            <w:tcW w:w="2633" w:type="dxa"/>
          </w:tcPr>
          <w:p w14:paraId="18C149FE" w14:textId="766B31B2" w:rsidR="00D872B7" w:rsidRDefault="00D872B7" w:rsidP="00063562">
            <w:r>
              <w:t>Column</w:t>
            </w:r>
          </w:p>
        </w:tc>
        <w:tc>
          <w:tcPr>
            <w:tcW w:w="6919" w:type="dxa"/>
          </w:tcPr>
          <w:p w14:paraId="4A404155" w14:textId="77777777" w:rsidR="00D872B7" w:rsidRDefault="00D872B7" w:rsidP="00063562">
            <w:r>
              <w:t>Description</w:t>
            </w:r>
          </w:p>
        </w:tc>
      </w:tr>
      <w:tr w:rsidR="00D872B7" w14:paraId="48363D98" w14:textId="77777777" w:rsidTr="00063562">
        <w:tc>
          <w:tcPr>
            <w:tcW w:w="2633" w:type="dxa"/>
          </w:tcPr>
          <w:p w14:paraId="03E1A9FF" w14:textId="089889D9" w:rsidR="00D872B7" w:rsidRDefault="00D872B7" w:rsidP="00063562">
            <w:r>
              <w:t>A</w:t>
            </w:r>
          </w:p>
        </w:tc>
        <w:tc>
          <w:tcPr>
            <w:tcW w:w="6919" w:type="dxa"/>
          </w:tcPr>
          <w:p w14:paraId="03434EE4" w14:textId="38E12B8A" w:rsidR="00D872B7" w:rsidRDefault="00D872B7" w:rsidP="00063562">
            <w:r>
              <w:t>Header</w:t>
            </w:r>
          </w:p>
        </w:tc>
      </w:tr>
      <w:tr w:rsidR="00D872B7" w14:paraId="78CC828F" w14:textId="77777777" w:rsidTr="00063562">
        <w:tc>
          <w:tcPr>
            <w:tcW w:w="2633" w:type="dxa"/>
          </w:tcPr>
          <w:p w14:paraId="63E5D5F9" w14:textId="6A24F970" w:rsidR="00D872B7" w:rsidRDefault="00D872B7" w:rsidP="00063562">
            <w:r>
              <w:t>B</w:t>
            </w:r>
          </w:p>
        </w:tc>
        <w:tc>
          <w:tcPr>
            <w:tcW w:w="6919" w:type="dxa"/>
          </w:tcPr>
          <w:p w14:paraId="034E9591" w14:textId="19A8D641" w:rsidR="00D872B7" w:rsidRDefault="00D872B7" w:rsidP="00063562">
            <w:r>
              <w:t>Timestamp</w:t>
            </w:r>
          </w:p>
        </w:tc>
      </w:tr>
      <w:tr w:rsidR="00D872B7" w14:paraId="2C8275BA" w14:textId="77777777" w:rsidTr="00063562">
        <w:tc>
          <w:tcPr>
            <w:tcW w:w="2633" w:type="dxa"/>
          </w:tcPr>
          <w:p w14:paraId="58B9B291" w14:textId="3F097A51" w:rsidR="00D872B7" w:rsidRDefault="00D872B7" w:rsidP="00063562">
            <w:r>
              <w:t>C</w:t>
            </w:r>
          </w:p>
        </w:tc>
        <w:tc>
          <w:tcPr>
            <w:tcW w:w="6919" w:type="dxa"/>
          </w:tcPr>
          <w:p w14:paraId="670456CA" w14:textId="76143C66" w:rsidR="00D872B7" w:rsidRDefault="00D872B7" w:rsidP="00063562">
            <w:r>
              <w:t>List of failed jobs. Biorels Job ID followed by job name</w:t>
            </w:r>
          </w:p>
        </w:tc>
      </w:tr>
      <w:tr w:rsidR="00D872B7" w14:paraId="46030805" w14:textId="77777777" w:rsidTr="00063562">
        <w:tc>
          <w:tcPr>
            <w:tcW w:w="2633" w:type="dxa"/>
          </w:tcPr>
          <w:p w14:paraId="23EB1B17" w14:textId="0018A957" w:rsidR="00D872B7" w:rsidRDefault="00D872B7" w:rsidP="00063562">
            <w:r>
              <w:t>D</w:t>
            </w:r>
          </w:p>
        </w:tc>
        <w:tc>
          <w:tcPr>
            <w:tcW w:w="6919" w:type="dxa"/>
          </w:tcPr>
          <w:p w14:paraId="0D7B15E1" w14:textId="024F17D4" w:rsidR="00D872B7" w:rsidRDefault="00D872B7" w:rsidP="00063562">
            <w:r>
              <w:t>Currently running jobs, with their SGE Job ID, BioRels Job ID and job name</w:t>
            </w:r>
          </w:p>
        </w:tc>
      </w:tr>
      <w:tr w:rsidR="00D872B7" w14:paraId="026AE566" w14:textId="77777777" w:rsidTr="00063562">
        <w:tc>
          <w:tcPr>
            <w:tcW w:w="2633" w:type="dxa"/>
          </w:tcPr>
          <w:p w14:paraId="7D5772E4" w14:textId="0E9C5698" w:rsidR="00D872B7" w:rsidRDefault="00D872B7" w:rsidP="00063562">
            <w:r>
              <w:t>E</w:t>
            </w:r>
          </w:p>
        </w:tc>
        <w:tc>
          <w:tcPr>
            <w:tcW w:w="6919" w:type="dxa"/>
          </w:tcPr>
          <w:p w14:paraId="1EDF952F" w14:textId="51334FB2" w:rsidR="00D872B7" w:rsidRDefault="00D872B7" w:rsidP="00063562">
            <w:r>
              <w:t xml:space="preserve">Summary </w:t>
            </w:r>
            <w:r w:rsidR="00805D9E">
              <w:t>of job running &amp; ended.</w:t>
            </w:r>
          </w:p>
        </w:tc>
      </w:tr>
      <w:tr w:rsidR="00D872B7" w14:paraId="29D5949C" w14:textId="77777777" w:rsidTr="00063562">
        <w:tc>
          <w:tcPr>
            <w:tcW w:w="9552" w:type="dxa"/>
            <w:gridSpan w:val="2"/>
          </w:tcPr>
          <w:p w14:paraId="34D9FD42" w14:textId="0D870FDA" w:rsidR="00D872B7" w:rsidRPr="00FD7153" w:rsidRDefault="00805D9E" w:rsidP="00063562">
            <w:pPr>
              <w:rPr>
                <w:b/>
                <w:bCs/>
              </w:rPr>
            </w:pPr>
            <w:r>
              <w:rPr>
                <w:b/>
                <w:bCs/>
              </w:rPr>
              <w:t>Latest job run:</w:t>
            </w:r>
          </w:p>
        </w:tc>
      </w:tr>
      <w:tr w:rsidR="00D872B7" w14:paraId="3C17D686" w14:textId="77777777" w:rsidTr="00063562">
        <w:tc>
          <w:tcPr>
            <w:tcW w:w="2633" w:type="dxa"/>
          </w:tcPr>
          <w:p w14:paraId="01B2F107" w14:textId="3C4C09D0" w:rsidR="00D872B7" w:rsidRDefault="00805D9E" w:rsidP="00063562">
            <w:r>
              <w:t>F</w:t>
            </w:r>
          </w:p>
        </w:tc>
        <w:tc>
          <w:tcPr>
            <w:tcW w:w="6919" w:type="dxa"/>
          </w:tcPr>
          <w:p w14:paraId="4DD33EAA" w14:textId="2DF243C3" w:rsidR="00D872B7" w:rsidRDefault="00805D9E" w:rsidP="00063562">
            <w:r>
              <w:t>BioRels Job ID</w:t>
            </w:r>
          </w:p>
        </w:tc>
      </w:tr>
      <w:tr w:rsidR="00D872B7" w14:paraId="1037057B" w14:textId="77777777" w:rsidTr="00063562">
        <w:tc>
          <w:tcPr>
            <w:tcW w:w="2633" w:type="dxa"/>
          </w:tcPr>
          <w:p w14:paraId="798DB98E" w14:textId="233F1018" w:rsidR="00D872B7" w:rsidRDefault="00805D9E" w:rsidP="00063562">
            <w:r>
              <w:t>G</w:t>
            </w:r>
          </w:p>
        </w:tc>
        <w:tc>
          <w:tcPr>
            <w:tcW w:w="6919" w:type="dxa"/>
          </w:tcPr>
          <w:p w14:paraId="22862B47" w14:textId="211C1CE9" w:rsidR="00D872B7" w:rsidRPr="00BC772D" w:rsidRDefault="00805D9E" w:rsidP="00063562">
            <w:r>
              <w:t>Job Name</w:t>
            </w:r>
          </w:p>
        </w:tc>
      </w:tr>
      <w:tr w:rsidR="00805D9E" w14:paraId="130E66DD" w14:textId="77777777" w:rsidTr="00063562">
        <w:tc>
          <w:tcPr>
            <w:tcW w:w="2633" w:type="dxa"/>
          </w:tcPr>
          <w:p w14:paraId="6F807E0D" w14:textId="2A8CEDED" w:rsidR="00805D9E" w:rsidRDefault="00805D9E" w:rsidP="00063562">
            <w:r>
              <w:t>H</w:t>
            </w:r>
          </w:p>
        </w:tc>
        <w:tc>
          <w:tcPr>
            <w:tcW w:w="6919" w:type="dxa"/>
          </w:tcPr>
          <w:p w14:paraId="2F70BCF9" w14:textId="12A141CB" w:rsidR="00805D9E" w:rsidRDefault="00805D9E" w:rsidP="00063562">
            <w:r>
              <w:t>Working directory in [PRIVATE</w:t>
            </w:r>
            <w:proofErr w:type="gramStart"/>
            <w:r>
              <w:t>_]PROCESS</w:t>
            </w:r>
            <w:proofErr w:type="gramEnd"/>
            <w:r>
              <w:t>/[JOB_DIR]/</w:t>
            </w:r>
          </w:p>
        </w:tc>
      </w:tr>
      <w:tr w:rsidR="00805D9E" w14:paraId="0937BCDA" w14:textId="77777777" w:rsidTr="00063562">
        <w:tc>
          <w:tcPr>
            <w:tcW w:w="2633" w:type="dxa"/>
          </w:tcPr>
          <w:p w14:paraId="2256FC01" w14:textId="3960A7C5" w:rsidR="00805D9E" w:rsidRDefault="00805D9E" w:rsidP="00063562">
            <w:r>
              <w:t>I</w:t>
            </w:r>
          </w:p>
        </w:tc>
        <w:tc>
          <w:tcPr>
            <w:tcW w:w="6919" w:type="dxa"/>
          </w:tcPr>
          <w:p w14:paraId="59F2CCEB" w14:textId="77777777" w:rsidR="00805D9E" w:rsidRDefault="00805D9E" w:rsidP="00063562">
            <w:r>
              <w:t>Date that job was processed</w:t>
            </w:r>
            <w:r w:rsidR="009061C5">
              <w:t xml:space="preserve"> and generated new data.</w:t>
            </w:r>
          </w:p>
          <w:p w14:paraId="7E0E64A3" w14:textId="3CAB1594" w:rsidR="009061C5" w:rsidRDefault="009061C5" w:rsidP="00063562">
            <w:r>
              <w:t xml:space="preserve">A script that checks for a new release and didn’t find any will update </w:t>
            </w:r>
            <w:proofErr w:type="spellStart"/>
            <w:r>
              <w:t>run_date</w:t>
            </w:r>
            <w:proofErr w:type="spellEnd"/>
            <w:r>
              <w:t xml:space="preserve"> and </w:t>
            </w:r>
            <w:proofErr w:type="spellStart"/>
            <w:r>
              <w:t>last_check_date</w:t>
            </w:r>
            <w:proofErr w:type="spellEnd"/>
            <w:r>
              <w:t xml:space="preserve"> but not </w:t>
            </w:r>
            <w:proofErr w:type="spellStart"/>
            <w:r>
              <w:t>processed_date</w:t>
            </w:r>
            <w:proofErr w:type="spellEnd"/>
            <w:r>
              <w:t>.</w:t>
            </w:r>
          </w:p>
        </w:tc>
      </w:tr>
      <w:tr w:rsidR="00805D9E" w14:paraId="51580AAF" w14:textId="77777777" w:rsidTr="00063562">
        <w:tc>
          <w:tcPr>
            <w:tcW w:w="2633" w:type="dxa"/>
          </w:tcPr>
          <w:p w14:paraId="31EDF846" w14:textId="399EB4BD" w:rsidR="00805D9E" w:rsidRDefault="00805D9E" w:rsidP="00063562">
            <w:r>
              <w:t>J</w:t>
            </w:r>
          </w:p>
        </w:tc>
        <w:tc>
          <w:tcPr>
            <w:tcW w:w="6919" w:type="dxa"/>
          </w:tcPr>
          <w:p w14:paraId="115A5413" w14:textId="6A23F26A" w:rsidR="00805D9E" w:rsidRDefault="00805D9E" w:rsidP="00063562">
            <w:r>
              <w:t>Date that job was ready to run</w:t>
            </w:r>
          </w:p>
        </w:tc>
      </w:tr>
      <w:tr w:rsidR="00805D9E" w14:paraId="43E95F47" w14:textId="77777777" w:rsidTr="00063562">
        <w:tc>
          <w:tcPr>
            <w:tcW w:w="2633" w:type="dxa"/>
          </w:tcPr>
          <w:p w14:paraId="604458FF" w14:textId="6AF8F65D" w:rsidR="00805D9E" w:rsidRDefault="00805D9E" w:rsidP="00063562">
            <w:r>
              <w:t>K</w:t>
            </w:r>
          </w:p>
        </w:tc>
        <w:tc>
          <w:tcPr>
            <w:tcW w:w="6919" w:type="dxa"/>
          </w:tcPr>
          <w:p w14:paraId="39170A0D" w14:textId="6AEC4AD0" w:rsidR="00805D9E" w:rsidRDefault="00805D9E" w:rsidP="00063562">
            <w:r>
              <w:t>Date the job was run</w:t>
            </w:r>
          </w:p>
        </w:tc>
      </w:tr>
      <w:tr w:rsidR="00805D9E" w14:paraId="5446AE88" w14:textId="77777777" w:rsidTr="00063562">
        <w:tc>
          <w:tcPr>
            <w:tcW w:w="2633" w:type="dxa"/>
          </w:tcPr>
          <w:p w14:paraId="7BFA4CCE" w14:textId="36A27E82" w:rsidR="00805D9E" w:rsidRDefault="00805D9E" w:rsidP="00063562">
            <w:r>
              <w:t>L</w:t>
            </w:r>
          </w:p>
        </w:tc>
        <w:tc>
          <w:tcPr>
            <w:tcW w:w="6919" w:type="dxa"/>
          </w:tcPr>
          <w:p w14:paraId="4C618561" w14:textId="57AB14C3" w:rsidR="00805D9E" w:rsidRDefault="00805D9E" w:rsidP="00063562">
            <w:r>
              <w:t>Run time</w:t>
            </w:r>
          </w:p>
        </w:tc>
      </w:tr>
      <w:tr w:rsidR="00805D9E" w14:paraId="76013624" w14:textId="77777777" w:rsidTr="00063562">
        <w:tc>
          <w:tcPr>
            <w:tcW w:w="2633" w:type="dxa"/>
          </w:tcPr>
          <w:p w14:paraId="439A8CC8" w14:textId="27870CF3" w:rsidR="00805D9E" w:rsidRDefault="00805D9E" w:rsidP="00063562">
            <w:r>
              <w:t>M</w:t>
            </w:r>
          </w:p>
        </w:tc>
        <w:tc>
          <w:tcPr>
            <w:tcW w:w="6919" w:type="dxa"/>
          </w:tcPr>
          <w:p w14:paraId="1B17AAD4" w14:textId="056F4B34" w:rsidR="00805D9E" w:rsidRDefault="00805D9E" w:rsidP="00063562">
            <w:r>
              <w:t>T: Job run successfully. F: failed</w:t>
            </w:r>
          </w:p>
        </w:tc>
      </w:tr>
      <w:tr w:rsidR="00805D9E" w14:paraId="625D2761" w14:textId="77777777" w:rsidTr="00063562">
        <w:tc>
          <w:tcPr>
            <w:tcW w:w="2633" w:type="dxa"/>
          </w:tcPr>
          <w:p w14:paraId="6CA7BB53" w14:textId="680A633B" w:rsidR="00805D9E" w:rsidRDefault="00805D9E" w:rsidP="00063562">
            <w:r>
              <w:t>N</w:t>
            </w:r>
          </w:p>
        </w:tc>
        <w:tc>
          <w:tcPr>
            <w:tcW w:w="6919" w:type="dxa"/>
          </w:tcPr>
          <w:p w14:paraId="79CA5649" w14:textId="3E9CB2E2" w:rsidR="00805D9E" w:rsidRDefault="00805D9E" w:rsidP="00063562">
            <w:r>
              <w:t>Cause of the job failing</w:t>
            </w:r>
          </w:p>
        </w:tc>
      </w:tr>
    </w:tbl>
    <w:p w14:paraId="12E82F31" w14:textId="1C876FA8" w:rsidR="006D15EB" w:rsidRDefault="006D15EB"/>
    <w:p w14:paraId="26A93FA4" w14:textId="33CE1862" w:rsidR="00805D9E" w:rsidRDefault="00805D9E">
      <w:r>
        <w:t xml:space="preserve">The output will show the list of currently running jobs, failed jobs and latest job run. However, it does not provide why a job has been triggered or not. </w:t>
      </w:r>
    </w:p>
    <w:p w14:paraId="68009517" w14:textId="57E86602" w:rsidR="00805D9E" w:rsidRDefault="00805D9E" w:rsidP="00805D9E">
      <w:pPr>
        <w:pStyle w:val="Heading4"/>
      </w:pPr>
      <w:bookmarkStart w:id="33" w:name="_Toc175841953"/>
      <w:r>
        <w:lastRenderedPageBreak/>
        <w:t>MONITOR_STATUS</w:t>
      </w:r>
      <w:bookmarkEnd w:id="33"/>
    </w:p>
    <w:p w14:paraId="474AFA3B" w14:textId="1D1DF34A" w:rsidR="00805D9E" w:rsidRDefault="00805D9E" w:rsidP="00526730">
      <w:pPr>
        <w:spacing w:line="360" w:lineRule="auto"/>
        <w:jc w:val="both"/>
      </w:pPr>
      <w:proofErr w:type="spellStart"/>
      <w:r>
        <w:t>Monitor_status</w:t>
      </w:r>
      <w:proofErr w:type="spellEnd"/>
      <w:r>
        <w:t xml:space="preserve"> files </w:t>
      </w:r>
      <w:proofErr w:type="gramStart"/>
      <w:r>
        <w:t>are located in</w:t>
      </w:r>
      <w:proofErr w:type="gramEnd"/>
      <w:r>
        <w:t xml:space="preserve"> $TG_DIR/BACKEND/LOG. When running </w:t>
      </w:r>
      <w:proofErr w:type="spellStart"/>
      <w:r>
        <w:t>biorels_monitor</w:t>
      </w:r>
      <w:proofErr w:type="spellEnd"/>
      <w:r>
        <w:t xml:space="preserve">, the script will generate up to 20 versions of that file, one for each iteration of </w:t>
      </w:r>
      <w:proofErr w:type="spellStart"/>
      <w:r>
        <w:t>biorels_monitoring</w:t>
      </w:r>
      <w:proofErr w:type="spellEnd"/>
      <w:r>
        <w:t xml:space="preserve"> checks. Therefore, MONITOR_STATUS_20 will represent a snapshot of the decision making 20 iterations ago.</w:t>
      </w:r>
    </w:p>
    <w:p w14:paraId="05304049" w14:textId="102CEF1E" w:rsidR="00805D9E" w:rsidRDefault="00805D9E" w:rsidP="00805D9E">
      <w:pPr>
        <w:jc w:val="center"/>
      </w:pPr>
      <w:r w:rsidRPr="00805D9E">
        <w:rPr>
          <w:noProof/>
        </w:rPr>
        <w:drawing>
          <wp:inline distT="0" distB="0" distL="0" distR="0" wp14:anchorId="26DE169C" wp14:editId="69240799">
            <wp:extent cx="4412973" cy="4728185"/>
            <wp:effectExtent l="0" t="0" r="0" b="0"/>
            <wp:docPr id="1691998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98728" name="Picture 1" descr="A screenshot of a computer&#10;&#10;Description automatically generated"/>
                    <pic:cNvPicPr/>
                  </pic:nvPicPr>
                  <pic:blipFill>
                    <a:blip r:embed="rId14"/>
                    <a:stretch>
                      <a:fillRect/>
                    </a:stretch>
                  </pic:blipFill>
                  <pic:spPr>
                    <a:xfrm>
                      <a:off x="0" y="0"/>
                      <a:ext cx="4427385" cy="4743626"/>
                    </a:xfrm>
                    <a:prstGeom prst="rect">
                      <a:avLst/>
                    </a:prstGeom>
                  </pic:spPr>
                </pic:pic>
              </a:graphicData>
            </a:graphic>
          </wp:inline>
        </w:drawing>
      </w:r>
    </w:p>
    <w:p w14:paraId="567D223A" w14:textId="77777777" w:rsidR="00805D9E" w:rsidRDefault="00805D9E"/>
    <w:p w14:paraId="1E35E859" w14:textId="77777777" w:rsidR="00805D9E" w:rsidRDefault="00805D9E"/>
    <w:tbl>
      <w:tblPr>
        <w:tblStyle w:val="ProposalTable"/>
        <w:tblW w:w="0" w:type="auto"/>
        <w:tblLook w:val="04A0" w:firstRow="1" w:lastRow="0" w:firstColumn="1" w:lastColumn="0" w:noHBand="0" w:noVBand="1"/>
      </w:tblPr>
      <w:tblGrid>
        <w:gridCol w:w="2633"/>
        <w:gridCol w:w="6919"/>
      </w:tblGrid>
      <w:tr w:rsidR="00805D9E" w14:paraId="72850916" w14:textId="77777777" w:rsidTr="00063562">
        <w:trPr>
          <w:cnfStyle w:val="100000000000" w:firstRow="1" w:lastRow="0" w:firstColumn="0" w:lastColumn="0" w:oddVBand="0" w:evenVBand="0" w:oddHBand="0" w:evenHBand="0" w:firstRowFirstColumn="0" w:firstRowLastColumn="0" w:lastRowFirstColumn="0" w:lastRowLastColumn="0"/>
        </w:trPr>
        <w:tc>
          <w:tcPr>
            <w:tcW w:w="2633" w:type="dxa"/>
          </w:tcPr>
          <w:p w14:paraId="06A06C3F" w14:textId="77777777" w:rsidR="00805D9E" w:rsidRDefault="00805D9E" w:rsidP="00063562">
            <w:r>
              <w:t>Column</w:t>
            </w:r>
          </w:p>
        </w:tc>
        <w:tc>
          <w:tcPr>
            <w:tcW w:w="6919" w:type="dxa"/>
          </w:tcPr>
          <w:p w14:paraId="53655BF1" w14:textId="77777777" w:rsidR="00805D9E" w:rsidRDefault="00805D9E" w:rsidP="00063562">
            <w:r>
              <w:t>Description</w:t>
            </w:r>
          </w:p>
        </w:tc>
      </w:tr>
      <w:tr w:rsidR="00805D9E" w14:paraId="6AEBC2ED" w14:textId="77777777" w:rsidTr="00063562">
        <w:tc>
          <w:tcPr>
            <w:tcW w:w="2633" w:type="dxa"/>
          </w:tcPr>
          <w:p w14:paraId="74BA7757" w14:textId="77777777" w:rsidR="00805D9E" w:rsidRDefault="00805D9E" w:rsidP="00063562">
            <w:r>
              <w:t>A</w:t>
            </w:r>
          </w:p>
        </w:tc>
        <w:tc>
          <w:tcPr>
            <w:tcW w:w="6919" w:type="dxa"/>
          </w:tcPr>
          <w:p w14:paraId="30814974" w14:textId="24B83BA4" w:rsidR="00805D9E" w:rsidRDefault="009061C5" w:rsidP="00063562">
            <w:r>
              <w:t xml:space="preserve">Dependency </w:t>
            </w:r>
            <w:r w:rsidR="00805D9E">
              <w:t>Level</w:t>
            </w:r>
          </w:p>
        </w:tc>
      </w:tr>
      <w:tr w:rsidR="00805D9E" w14:paraId="442D3DD9" w14:textId="77777777" w:rsidTr="00063562">
        <w:tc>
          <w:tcPr>
            <w:tcW w:w="2633" w:type="dxa"/>
          </w:tcPr>
          <w:p w14:paraId="71A1EB7E" w14:textId="77777777" w:rsidR="00805D9E" w:rsidRDefault="00805D9E" w:rsidP="00063562">
            <w:r>
              <w:t>B</w:t>
            </w:r>
          </w:p>
        </w:tc>
        <w:tc>
          <w:tcPr>
            <w:tcW w:w="6919" w:type="dxa"/>
          </w:tcPr>
          <w:p w14:paraId="6BD4221A" w14:textId="68C4D089" w:rsidR="00805D9E" w:rsidRDefault="009061C5" w:rsidP="00063562">
            <w:r>
              <w:t>BioRels JOB ID</w:t>
            </w:r>
          </w:p>
        </w:tc>
      </w:tr>
      <w:tr w:rsidR="00805D9E" w14:paraId="61BA0EDD" w14:textId="77777777" w:rsidTr="00063562">
        <w:tc>
          <w:tcPr>
            <w:tcW w:w="2633" w:type="dxa"/>
          </w:tcPr>
          <w:p w14:paraId="16AA9828" w14:textId="77777777" w:rsidR="00805D9E" w:rsidRDefault="00805D9E" w:rsidP="00063562">
            <w:r>
              <w:t>C</w:t>
            </w:r>
          </w:p>
        </w:tc>
        <w:tc>
          <w:tcPr>
            <w:tcW w:w="6919" w:type="dxa"/>
          </w:tcPr>
          <w:p w14:paraId="299C06B5" w14:textId="19E1BF34" w:rsidR="00805D9E" w:rsidRDefault="009061C5" w:rsidP="00063562">
            <w:r>
              <w:t>Job name</w:t>
            </w:r>
          </w:p>
        </w:tc>
      </w:tr>
      <w:tr w:rsidR="00805D9E" w14:paraId="2FA75EA8" w14:textId="77777777" w:rsidTr="00063562">
        <w:tc>
          <w:tcPr>
            <w:tcW w:w="2633" w:type="dxa"/>
          </w:tcPr>
          <w:p w14:paraId="39D92E92" w14:textId="77777777" w:rsidR="00805D9E" w:rsidRDefault="00805D9E" w:rsidP="00063562">
            <w:r>
              <w:t>D</w:t>
            </w:r>
          </w:p>
        </w:tc>
        <w:tc>
          <w:tcPr>
            <w:tcW w:w="6919" w:type="dxa"/>
          </w:tcPr>
          <w:p w14:paraId="5BDC5B4C" w14:textId="2F789A6E" w:rsidR="00805D9E" w:rsidRDefault="009061C5" w:rsidP="00063562">
            <w:proofErr w:type="spellStart"/>
            <w:r>
              <w:t>Workding</w:t>
            </w:r>
            <w:proofErr w:type="spellEnd"/>
            <w:r>
              <w:t xml:space="preserve"> directory. -1 if never run</w:t>
            </w:r>
          </w:p>
        </w:tc>
      </w:tr>
      <w:tr w:rsidR="00805D9E" w14:paraId="0064B31F" w14:textId="77777777" w:rsidTr="00063562">
        <w:tc>
          <w:tcPr>
            <w:tcW w:w="2633" w:type="dxa"/>
          </w:tcPr>
          <w:p w14:paraId="42E72A06" w14:textId="77777777" w:rsidR="00805D9E" w:rsidRDefault="00805D9E" w:rsidP="00063562">
            <w:r>
              <w:t>E</w:t>
            </w:r>
          </w:p>
        </w:tc>
        <w:tc>
          <w:tcPr>
            <w:tcW w:w="6919" w:type="dxa"/>
          </w:tcPr>
          <w:p w14:paraId="3943FD99" w14:textId="57745784" w:rsidR="00805D9E" w:rsidRDefault="009061C5" w:rsidP="00063562">
            <w:r>
              <w:t>For level 1, which are triggered on a time basis, shows next submission</w:t>
            </w:r>
          </w:p>
        </w:tc>
      </w:tr>
      <w:tr w:rsidR="00805D9E" w14:paraId="399DB1BD" w14:textId="77777777" w:rsidTr="00063562">
        <w:tc>
          <w:tcPr>
            <w:tcW w:w="9552" w:type="dxa"/>
            <w:gridSpan w:val="2"/>
          </w:tcPr>
          <w:p w14:paraId="32386C40" w14:textId="63666474" w:rsidR="00805D9E" w:rsidRPr="00FD7153" w:rsidRDefault="009061C5" w:rsidP="00063562">
            <w:pPr>
              <w:rPr>
                <w:b/>
                <w:bCs/>
              </w:rPr>
            </w:pPr>
            <w:r>
              <w:rPr>
                <w:b/>
                <w:bCs/>
              </w:rPr>
              <w:t>Dependency level 2 and above:</w:t>
            </w:r>
          </w:p>
        </w:tc>
      </w:tr>
      <w:tr w:rsidR="00805D9E" w14:paraId="64BB6CB4" w14:textId="77777777" w:rsidTr="00063562">
        <w:tc>
          <w:tcPr>
            <w:tcW w:w="2633" w:type="dxa"/>
          </w:tcPr>
          <w:p w14:paraId="71B86365" w14:textId="77777777" w:rsidR="00805D9E" w:rsidRDefault="00805D9E" w:rsidP="00063562">
            <w:r>
              <w:t>F</w:t>
            </w:r>
          </w:p>
        </w:tc>
        <w:tc>
          <w:tcPr>
            <w:tcW w:w="6919" w:type="dxa"/>
          </w:tcPr>
          <w:p w14:paraId="49C9FB53" w14:textId="1C331E0D" w:rsidR="00805D9E" w:rsidRDefault="009061C5" w:rsidP="00063562">
            <w:r>
              <w:t>Dependency level</w:t>
            </w:r>
          </w:p>
        </w:tc>
      </w:tr>
      <w:tr w:rsidR="00805D9E" w14:paraId="48D3A74F" w14:textId="77777777" w:rsidTr="00063562">
        <w:tc>
          <w:tcPr>
            <w:tcW w:w="2633" w:type="dxa"/>
          </w:tcPr>
          <w:p w14:paraId="05460F29" w14:textId="2F5C9C3C" w:rsidR="00805D9E" w:rsidRDefault="009061C5" w:rsidP="00063562">
            <w:r>
              <w:t>G</w:t>
            </w:r>
          </w:p>
        </w:tc>
        <w:tc>
          <w:tcPr>
            <w:tcW w:w="6919" w:type="dxa"/>
          </w:tcPr>
          <w:p w14:paraId="45F266B9" w14:textId="77777777" w:rsidR="00805D9E" w:rsidRDefault="009061C5" w:rsidP="00063562">
            <w:r>
              <w:t xml:space="preserve">Ruleset. </w:t>
            </w:r>
            <w:proofErr w:type="spellStart"/>
            <w:r>
              <w:t>Db_gene</w:t>
            </w:r>
            <w:proofErr w:type="spellEnd"/>
            <w:r>
              <w:t xml:space="preserve"> </w:t>
            </w:r>
            <w:r w:rsidRPr="009061C5">
              <w:rPr>
                <w:b/>
                <w:bCs/>
              </w:rPr>
              <w:t>requires</w:t>
            </w:r>
            <w:r>
              <w:rPr>
                <w:b/>
                <w:bCs/>
              </w:rPr>
              <w:t xml:space="preserve">: </w:t>
            </w:r>
          </w:p>
          <w:p w14:paraId="67E425C3" w14:textId="77777777" w:rsidR="009061C5" w:rsidRDefault="009061C5" w:rsidP="00063562">
            <w:proofErr w:type="spellStart"/>
            <w:r>
              <w:lastRenderedPageBreak/>
              <w:t>Dl_gene</w:t>
            </w:r>
            <w:proofErr w:type="spellEnd"/>
            <w:r>
              <w:t xml:space="preserve"> and </w:t>
            </w:r>
            <w:proofErr w:type="spellStart"/>
            <w:r>
              <w:t>wh_taxonomy</w:t>
            </w:r>
            <w:proofErr w:type="spellEnd"/>
            <w:r>
              <w:t xml:space="preserve"> to have a newer date than </w:t>
            </w:r>
            <w:proofErr w:type="spellStart"/>
            <w:r>
              <w:t>db_gene</w:t>
            </w:r>
            <w:proofErr w:type="spellEnd"/>
            <w:r>
              <w:t xml:space="preserve"> date</w:t>
            </w:r>
          </w:p>
          <w:p w14:paraId="3BDA6CCB" w14:textId="77777777" w:rsidR="009061C5" w:rsidRDefault="009061C5" w:rsidP="00063562">
            <w:r>
              <w:t xml:space="preserve">OR </w:t>
            </w:r>
          </w:p>
          <w:p w14:paraId="2544A1ED" w14:textId="77777777" w:rsidR="009061C5" w:rsidRDefault="009061C5" w:rsidP="00063562">
            <w:proofErr w:type="spellStart"/>
            <w:r>
              <w:t>Pp_uniprot</w:t>
            </w:r>
            <w:proofErr w:type="spellEnd"/>
            <w:r>
              <w:t xml:space="preserve"> OR </w:t>
            </w:r>
            <w:proofErr w:type="spellStart"/>
            <w:r>
              <w:t>dl_chembl</w:t>
            </w:r>
            <w:proofErr w:type="spellEnd"/>
            <w:r>
              <w:t xml:space="preserve"> to have a newer date than </w:t>
            </w:r>
            <w:proofErr w:type="spellStart"/>
            <w:r>
              <w:t>db_gene</w:t>
            </w:r>
            <w:proofErr w:type="spellEnd"/>
            <w:r>
              <w:t xml:space="preserve"> date</w:t>
            </w:r>
          </w:p>
          <w:p w14:paraId="6BC03C3B" w14:textId="6E464D22" w:rsidR="009061C5" w:rsidRPr="009061C5" w:rsidRDefault="009061C5" w:rsidP="00063562">
            <w:r>
              <w:t>To be triggered.</w:t>
            </w:r>
          </w:p>
        </w:tc>
      </w:tr>
      <w:tr w:rsidR="00805D9E" w14:paraId="3F1B1FB8" w14:textId="77777777" w:rsidTr="00063562">
        <w:tc>
          <w:tcPr>
            <w:tcW w:w="2633" w:type="dxa"/>
          </w:tcPr>
          <w:p w14:paraId="7AC64F8C" w14:textId="1F2960B2" w:rsidR="00805D9E" w:rsidRDefault="009061C5" w:rsidP="00063562">
            <w:r>
              <w:lastRenderedPageBreak/>
              <w:t>H</w:t>
            </w:r>
          </w:p>
        </w:tc>
        <w:tc>
          <w:tcPr>
            <w:tcW w:w="6919" w:type="dxa"/>
          </w:tcPr>
          <w:p w14:paraId="24E6A380" w14:textId="146B7702" w:rsidR="00805D9E" w:rsidRDefault="009061C5" w:rsidP="00063562">
            <w:proofErr w:type="spellStart"/>
            <w:r>
              <w:t>Wh_go</w:t>
            </w:r>
            <w:proofErr w:type="spellEnd"/>
            <w:r>
              <w:t xml:space="preserve"> as dependency level 3 required </w:t>
            </w:r>
            <w:proofErr w:type="spellStart"/>
            <w:r>
              <w:t>db_pubmed</w:t>
            </w:r>
            <w:proofErr w:type="spellEnd"/>
            <w:r>
              <w:t xml:space="preserve">, which is already up to date and </w:t>
            </w:r>
            <w:proofErr w:type="spellStart"/>
            <w:r>
              <w:t>ck_go_rel</w:t>
            </w:r>
            <w:proofErr w:type="spellEnd"/>
            <w:r>
              <w:t xml:space="preserve">. Therefore </w:t>
            </w:r>
            <w:proofErr w:type="spellStart"/>
            <w:r>
              <w:t>wh_go</w:t>
            </w:r>
            <w:proofErr w:type="spellEnd"/>
            <w:r>
              <w:t xml:space="preserve"> is waiting on </w:t>
            </w:r>
            <w:proofErr w:type="spellStart"/>
            <w:r>
              <w:t>ck_go_rel</w:t>
            </w:r>
            <w:proofErr w:type="spellEnd"/>
            <w:r>
              <w:t xml:space="preserve"> to run successfully.</w:t>
            </w:r>
          </w:p>
        </w:tc>
      </w:tr>
      <w:tr w:rsidR="00805D9E" w14:paraId="341A3ABC" w14:textId="77777777" w:rsidTr="00063562">
        <w:tc>
          <w:tcPr>
            <w:tcW w:w="2633" w:type="dxa"/>
          </w:tcPr>
          <w:p w14:paraId="0E9CB4DB" w14:textId="77777777" w:rsidR="00805D9E" w:rsidRDefault="00805D9E" w:rsidP="00063562">
            <w:r>
              <w:t>I</w:t>
            </w:r>
          </w:p>
        </w:tc>
        <w:tc>
          <w:tcPr>
            <w:tcW w:w="6919" w:type="dxa"/>
          </w:tcPr>
          <w:p w14:paraId="2CD2F553" w14:textId="60FC59FC" w:rsidR="00805D9E" w:rsidRDefault="009061C5" w:rsidP="00063562">
            <w:proofErr w:type="spellStart"/>
            <w:r>
              <w:t>Wh_reactome</w:t>
            </w:r>
            <w:proofErr w:type="spellEnd"/>
            <w:r>
              <w:t xml:space="preserve"> required 4 data sources. 3 are up to date but it is waiting on </w:t>
            </w:r>
            <w:proofErr w:type="spellStart"/>
            <w:r>
              <w:t>ck_reactome_rel</w:t>
            </w:r>
            <w:proofErr w:type="spellEnd"/>
          </w:p>
        </w:tc>
      </w:tr>
    </w:tbl>
    <w:p w14:paraId="6F2D5160" w14:textId="77777777" w:rsidR="00805D9E" w:rsidRDefault="00805D9E"/>
    <w:p w14:paraId="637C8B8C" w14:textId="77777777" w:rsidR="00805D9E" w:rsidRDefault="00805D9E">
      <w:pPr>
        <w:rPr>
          <w:rFonts w:asciiTheme="majorHAnsi" w:eastAsiaTheme="majorEastAsia" w:hAnsiTheme="majorHAnsi" w:cs="Times New Roman (Headings CS)"/>
          <w:b/>
          <w:bCs/>
          <w:smallCaps/>
          <w:sz w:val="36"/>
          <w:szCs w:val="26"/>
        </w:rPr>
      </w:pPr>
    </w:p>
    <w:p w14:paraId="04999FEF" w14:textId="061C9E0E" w:rsidR="006D15EB" w:rsidRDefault="006D15EB" w:rsidP="006D15EB">
      <w:pPr>
        <w:pStyle w:val="Heading2"/>
      </w:pPr>
      <w:bookmarkStart w:id="34" w:name="_Toc175841954"/>
      <w:r>
        <w:t>Deep dive in the infrastructure</w:t>
      </w:r>
      <w:bookmarkEnd w:id="34"/>
    </w:p>
    <w:p w14:paraId="4C8D3103" w14:textId="136385E1" w:rsidR="00C018DB" w:rsidRPr="00C018DB" w:rsidRDefault="00C018DB" w:rsidP="00526730">
      <w:pPr>
        <w:spacing w:line="360" w:lineRule="auto"/>
        <w:jc w:val="both"/>
      </w:pPr>
      <w:r>
        <w:t>While Biorels is processing the data sources you want, please take some time to understand a little bit more about how the infrastructure works, from its infrastructure to the job definitions.</w:t>
      </w:r>
    </w:p>
    <w:p w14:paraId="5520A3E4" w14:textId="77777777" w:rsidR="0059020B" w:rsidRDefault="0059020B" w:rsidP="0059020B">
      <w:pPr>
        <w:pStyle w:val="Heading3"/>
      </w:pPr>
      <w:bookmarkStart w:id="35" w:name="_Ref153800878"/>
      <w:bookmarkStart w:id="36" w:name="_Toc175841955"/>
      <w:r>
        <w:t>Directory structure</w:t>
      </w:r>
      <w:bookmarkEnd w:id="35"/>
      <w:bookmarkEnd w:id="36"/>
    </w:p>
    <w:p w14:paraId="7D42ADDB" w14:textId="7EC33808" w:rsidR="00C018DB" w:rsidRDefault="0059020B" w:rsidP="00526730">
      <w:pPr>
        <w:spacing w:line="360" w:lineRule="auto"/>
        <w:jc w:val="both"/>
      </w:pPr>
      <w:r>
        <w:t xml:space="preserve">For now, we are going to focus on the architecture of the backend infrastructure. </w:t>
      </w:r>
      <w:r w:rsidR="00C018DB">
        <w:t>There are 4 directories at the root of Biorels.</w:t>
      </w:r>
      <w:r w:rsidR="00BF7D17">
        <w:t xml:space="preserve"> Since WEBSITE is the only one that is not part of the backend infrastructure, please refer to </w:t>
      </w:r>
      <w:r w:rsidR="00BF7D17" w:rsidRPr="00BF7D17">
        <w:rPr>
          <w:highlight w:val="yellow"/>
        </w:rPr>
        <w:t>[WEBSITE SECTION]</w:t>
      </w:r>
    </w:p>
    <w:tbl>
      <w:tblPr>
        <w:tblStyle w:val="ProposalTable"/>
        <w:tblW w:w="0" w:type="auto"/>
        <w:tblLook w:val="04A0" w:firstRow="1" w:lastRow="0" w:firstColumn="1" w:lastColumn="0" w:noHBand="0" w:noVBand="1"/>
      </w:tblPr>
      <w:tblGrid>
        <w:gridCol w:w="3055"/>
        <w:gridCol w:w="6295"/>
      </w:tblGrid>
      <w:tr w:rsidR="00C018DB" w14:paraId="6C6B0286" w14:textId="77777777" w:rsidTr="00BE5188">
        <w:trPr>
          <w:cnfStyle w:val="100000000000" w:firstRow="1" w:lastRow="0" w:firstColumn="0" w:lastColumn="0" w:oddVBand="0" w:evenVBand="0" w:oddHBand="0" w:evenHBand="0" w:firstRowFirstColumn="0" w:firstRowLastColumn="0" w:lastRowFirstColumn="0" w:lastRowLastColumn="0"/>
        </w:trPr>
        <w:tc>
          <w:tcPr>
            <w:tcW w:w="3055" w:type="dxa"/>
          </w:tcPr>
          <w:p w14:paraId="375F109C" w14:textId="77777777" w:rsidR="00C018DB" w:rsidRDefault="00C018DB" w:rsidP="00BE5188">
            <w:r>
              <w:t>Directory</w:t>
            </w:r>
          </w:p>
        </w:tc>
        <w:tc>
          <w:tcPr>
            <w:tcW w:w="6295" w:type="dxa"/>
          </w:tcPr>
          <w:p w14:paraId="550CF049" w14:textId="77777777" w:rsidR="00C018DB" w:rsidRDefault="00C018DB" w:rsidP="00BE5188">
            <w:r>
              <w:t>Description</w:t>
            </w:r>
          </w:p>
        </w:tc>
      </w:tr>
      <w:tr w:rsidR="00C018DB" w14:paraId="1931055F" w14:textId="77777777" w:rsidTr="00BE5188">
        <w:tc>
          <w:tcPr>
            <w:tcW w:w="3055" w:type="dxa"/>
          </w:tcPr>
          <w:p w14:paraId="604CBEFF" w14:textId="77777777" w:rsidR="00C018DB" w:rsidRDefault="00C018DB" w:rsidP="00BE5188">
            <w:r>
              <w:t>BACKEND</w:t>
            </w:r>
          </w:p>
        </w:tc>
        <w:tc>
          <w:tcPr>
            <w:tcW w:w="6295" w:type="dxa"/>
          </w:tcPr>
          <w:p w14:paraId="7B482143" w14:textId="77777777" w:rsidR="00C018DB" w:rsidRDefault="00C018DB" w:rsidP="00BE5188">
            <w:r>
              <w:t>All the backend data logistic</w:t>
            </w:r>
          </w:p>
        </w:tc>
      </w:tr>
      <w:tr w:rsidR="00FA27E4" w14:paraId="200FE8AB" w14:textId="77777777" w:rsidTr="00BE5188">
        <w:tc>
          <w:tcPr>
            <w:tcW w:w="3055" w:type="dxa"/>
          </w:tcPr>
          <w:p w14:paraId="1859FA63" w14:textId="1123865E" w:rsidR="00FA27E4" w:rsidRDefault="00FA27E4" w:rsidP="00BE5188">
            <w:r>
              <w:t>DOCS</w:t>
            </w:r>
          </w:p>
        </w:tc>
        <w:tc>
          <w:tcPr>
            <w:tcW w:w="6295" w:type="dxa"/>
          </w:tcPr>
          <w:p w14:paraId="4EE77211" w14:textId="38356F2F" w:rsidR="00FA27E4" w:rsidRDefault="00FA27E4" w:rsidP="00BE5188">
            <w:r>
              <w:t>Provides the licenses for 3</w:t>
            </w:r>
            <w:r w:rsidRPr="00FA27E4">
              <w:rPr>
                <w:vertAlign w:val="superscript"/>
              </w:rPr>
              <w:t>rd</w:t>
            </w:r>
            <w:r>
              <w:t xml:space="preserve"> party tools and data sources as well as this documentation.</w:t>
            </w:r>
          </w:p>
        </w:tc>
      </w:tr>
      <w:tr w:rsidR="00C018DB" w:rsidRPr="00944294" w14:paraId="7DF2E36E" w14:textId="77777777" w:rsidTr="00BE5188">
        <w:tc>
          <w:tcPr>
            <w:tcW w:w="3055" w:type="dxa"/>
          </w:tcPr>
          <w:p w14:paraId="08A7D4EC" w14:textId="21CEB2F7" w:rsidR="00C018DB" w:rsidRDefault="00C018DB" w:rsidP="00BE5188">
            <w:r>
              <w:t>PRD_DATA</w:t>
            </w:r>
          </w:p>
        </w:tc>
        <w:tc>
          <w:tcPr>
            <w:tcW w:w="6295" w:type="dxa"/>
          </w:tcPr>
          <w:p w14:paraId="29A0192F" w14:textId="607FF747" w:rsidR="00C018DB" w:rsidRPr="00944294" w:rsidRDefault="00C018DB" w:rsidP="00BE5188">
            <w:r>
              <w:t>Aliases to the latest version of each data source</w:t>
            </w:r>
          </w:p>
        </w:tc>
      </w:tr>
      <w:tr w:rsidR="00C018DB" w:rsidRPr="00944294" w14:paraId="359AF057" w14:textId="77777777" w:rsidTr="00BE5188">
        <w:tc>
          <w:tcPr>
            <w:tcW w:w="3055" w:type="dxa"/>
          </w:tcPr>
          <w:p w14:paraId="6A0BFE7A" w14:textId="38D53709" w:rsidR="00C018DB" w:rsidRDefault="00C018DB" w:rsidP="00BE5188">
            <w:r>
              <w:t>PROCESS</w:t>
            </w:r>
          </w:p>
        </w:tc>
        <w:tc>
          <w:tcPr>
            <w:tcW w:w="6295" w:type="dxa"/>
          </w:tcPr>
          <w:p w14:paraId="692E7066" w14:textId="7E6DABB2" w:rsidR="00C018DB" w:rsidRPr="00944294" w:rsidRDefault="00C018DB" w:rsidP="00BE5188">
            <w:r>
              <w:t>Where all data processing happens. 1 directory per data source</w:t>
            </w:r>
          </w:p>
        </w:tc>
      </w:tr>
      <w:tr w:rsidR="003E5D3A" w:rsidRPr="00944294" w14:paraId="48253CDC" w14:textId="77777777" w:rsidTr="00BE5188">
        <w:tc>
          <w:tcPr>
            <w:tcW w:w="3055" w:type="dxa"/>
          </w:tcPr>
          <w:p w14:paraId="404CCEE1" w14:textId="13E59798" w:rsidR="003E5D3A" w:rsidRDefault="003E5D3A" w:rsidP="00BE5188">
            <w:r>
              <w:t>PRIVATE_PROCESS</w:t>
            </w:r>
          </w:p>
        </w:tc>
        <w:tc>
          <w:tcPr>
            <w:tcW w:w="6295" w:type="dxa"/>
          </w:tcPr>
          <w:p w14:paraId="5DA96F71" w14:textId="5E6913F6" w:rsidR="003E5D3A" w:rsidRDefault="003E5D3A" w:rsidP="00BE5188">
            <w:r>
              <w:t>Where all the private data process happens. 1 directory per data source</w:t>
            </w:r>
          </w:p>
        </w:tc>
      </w:tr>
      <w:tr w:rsidR="003E5D3A" w:rsidRPr="00944294" w14:paraId="55E4917C" w14:textId="77777777" w:rsidTr="00BE5188">
        <w:tc>
          <w:tcPr>
            <w:tcW w:w="3055" w:type="dxa"/>
          </w:tcPr>
          <w:p w14:paraId="45629789" w14:textId="1103F8BC" w:rsidR="003E5D3A" w:rsidRDefault="003E5D3A" w:rsidP="00BE5188">
            <w:r>
              <w:t>WEBJOBS</w:t>
            </w:r>
          </w:p>
        </w:tc>
        <w:tc>
          <w:tcPr>
            <w:tcW w:w="6295" w:type="dxa"/>
          </w:tcPr>
          <w:p w14:paraId="725C3184" w14:textId="250A4DD4" w:rsidR="003E5D3A" w:rsidRDefault="003E5D3A" w:rsidP="00BE5188">
            <w:r>
              <w:t>Where executed web jobs can run</w:t>
            </w:r>
          </w:p>
        </w:tc>
      </w:tr>
      <w:tr w:rsidR="00C018DB" w:rsidRPr="00944294" w14:paraId="75DC61C2" w14:textId="77777777" w:rsidTr="00BE5188">
        <w:tc>
          <w:tcPr>
            <w:tcW w:w="3055" w:type="dxa"/>
          </w:tcPr>
          <w:p w14:paraId="14031A0B" w14:textId="03BE1D54" w:rsidR="00C018DB" w:rsidRPr="00944294" w:rsidRDefault="00C018DB" w:rsidP="00BE5188">
            <w:r>
              <w:t>WEBSITE</w:t>
            </w:r>
          </w:p>
        </w:tc>
        <w:tc>
          <w:tcPr>
            <w:tcW w:w="6295" w:type="dxa"/>
          </w:tcPr>
          <w:p w14:paraId="560AC2B4" w14:textId="263E7A7B" w:rsidR="00C018DB" w:rsidRPr="00944294" w:rsidRDefault="00C018DB" w:rsidP="00BE5188">
            <w:r>
              <w:t>Website files</w:t>
            </w:r>
          </w:p>
        </w:tc>
      </w:tr>
    </w:tbl>
    <w:p w14:paraId="75A45A65" w14:textId="77777777" w:rsidR="00C018DB" w:rsidRDefault="00C018DB" w:rsidP="0059020B"/>
    <w:p w14:paraId="6A7B1F7E" w14:textId="4DA9AC77" w:rsidR="00C018DB" w:rsidRDefault="00C018DB" w:rsidP="00C018DB">
      <w:pPr>
        <w:pStyle w:val="Heading4"/>
      </w:pPr>
      <w:bookmarkStart w:id="37" w:name="_Toc175841956"/>
      <w:r>
        <w:t xml:space="preserve">BACKEND </w:t>
      </w:r>
      <w:r w:rsidR="00636901">
        <w:t xml:space="preserve">directory </w:t>
      </w:r>
      <w:r>
        <w:t>architecture</w:t>
      </w:r>
      <w:bookmarkEnd w:id="37"/>
    </w:p>
    <w:p w14:paraId="603C491D" w14:textId="60F0A618" w:rsidR="0059020B" w:rsidRPr="00DF1D10" w:rsidRDefault="00C018DB" w:rsidP="00526730">
      <w:pPr>
        <w:spacing w:line="360" w:lineRule="auto"/>
        <w:jc w:val="both"/>
      </w:pPr>
      <w:r>
        <w:t>The BACKEND directory contains all necessary scripts and configuration files to run the backend infrastructure.</w:t>
      </w:r>
      <w:r w:rsidR="0059020B">
        <w:t xml:space="preserve"> Please </w:t>
      </w:r>
      <w:proofErr w:type="gramStart"/>
      <w:r w:rsidR="0059020B">
        <w:t>take a look</w:t>
      </w:r>
      <w:proofErr w:type="gramEnd"/>
      <w:r w:rsidR="0059020B">
        <w:t xml:space="preserve"> at the </w:t>
      </w:r>
      <w:r w:rsidR="0059020B">
        <w:fldChar w:fldCharType="begin"/>
      </w:r>
      <w:r w:rsidR="0059020B">
        <w:instrText xml:space="preserve"> REF _Ref147312518 \h </w:instrText>
      </w:r>
      <w:r w:rsidR="0059020B">
        <w:fldChar w:fldCharType="separate"/>
      </w:r>
      <w:r w:rsidR="00971739">
        <w:t xml:space="preserve">Table </w:t>
      </w:r>
      <w:r w:rsidR="00971739">
        <w:rPr>
          <w:noProof/>
        </w:rPr>
        <w:t>2</w:t>
      </w:r>
      <w:r w:rsidR="0059020B">
        <w:fldChar w:fldCharType="end"/>
      </w:r>
      <w:r w:rsidR="0059020B">
        <w:t xml:space="preserve"> below listing the roles of the different directories.</w:t>
      </w:r>
    </w:p>
    <w:tbl>
      <w:tblPr>
        <w:tblStyle w:val="ProposalTable"/>
        <w:tblW w:w="0" w:type="auto"/>
        <w:tblLook w:val="04A0" w:firstRow="1" w:lastRow="0" w:firstColumn="1" w:lastColumn="0" w:noHBand="0" w:noVBand="1"/>
      </w:tblPr>
      <w:tblGrid>
        <w:gridCol w:w="3055"/>
        <w:gridCol w:w="6295"/>
      </w:tblGrid>
      <w:tr w:rsidR="0059020B" w14:paraId="009D72DA" w14:textId="77777777" w:rsidTr="00BE5188">
        <w:trPr>
          <w:cnfStyle w:val="100000000000" w:firstRow="1" w:lastRow="0" w:firstColumn="0" w:lastColumn="0" w:oddVBand="0" w:evenVBand="0" w:oddHBand="0" w:evenHBand="0" w:firstRowFirstColumn="0" w:firstRowLastColumn="0" w:lastRowFirstColumn="0" w:lastRowLastColumn="0"/>
        </w:trPr>
        <w:tc>
          <w:tcPr>
            <w:tcW w:w="3055" w:type="dxa"/>
          </w:tcPr>
          <w:p w14:paraId="03CDC29E" w14:textId="77777777" w:rsidR="0059020B" w:rsidRDefault="0059020B" w:rsidP="00BE5188">
            <w:r>
              <w:t>Directory</w:t>
            </w:r>
          </w:p>
        </w:tc>
        <w:tc>
          <w:tcPr>
            <w:tcW w:w="6295" w:type="dxa"/>
          </w:tcPr>
          <w:p w14:paraId="07AFDC27" w14:textId="77777777" w:rsidR="0059020B" w:rsidRDefault="0059020B" w:rsidP="00BE5188">
            <w:r>
              <w:t>Description</w:t>
            </w:r>
          </w:p>
        </w:tc>
      </w:tr>
      <w:tr w:rsidR="0059020B" w14:paraId="64A47858" w14:textId="77777777" w:rsidTr="00BE5188">
        <w:tc>
          <w:tcPr>
            <w:tcW w:w="3055" w:type="dxa"/>
          </w:tcPr>
          <w:p w14:paraId="334BCEE4" w14:textId="77777777" w:rsidR="0059020B" w:rsidRDefault="0059020B" w:rsidP="00BE5188">
            <w:r>
              <w:t>BACKEND</w:t>
            </w:r>
          </w:p>
        </w:tc>
        <w:tc>
          <w:tcPr>
            <w:tcW w:w="6295" w:type="dxa"/>
          </w:tcPr>
          <w:p w14:paraId="7E4CD56B" w14:textId="77777777" w:rsidR="0059020B" w:rsidRDefault="0059020B" w:rsidP="00BE5188">
            <w:r>
              <w:t>All the backend data logistic</w:t>
            </w:r>
          </w:p>
        </w:tc>
      </w:tr>
      <w:tr w:rsidR="0059020B" w:rsidRPr="00944294" w14:paraId="1113F2FB" w14:textId="77777777" w:rsidTr="00BE5188">
        <w:tc>
          <w:tcPr>
            <w:tcW w:w="3055" w:type="dxa"/>
          </w:tcPr>
          <w:p w14:paraId="3572F91B" w14:textId="77777777" w:rsidR="0059020B" w:rsidRDefault="0059020B" w:rsidP="00BE5188">
            <w:r>
              <w:t xml:space="preserve">   |=&gt; CONTAINER</w:t>
            </w:r>
          </w:p>
        </w:tc>
        <w:tc>
          <w:tcPr>
            <w:tcW w:w="6295" w:type="dxa"/>
          </w:tcPr>
          <w:p w14:paraId="16CB51F5" w14:textId="71204820" w:rsidR="0059020B" w:rsidRPr="00944294" w:rsidRDefault="0059020B" w:rsidP="00BE5188">
            <w:r w:rsidRPr="00944294">
              <w:t>Configuration and environment file to cr</w:t>
            </w:r>
            <w:r>
              <w:t>eate backend container</w:t>
            </w:r>
            <w:r w:rsidR="00C018DB">
              <w:t xml:space="preserve"> scripts</w:t>
            </w:r>
          </w:p>
        </w:tc>
      </w:tr>
      <w:tr w:rsidR="00CA55B1" w:rsidRPr="00944294" w14:paraId="58678FC3" w14:textId="77777777" w:rsidTr="00BE5188">
        <w:tc>
          <w:tcPr>
            <w:tcW w:w="3055" w:type="dxa"/>
          </w:tcPr>
          <w:p w14:paraId="1FCEE6BB" w14:textId="1878F290" w:rsidR="00CA55B1" w:rsidRDefault="00CA55B1" w:rsidP="00BE5188">
            <w:r>
              <w:t xml:space="preserve">   |=&gt; DEVELOP</w:t>
            </w:r>
          </w:p>
        </w:tc>
        <w:tc>
          <w:tcPr>
            <w:tcW w:w="6295" w:type="dxa"/>
          </w:tcPr>
          <w:p w14:paraId="5F764CA7" w14:textId="621B4C6F" w:rsidR="00CA55B1" w:rsidRPr="00CA55B1" w:rsidRDefault="00CA55B1" w:rsidP="00BE5188">
            <w:r w:rsidRPr="00CA55B1">
              <w:rPr>
                <w:b/>
                <w:bCs/>
              </w:rPr>
              <w:t>Experimental!</w:t>
            </w:r>
            <w:r>
              <w:t xml:space="preserve"> Script to generate new data source scripts</w:t>
            </w:r>
          </w:p>
        </w:tc>
      </w:tr>
      <w:tr w:rsidR="0059020B" w:rsidRPr="00944294" w14:paraId="44B0836B" w14:textId="77777777" w:rsidTr="00BE5188">
        <w:tc>
          <w:tcPr>
            <w:tcW w:w="3055" w:type="dxa"/>
          </w:tcPr>
          <w:p w14:paraId="455D4BE5" w14:textId="77777777" w:rsidR="0059020B" w:rsidRPr="00944294" w:rsidRDefault="0059020B" w:rsidP="00BE5188">
            <w:r>
              <w:t xml:space="preserve">   |=&gt; INSTALL</w:t>
            </w:r>
          </w:p>
        </w:tc>
        <w:tc>
          <w:tcPr>
            <w:tcW w:w="6295" w:type="dxa"/>
          </w:tcPr>
          <w:p w14:paraId="27355953" w14:textId="77777777" w:rsidR="0059020B" w:rsidRPr="00944294" w:rsidRDefault="0059020B" w:rsidP="00BE5188">
            <w:r>
              <w:t>SQL files to create schemas and tables</w:t>
            </w:r>
          </w:p>
        </w:tc>
      </w:tr>
      <w:tr w:rsidR="0059020B" w:rsidRPr="00944294" w14:paraId="5F7D7BF1" w14:textId="77777777" w:rsidTr="00BE5188">
        <w:tc>
          <w:tcPr>
            <w:tcW w:w="3055" w:type="dxa"/>
          </w:tcPr>
          <w:p w14:paraId="42AE778A" w14:textId="77777777" w:rsidR="0059020B" w:rsidRPr="00944294" w:rsidRDefault="0059020B" w:rsidP="00BE5188">
            <w:r>
              <w:lastRenderedPageBreak/>
              <w:t xml:space="preserve">   |=&gt; LOG </w:t>
            </w:r>
          </w:p>
        </w:tc>
        <w:tc>
          <w:tcPr>
            <w:tcW w:w="6295" w:type="dxa"/>
          </w:tcPr>
          <w:p w14:paraId="3A2CB08A" w14:textId="7E7BDF12" w:rsidR="0059020B" w:rsidRPr="00944294" w:rsidRDefault="0059020B" w:rsidP="00BE5188">
            <w:bookmarkStart w:id="38" w:name="_Int_TkDEelHA"/>
            <w:r>
              <w:t>LOG</w:t>
            </w:r>
            <w:bookmarkEnd w:id="38"/>
            <w:r>
              <w:t xml:space="preserve"> directory providing a status for each script</w:t>
            </w:r>
          </w:p>
        </w:tc>
      </w:tr>
      <w:tr w:rsidR="0059020B" w:rsidRPr="00944294" w14:paraId="7662B635" w14:textId="77777777" w:rsidTr="00BE5188">
        <w:tc>
          <w:tcPr>
            <w:tcW w:w="3055" w:type="dxa"/>
          </w:tcPr>
          <w:p w14:paraId="6C08B646" w14:textId="77777777" w:rsidR="0059020B" w:rsidRPr="00944294" w:rsidRDefault="0059020B" w:rsidP="00BE5188">
            <w:r>
              <w:t xml:space="preserve">      |=&gt; SGE_LOG</w:t>
            </w:r>
          </w:p>
        </w:tc>
        <w:tc>
          <w:tcPr>
            <w:tcW w:w="6295" w:type="dxa"/>
          </w:tcPr>
          <w:p w14:paraId="25458096" w14:textId="77777777" w:rsidR="0059020B" w:rsidRPr="00944294" w:rsidRDefault="0059020B" w:rsidP="00BE5188">
            <w:r>
              <w:t>Standard out and error logs for each submitted job</w:t>
            </w:r>
          </w:p>
        </w:tc>
      </w:tr>
      <w:tr w:rsidR="0059020B" w:rsidRPr="00944294" w14:paraId="2C36D7C0" w14:textId="77777777" w:rsidTr="00BE5188">
        <w:tc>
          <w:tcPr>
            <w:tcW w:w="3055" w:type="dxa"/>
          </w:tcPr>
          <w:p w14:paraId="43F5068A" w14:textId="77777777" w:rsidR="0059020B" w:rsidRPr="00944294" w:rsidRDefault="0059020B" w:rsidP="00BE5188">
            <w:r>
              <w:t xml:space="preserve">   |=&gt; MONITOR</w:t>
            </w:r>
          </w:p>
        </w:tc>
        <w:tc>
          <w:tcPr>
            <w:tcW w:w="6295" w:type="dxa"/>
          </w:tcPr>
          <w:p w14:paraId="2A08BC91" w14:textId="77777777" w:rsidR="0059020B" w:rsidRPr="00944294" w:rsidRDefault="0059020B" w:rsidP="00BE5188">
            <w:r>
              <w:t>Monitoring files: job running/timestamps</w:t>
            </w:r>
          </w:p>
        </w:tc>
      </w:tr>
      <w:tr w:rsidR="0059020B" w:rsidRPr="00944294" w14:paraId="4D921674" w14:textId="77777777" w:rsidTr="00BE5188">
        <w:tc>
          <w:tcPr>
            <w:tcW w:w="3055" w:type="dxa"/>
          </w:tcPr>
          <w:p w14:paraId="4EFFA8C1" w14:textId="77777777" w:rsidR="0059020B" w:rsidRPr="00944294" w:rsidRDefault="0059020B" w:rsidP="00BE5188">
            <w:r>
              <w:t xml:space="preserve">   |=&gt; PRIVATE_SCRIPT</w:t>
            </w:r>
          </w:p>
        </w:tc>
        <w:tc>
          <w:tcPr>
            <w:tcW w:w="6295" w:type="dxa"/>
          </w:tcPr>
          <w:p w14:paraId="40F9E34F" w14:textId="77777777" w:rsidR="0059020B" w:rsidRPr="00944294" w:rsidRDefault="0059020B" w:rsidP="00BE5188">
            <w:r>
              <w:t>Directory of all your personal scripts, not to be shared</w:t>
            </w:r>
          </w:p>
        </w:tc>
      </w:tr>
      <w:tr w:rsidR="0059020B" w:rsidRPr="00944294" w14:paraId="27B26324" w14:textId="77777777" w:rsidTr="00BE5188">
        <w:tc>
          <w:tcPr>
            <w:tcW w:w="3055" w:type="dxa"/>
          </w:tcPr>
          <w:p w14:paraId="7874484A" w14:textId="77777777" w:rsidR="0059020B" w:rsidRDefault="0059020B" w:rsidP="00BE5188">
            <w:r>
              <w:t xml:space="preserve">   |=&gt; SCRIPT</w:t>
            </w:r>
          </w:p>
        </w:tc>
        <w:tc>
          <w:tcPr>
            <w:tcW w:w="6295" w:type="dxa"/>
          </w:tcPr>
          <w:p w14:paraId="20062B28" w14:textId="77777777" w:rsidR="0059020B" w:rsidRDefault="0059020B" w:rsidP="00BE5188">
            <w:r>
              <w:t xml:space="preserve">Contains all the individual job scripts and necessary libraries </w:t>
            </w:r>
          </w:p>
        </w:tc>
      </w:tr>
      <w:tr w:rsidR="0059020B" w:rsidRPr="00944294" w14:paraId="66BC31B5" w14:textId="77777777" w:rsidTr="00BE5188">
        <w:tc>
          <w:tcPr>
            <w:tcW w:w="3055" w:type="dxa"/>
          </w:tcPr>
          <w:p w14:paraId="01922C1B" w14:textId="77777777" w:rsidR="0059020B" w:rsidRDefault="0059020B" w:rsidP="00BE5188">
            <w:r>
              <w:t xml:space="preserve">       |=&gt; LIB</w:t>
            </w:r>
          </w:p>
        </w:tc>
        <w:tc>
          <w:tcPr>
            <w:tcW w:w="6295" w:type="dxa"/>
          </w:tcPr>
          <w:p w14:paraId="5FB2BAFC" w14:textId="30488829" w:rsidR="0059020B" w:rsidRDefault="0059020B" w:rsidP="00BE5188">
            <w:r>
              <w:t xml:space="preserve">Contains </w:t>
            </w:r>
            <w:bookmarkStart w:id="39" w:name="_Int_CC3lTo0P"/>
            <w:proofErr w:type="spellStart"/>
            <w:r>
              <w:t>php</w:t>
            </w:r>
            <w:bookmarkEnd w:id="39"/>
            <w:proofErr w:type="spellEnd"/>
            <w:r>
              <w:t xml:space="preserve"> library files </w:t>
            </w:r>
          </w:p>
        </w:tc>
      </w:tr>
      <w:tr w:rsidR="003E5D3A" w:rsidRPr="00944294" w14:paraId="48ED538F" w14:textId="77777777" w:rsidTr="00BE5188">
        <w:tc>
          <w:tcPr>
            <w:tcW w:w="3055" w:type="dxa"/>
          </w:tcPr>
          <w:p w14:paraId="1BCEEEBF" w14:textId="5E65A3B3" w:rsidR="003E5D3A" w:rsidRDefault="003E5D3A" w:rsidP="00BE5188">
            <w:r>
              <w:t xml:space="preserve">      |=&gt; LIB_PYTHON</w:t>
            </w:r>
          </w:p>
        </w:tc>
        <w:tc>
          <w:tcPr>
            <w:tcW w:w="6295" w:type="dxa"/>
          </w:tcPr>
          <w:p w14:paraId="6CA9CB68" w14:textId="32E7C7F4" w:rsidR="003E5D3A" w:rsidRDefault="003E5D3A" w:rsidP="00BE5188">
            <w:r>
              <w:t>Contains python library files</w:t>
            </w:r>
          </w:p>
        </w:tc>
      </w:tr>
      <w:tr w:rsidR="00A33D15" w:rsidRPr="00944294" w14:paraId="3B8A3769" w14:textId="77777777" w:rsidTr="00BE5188">
        <w:tc>
          <w:tcPr>
            <w:tcW w:w="3055" w:type="dxa"/>
          </w:tcPr>
          <w:p w14:paraId="52E0ADC2" w14:textId="4ABB635E" w:rsidR="00A33D15" w:rsidRDefault="00A33D15" w:rsidP="00BE5188">
            <w:r>
              <w:t xml:space="preserve">      |=&gt; CONFIG</w:t>
            </w:r>
          </w:p>
        </w:tc>
        <w:tc>
          <w:tcPr>
            <w:tcW w:w="6295" w:type="dxa"/>
          </w:tcPr>
          <w:p w14:paraId="1076E05E" w14:textId="5DEB5889" w:rsidR="00A33D15" w:rsidRDefault="00A33D15" w:rsidP="00BE5188">
            <w:r>
              <w:t>Configuration files</w:t>
            </w:r>
          </w:p>
        </w:tc>
      </w:tr>
      <w:tr w:rsidR="0059020B" w:rsidRPr="00944294" w14:paraId="5DCB8017" w14:textId="77777777" w:rsidTr="00BE5188">
        <w:tc>
          <w:tcPr>
            <w:tcW w:w="3055" w:type="dxa"/>
          </w:tcPr>
          <w:p w14:paraId="5CCBE217" w14:textId="77777777" w:rsidR="0059020B" w:rsidRDefault="0059020B" w:rsidP="00BE5188">
            <w:r>
              <w:t xml:space="preserve">       |=&gt; SHELL</w:t>
            </w:r>
          </w:p>
        </w:tc>
        <w:tc>
          <w:tcPr>
            <w:tcW w:w="6295" w:type="dxa"/>
          </w:tcPr>
          <w:p w14:paraId="14AD776E" w14:textId="77777777" w:rsidR="0059020B" w:rsidRDefault="0059020B" w:rsidP="00BE5188">
            <w:r>
              <w:t>Shell wrapper for each script file</w:t>
            </w:r>
          </w:p>
        </w:tc>
      </w:tr>
      <w:tr w:rsidR="003E5D3A" w:rsidRPr="00944294" w14:paraId="791548CD" w14:textId="77777777" w:rsidTr="00BE5188">
        <w:tc>
          <w:tcPr>
            <w:tcW w:w="3055" w:type="dxa"/>
          </w:tcPr>
          <w:p w14:paraId="55CBA888" w14:textId="40F55485" w:rsidR="003E5D3A" w:rsidRDefault="003E5D3A" w:rsidP="00BE5188">
            <w:r>
              <w:t xml:space="preserve">       |=&gt; API</w:t>
            </w:r>
          </w:p>
        </w:tc>
        <w:tc>
          <w:tcPr>
            <w:tcW w:w="6295" w:type="dxa"/>
          </w:tcPr>
          <w:p w14:paraId="010D5F7F" w14:textId="67701C71" w:rsidR="003E5D3A" w:rsidRDefault="003E5D3A" w:rsidP="00BE5188">
            <w:r>
              <w:t>API function calls</w:t>
            </w:r>
          </w:p>
        </w:tc>
      </w:tr>
      <w:tr w:rsidR="003E5D3A" w:rsidRPr="00944294" w14:paraId="1111B9C2" w14:textId="77777777" w:rsidTr="00BE5188">
        <w:tc>
          <w:tcPr>
            <w:tcW w:w="3055" w:type="dxa"/>
          </w:tcPr>
          <w:p w14:paraId="004E13FE" w14:textId="76636C3E" w:rsidR="003E5D3A" w:rsidRDefault="003E5D3A" w:rsidP="00BE5188">
            <w:r>
              <w:t xml:space="preserve">      |=&gt; BIORJ</w:t>
            </w:r>
          </w:p>
        </w:tc>
        <w:tc>
          <w:tcPr>
            <w:tcW w:w="6295" w:type="dxa"/>
          </w:tcPr>
          <w:p w14:paraId="4E619804" w14:textId="55139C0E" w:rsidR="003E5D3A" w:rsidRDefault="003E5D3A" w:rsidP="00BE5188">
            <w:r>
              <w:t>Import/export</w:t>
            </w:r>
          </w:p>
        </w:tc>
      </w:tr>
      <w:tr w:rsidR="0059020B" w:rsidRPr="00944294" w14:paraId="49C45A63" w14:textId="77777777" w:rsidTr="00BE5188">
        <w:tc>
          <w:tcPr>
            <w:tcW w:w="3055" w:type="dxa"/>
          </w:tcPr>
          <w:p w14:paraId="62FDD6FB" w14:textId="77777777" w:rsidR="0059020B" w:rsidRDefault="0059020B" w:rsidP="00BE5188">
            <w:r>
              <w:t xml:space="preserve">       |=&gt; </w:t>
            </w:r>
            <w:proofErr w:type="spellStart"/>
            <w:r>
              <w:t>monitor_job.php</w:t>
            </w:r>
            <w:proofErr w:type="spellEnd"/>
          </w:p>
        </w:tc>
        <w:tc>
          <w:tcPr>
            <w:tcW w:w="6295" w:type="dxa"/>
          </w:tcPr>
          <w:p w14:paraId="3F2D5937" w14:textId="050EAB90" w:rsidR="0059020B" w:rsidRDefault="0059020B" w:rsidP="00BE5188">
            <w:r>
              <w:t>Master script</w:t>
            </w:r>
          </w:p>
        </w:tc>
      </w:tr>
      <w:tr w:rsidR="0059020B" w:rsidRPr="00944294" w14:paraId="19C859D3" w14:textId="77777777" w:rsidTr="00BE5188">
        <w:tc>
          <w:tcPr>
            <w:tcW w:w="3055" w:type="dxa"/>
          </w:tcPr>
          <w:p w14:paraId="0CCC65C7" w14:textId="6F1050B6" w:rsidR="0059020B" w:rsidRDefault="0059020B" w:rsidP="00BE5188">
            <w:r>
              <w:t xml:space="preserve">   |=&gt; </w:t>
            </w:r>
            <w:r w:rsidR="00C018DB">
              <w:t>CONTAINER</w:t>
            </w:r>
            <w:r>
              <w:t>_SHELL</w:t>
            </w:r>
          </w:p>
        </w:tc>
        <w:tc>
          <w:tcPr>
            <w:tcW w:w="6295" w:type="dxa"/>
          </w:tcPr>
          <w:p w14:paraId="186946A8" w14:textId="5FF53DE4" w:rsidR="0059020B" w:rsidRDefault="0059020B" w:rsidP="00BE5188">
            <w:r>
              <w:t>Shell wrapper for each script, to be run using the container</w:t>
            </w:r>
          </w:p>
        </w:tc>
      </w:tr>
      <w:tr w:rsidR="003E5D3A" w:rsidRPr="00944294" w14:paraId="1093E081" w14:textId="77777777" w:rsidTr="00BE5188">
        <w:tc>
          <w:tcPr>
            <w:tcW w:w="3055" w:type="dxa"/>
          </w:tcPr>
          <w:p w14:paraId="3736CCBC" w14:textId="62FE3D67" w:rsidR="003E5D3A" w:rsidRDefault="003E5D3A" w:rsidP="00BE5188">
            <w:r>
              <w:t xml:space="preserve">   |=&gt;SRC </w:t>
            </w:r>
          </w:p>
        </w:tc>
        <w:tc>
          <w:tcPr>
            <w:tcW w:w="6295" w:type="dxa"/>
          </w:tcPr>
          <w:p w14:paraId="4C591553" w14:textId="1C400643" w:rsidR="003E5D3A" w:rsidRDefault="003E5D3A" w:rsidP="00BE5188">
            <w:r>
              <w:t>Source code for some of the tools</w:t>
            </w:r>
          </w:p>
        </w:tc>
      </w:tr>
      <w:tr w:rsidR="0059020B" w:rsidRPr="00944294" w14:paraId="1395A2C3" w14:textId="77777777" w:rsidTr="00BE5188">
        <w:tc>
          <w:tcPr>
            <w:tcW w:w="3055" w:type="dxa"/>
          </w:tcPr>
          <w:p w14:paraId="362AAF5F" w14:textId="77777777" w:rsidR="0059020B" w:rsidRDefault="0059020B" w:rsidP="00BE5188">
            <w:r>
              <w:t xml:space="preserve">   |=&gt; STATIC_DATA</w:t>
            </w:r>
          </w:p>
        </w:tc>
        <w:tc>
          <w:tcPr>
            <w:tcW w:w="6295" w:type="dxa"/>
          </w:tcPr>
          <w:p w14:paraId="1E96A070" w14:textId="77777777" w:rsidR="0059020B" w:rsidRDefault="0059020B" w:rsidP="00BE5188">
            <w:r>
              <w:t xml:space="preserve">Predefined data or sets of </w:t>
            </w:r>
            <w:proofErr w:type="gramStart"/>
            <w:r>
              <w:t>rule</w:t>
            </w:r>
            <w:proofErr w:type="gramEnd"/>
            <w:r>
              <w:t xml:space="preserve"> to help in data processing</w:t>
            </w:r>
          </w:p>
        </w:tc>
      </w:tr>
    </w:tbl>
    <w:p w14:paraId="6E91BD8C" w14:textId="06AEB670" w:rsidR="0059020B" w:rsidRDefault="0059020B" w:rsidP="0059020B">
      <w:pPr>
        <w:pStyle w:val="Caption"/>
      </w:pPr>
      <w:bookmarkStart w:id="40" w:name="_Ref147312518"/>
      <w:r>
        <w:t xml:space="preserve">Table </w:t>
      </w:r>
      <w:r>
        <w:fldChar w:fldCharType="begin"/>
      </w:r>
      <w:r>
        <w:instrText xml:space="preserve"> SEQ Table \* ARABIC </w:instrText>
      </w:r>
      <w:r>
        <w:fldChar w:fldCharType="separate"/>
      </w:r>
      <w:r w:rsidR="00971739">
        <w:rPr>
          <w:noProof/>
        </w:rPr>
        <w:t>2</w:t>
      </w:r>
      <w:r>
        <w:rPr>
          <w:noProof/>
        </w:rPr>
        <w:fldChar w:fldCharType="end"/>
      </w:r>
      <w:bookmarkEnd w:id="40"/>
      <w:r>
        <w:t xml:space="preserve"> - Directory structure for Backend infrastructure</w:t>
      </w:r>
    </w:p>
    <w:p w14:paraId="29641DE0" w14:textId="194F051A" w:rsidR="00A33D15" w:rsidRDefault="00A33D15" w:rsidP="00526730">
      <w:pPr>
        <w:spacing w:line="360" w:lineRule="auto"/>
        <w:jc w:val="both"/>
      </w:pPr>
      <w:r>
        <w:t>Let’s break it down a bit.</w:t>
      </w:r>
    </w:p>
    <w:p w14:paraId="18F3118E" w14:textId="45D33E71" w:rsidR="00A33D15" w:rsidRDefault="00A33D15" w:rsidP="00526730">
      <w:pPr>
        <w:pStyle w:val="ListParagraph"/>
        <w:numPr>
          <w:ilvl w:val="0"/>
          <w:numId w:val="35"/>
        </w:numPr>
        <w:spacing w:line="360" w:lineRule="auto"/>
        <w:jc w:val="both"/>
      </w:pPr>
      <w:proofErr w:type="spellStart"/>
      <w:r>
        <w:t>Monitor_job.php</w:t>
      </w:r>
      <w:proofErr w:type="spellEnd"/>
      <w:r>
        <w:t xml:space="preserve"> is the conductor of the overall machinery. </w:t>
      </w:r>
    </w:p>
    <w:p w14:paraId="368A5476" w14:textId="5B256FA7" w:rsidR="00A33D15" w:rsidRDefault="00A33D15" w:rsidP="00526730">
      <w:pPr>
        <w:pStyle w:val="ListParagraph"/>
        <w:numPr>
          <w:ilvl w:val="0"/>
          <w:numId w:val="35"/>
        </w:numPr>
        <w:spacing w:line="360" w:lineRule="auto"/>
        <w:jc w:val="both"/>
      </w:pPr>
      <w:r>
        <w:t>CONTAINER contains the configuration files to build the container, which has all the tools and libraries required to execute the scripts</w:t>
      </w:r>
    </w:p>
    <w:p w14:paraId="1CDE43DD" w14:textId="4BAC468D" w:rsidR="00A33D15" w:rsidRDefault="00A33D15" w:rsidP="00526730">
      <w:pPr>
        <w:pStyle w:val="ListParagraph"/>
        <w:numPr>
          <w:ilvl w:val="0"/>
          <w:numId w:val="35"/>
        </w:numPr>
        <w:spacing w:line="360" w:lineRule="auto"/>
        <w:jc w:val="both"/>
      </w:pPr>
      <w:r>
        <w:t>INSTALL has all the installation and configuration scripts</w:t>
      </w:r>
    </w:p>
    <w:p w14:paraId="08107326" w14:textId="56584832" w:rsidR="00C104D1" w:rsidRDefault="00C104D1" w:rsidP="00526730">
      <w:pPr>
        <w:pStyle w:val="ListParagraph"/>
        <w:numPr>
          <w:ilvl w:val="0"/>
          <w:numId w:val="35"/>
        </w:numPr>
        <w:spacing w:line="360" w:lineRule="auto"/>
        <w:jc w:val="both"/>
      </w:pPr>
      <w:r>
        <w:t>DEVELOP will generate all the files and configuration you’ll need to add a new data source. It’s however experimental</w:t>
      </w:r>
    </w:p>
    <w:p w14:paraId="54A61E7B" w14:textId="72A5D71B" w:rsidR="00A33D15" w:rsidRDefault="00A33D15" w:rsidP="00526730">
      <w:pPr>
        <w:pStyle w:val="ListParagraph"/>
        <w:numPr>
          <w:ilvl w:val="0"/>
          <w:numId w:val="35"/>
        </w:numPr>
        <w:spacing w:line="360" w:lineRule="auto"/>
        <w:jc w:val="both"/>
      </w:pPr>
      <w:r>
        <w:t>STATIC_DATA possess all the static files, i.e. some ruleset or additional mapping information.</w:t>
      </w:r>
    </w:p>
    <w:p w14:paraId="5242AEEE" w14:textId="1C33B177" w:rsidR="00A33D15" w:rsidRDefault="00A33D15" w:rsidP="00526730">
      <w:pPr>
        <w:pStyle w:val="ListParagraph"/>
        <w:numPr>
          <w:ilvl w:val="0"/>
          <w:numId w:val="35"/>
        </w:numPr>
        <w:spacing w:line="360" w:lineRule="auto"/>
        <w:jc w:val="both"/>
      </w:pPr>
      <w:r>
        <w:t xml:space="preserve">MONITOR contains the list of running scripts so that if you stop </w:t>
      </w:r>
      <w:proofErr w:type="spellStart"/>
      <w:r>
        <w:t>monitor_jobs</w:t>
      </w:r>
      <w:proofErr w:type="spellEnd"/>
      <w:r>
        <w:t>, it knows what was running</w:t>
      </w:r>
    </w:p>
    <w:p w14:paraId="12F14A40" w14:textId="67C241A5" w:rsidR="00A33D15" w:rsidRDefault="00A33D15" w:rsidP="00526730">
      <w:pPr>
        <w:pStyle w:val="ListParagraph"/>
        <w:numPr>
          <w:ilvl w:val="0"/>
          <w:numId w:val="35"/>
        </w:numPr>
        <w:spacing w:line="360" w:lineRule="auto"/>
        <w:jc w:val="both"/>
      </w:pPr>
      <w:r>
        <w:t>CONFIG holds the core of the machinery, your configuration file and the jobs configuration</w:t>
      </w:r>
    </w:p>
    <w:p w14:paraId="705B29D4" w14:textId="5FFCE89D" w:rsidR="00A33D15" w:rsidRDefault="00A33D15" w:rsidP="00526730">
      <w:pPr>
        <w:pStyle w:val="ListParagraph"/>
        <w:numPr>
          <w:ilvl w:val="0"/>
          <w:numId w:val="35"/>
        </w:numPr>
        <w:spacing w:line="360" w:lineRule="auto"/>
        <w:jc w:val="both"/>
      </w:pPr>
      <w:r>
        <w:t>SCRIPT/PRIVATE_SCRIPT contains the processing scripts</w:t>
      </w:r>
    </w:p>
    <w:p w14:paraId="0C625553" w14:textId="7EBE26A5" w:rsidR="00A33D15" w:rsidRDefault="00A33D15" w:rsidP="00526730">
      <w:pPr>
        <w:pStyle w:val="ListParagraph"/>
        <w:numPr>
          <w:ilvl w:val="0"/>
          <w:numId w:val="35"/>
        </w:numPr>
        <w:spacing w:line="360" w:lineRule="auto"/>
        <w:jc w:val="both"/>
      </w:pPr>
      <w:r>
        <w:t>CONTAINER_SHELL will have scripts that are container wrappers of the shell scripts located in SCRIPTS/SHELL</w:t>
      </w:r>
    </w:p>
    <w:p w14:paraId="4BCAC88D" w14:textId="74F7392F" w:rsidR="00A33D15" w:rsidRDefault="00A33D15" w:rsidP="00526730">
      <w:pPr>
        <w:pStyle w:val="ListParagraph"/>
        <w:numPr>
          <w:ilvl w:val="0"/>
          <w:numId w:val="35"/>
        </w:numPr>
        <w:spacing w:line="360" w:lineRule="auto"/>
        <w:jc w:val="both"/>
      </w:pPr>
      <w:r>
        <w:t>LOG will have:</w:t>
      </w:r>
    </w:p>
    <w:p w14:paraId="51AE3A53" w14:textId="0FE12811" w:rsidR="00A33D15" w:rsidRDefault="00A33D15" w:rsidP="00526730">
      <w:pPr>
        <w:pStyle w:val="ListParagraph"/>
        <w:numPr>
          <w:ilvl w:val="1"/>
          <w:numId w:val="35"/>
        </w:numPr>
        <w:spacing w:line="360" w:lineRule="auto"/>
        <w:jc w:val="both"/>
      </w:pPr>
      <w:r>
        <w:t xml:space="preserve">MONITOR files that is a snapshot of the decision making to run a job as defined by </w:t>
      </w:r>
      <w:proofErr w:type="spellStart"/>
      <w:r>
        <w:t>monitor_jobs</w:t>
      </w:r>
      <w:proofErr w:type="spellEnd"/>
    </w:p>
    <w:p w14:paraId="715790AE" w14:textId="13E2A93B" w:rsidR="00A33D15" w:rsidRDefault="00A33D15" w:rsidP="00526730">
      <w:pPr>
        <w:pStyle w:val="ListParagraph"/>
        <w:numPr>
          <w:ilvl w:val="1"/>
          <w:numId w:val="35"/>
        </w:numPr>
        <w:spacing w:line="360" w:lineRule="auto"/>
        <w:jc w:val="both"/>
      </w:pPr>
      <w:r>
        <w:lastRenderedPageBreak/>
        <w:t>SGE_LOG: log files of the actual scripts.</w:t>
      </w:r>
    </w:p>
    <w:p w14:paraId="68F1E982" w14:textId="77777777" w:rsidR="00A33D15" w:rsidRDefault="00A33D15" w:rsidP="00A33D15"/>
    <w:p w14:paraId="687B097A" w14:textId="24A2D572" w:rsidR="00971739" w:rsidRDefault="00971739" w:rsidP="00971739">
      <w:pPr>
        <w:pStyle w:val="Heading5"/>
      </w:pPr>
      <w:bookmarkStart w:id="41" w:name="_Toc175841957"/>
      <w:r>
        <w:t>SCRIPTS</w:t>
      </w:r>
      <w:r w:rsidR="003E5D3A">
        <w:t xml:space="preserve"> &amp; </w:t>
      </w:r>
      <w:r>
        <w:t>PRIVATE_SCRIPTS Directory architecture</w:t>
      </w:r>
      <w:bookmarkEnd w:id="41"/>
    </w:p>
    <w:p w14:paraId="7C12A01A" w14:textId="0F99D9F4" w:rsidR="00971739" w:rsidRPr="00C24011" w:rsidRDefault="00971739" w:rsidP="00526730">
      <w:pPr>
        <w:spacing w:line="360" w:lineRule="auto"/>
        <w:jc w:val="both"/>
      </w:pPr>
      <w:r w:rsidRPr="00971739">
        <w:t xml:space="preserve">SCRIPTS is the key scientific directory since all the scientific data processing are defined in this directory. </w:t>
      </w:r>
      <w:r w:rsidR="00C24011">
        <w:t>Some core directories that are part of Biorels engine, as listed in</w:t>
      </w:r>
      <w:r>
        <w:t xml:space="preserve"> Table </w:t>
      </w:r>
      <w:r>
        <w:fldChar w:fldCharType="begin"/>
      </w:r>
      <w:r>
        <w:instrText xml:space="preserve"> SEQ Table \* ARABIC </w:instrText>
      </w:r>
      <w:r>
        <w:fldChar w:fldCharType="separate"/>
      </w:r>
      <w:r>
        <w:rPr>
          <w:noProof/>
        </w:rPr>
        <w:t>3</w:t>
      </w:r>
      <w:r>
        <w:fldChar w:fldCharType="end"/>
      </w:r>
      <w:r w:rsidR="00C24011">
        <w:t xml:space="preserve">. In addition, each data source will have a directory under SCRIPTS, that will contain one to many processing scripts. For more information about the scripts, please go to </w:t>
      </w:r>
      <w:r w:rsidR="00C24011" w:rsidRPr="00C24011">
        <w:rPr>
          <w:highlight w:val="yellow"/>
        </w:rPr>
        <w:t>[DATA SOURCE SCRIPT SECTION]</w:t>
      </w:r>
    </w:p>
    <w:tbl>
      <w:tblPr>
        <w:tblStyle w:val="ProposalTable"/>
        <w:tblW w:w="0" w:type="auto"/>
        <w:tblLook w:val="04A0" w:firstRow="1" w:lastRow="0" w:firstColumn="1" w:lastColumn="0" w:noHBand="0" w:noVBand="1"/>
      </w:tblPr>
      <w:tblGrid>
        <w:gridCol w:w="3055"/>
        <w:gridCol w:w="6295"/>
      </w:tblGrid>
      <w:tr w:rsidR="00971739" w14:paraId="15C64104" w14:textId="77777777" w:rsidTr="00BE5188">
        <w:trPr>
          <w:cnfStyle w:val="100000000000" w:firstRow="1" w:lastRow="0" w:firstColumn="0" w:lastColumn="0" w:oddVBand="0" w:evenVBand="0" w:oddHBand="0" w:evenHBand="0" w:firstRowFirstColumn="0" w:firstRowLastColumn="0" w:lastRowFirstColumn="0" w:lastRowLastColumn="0"/>
        </w:trPr>
        <w:tc>
          <w:tcPr>
            <w:tcW w:w="3055" w:type="dxa"/>
          </w:tcPr>
          <w:p w14:paraId="7194FA2E" w14:textId="77777777" w:rsidR="00971739" w:rsidRDefault="00971739" w:rsidP="00BE5188">
            <w:r>
              <w:t>Directory</w:t>
            </w:r>
          </w:p>
        </w:tc>
        <w:tc>
          <w:tcPr>
            <w:tcW w:w="6295" w:type="dxa"/>
          </w:tcPr>
          <w:p w14:paraId="7B4EB6C3" w14:textId="77777777" w:rsidR="00971739" w:rsidRDefault="00971739" w:rsidP="00BE5188">
            <w:r>
              <w:t>Description</w:t>
            </w:r>
          </w:p>
        </w:tc>
      </w:tr>
      <w:tr w:rsidR="00971739" w14:paraId="1DC0D518" w14:textId="77777777" w:rsidTr="00BE5188">
        <w:tc>
          <w:tcPr>
            <w:tcW w:w="3055" w:type="dxa"/>
          </w:tcPr>
          <w:p w14:paraId="71B8F8C3" w14:textId="385063D4" w:rsidR="00971739" w:rsidRDefault="00971739" w:rsidP="00BE5188">
            <w:r>
              <w:t>API</w:t>
            </w:r>
          </w:p>
        </w:tc>
        <w:tc>
          <w:tcPr>
            <w:tcW w:w="6295" w:type="dxa"/>
          </w:tcPr>
          <w:p w14:paraId="602C4786" w14:textId="1C7F51BC" w:rsidR="00971739" w:rsidRDefault="00C24011" w:rsidP="00BE5188">
            <w:r>
              <w:t xml:space="preserve">Scripts for API Database query. See </w:t>
            </w:r>
            <w:r w:rsidRPr="00C24011">
              <w:rPr>
                <w:highlight w:val="yellow"/>
              </w:rPr>
              <w:t>API Section</w:t>
            </w:r>
          </w:p>
        </w:tc>
      </w:tr>
      <w:tr w:rsidR="00A33D15" w14:paraId="032A1DE2" w14:textId="77777777" w:rsidTr="00BE5188">
        <w:tc>
          <w:tcPr>
            <w:tcW w:w="3055" w:type="dxa"/>
          </w:tcPr>
          <w:p w14:paraId="1C0CC90C" w14:textId="76DB6542" w:rsidR="00A33D15" w:rsidRDefault="00A33D15" w:rsidP="00BE5188">
            <w:r>
              <w:t>BIORJ</w:t>
            </w:r>
          </w:p>
        </w:tc>
        <w:tc>
          <w:tcPr>
            <w:tcW w:w="6295" w:type="dxa"/>
          </w:tcPr>
          <w:p w14:paraId="31898117" w14:textId="4E8354F1" w:rsidR="00A33D15" w:rsidRDefault="00A33D15" w:rsidP="00BE5188">
            <w:r>
              <w:t xml:space="preserve">Scripts for </w:t>
            </w:r>
            <w:proofErr w:type="spellStart"/>
            <w:r>
              <w:t>Biorj</w:t>
            </w:r>
            <w:proofErr w:type="spellEnd"/>
            <w:r>
              <w:t xml:space="preserve"> import/export</w:t>
            </w:r>
          </w:p>
        </w:tc>
      </w:tr>
      <w:tr w:rsidR="00971739" w:rsidRPr="00944294" w14:paraId="5E330DD0" w14:textId="77777777" w:rsidTr="00BE5188">
        <w:tc>
          <w:tcPr>
            <w:tcW w:w="3055" w:type="dxa"/>
          </w:tcPr>
          <w:p w14:paraId="09BBC566" w14:textId="06F4789C" w:rsidR="00971739" w:rsidRDefault="00971739" w:rsidP="00BE5188">
            <w:r>
              <w:t>CONFIG</w:t>
            </w:r>
          </w:p>
        </w:tc>
        <w:tc>
          <w:tcPr>
            <w:tcW w:w="6295" w:type="dxa"/>
          </w:tcPr>
          <w:p w14:paraId="03909F11" w14:textId="1F17CE09" w:rsidR="00971739" w:rsidRPr="00944294" w:rsidRDefault="00C24011" w:rsidP="00BE5188">
            <w:r>
              <w:t>C</w:t>
            </w:r>
            <w:r w:rsidR="00971739">
              <w:t>onfiguration</w:t>
            </w:r>
            <w:r>
              <w:t xml:space="preserve"> files</w:t>
            </w:r>
            <w:r w:rsidR="00A33D15">
              <w:t xml:space="preserve">. See </w:t>
            </w:r>
            <w:r w:rsidR="00A33D15" w:rsidRPr="00A33D15">
              <w:rPr>
                <w:i/>
                <w:iCs/>
                <w:u w:val="single"/>
              </w:rPr>
              <w:fldChar w:fldCharType="begin"/>
            </w:r>
            <w:r w:rsidR="00A33D15" w:rsidRPr="00A33D15">
              <w:rPr>
                <w:i/>
                <w:iCs/>
                <w:u w:val="single"/>
              </w:rPr>
              <w:instrText xml:space="preserve"> REF _Ref172293484 \h  \* MERGEFORMAT </w:instrText>
            </w:r>
            <w:r w:rsidR="00A33D15" w:rsidRPr="00A33D15">
              <w:rPr>
                <w:i/>
                <w:iCs/>
                <w:u w:val="single"/>
              </w:rPr>
            </w:r>
            <w:r w:rsidR="00A33D15" w:rsidRPr="00A33D15">
              <w:rPr>
                <w:i/>
                <w:iCs/>
                <w:u w:val="single"/>
              </w:rPr>
              <w:fldChar w:fldCharType="separate"/>
            </w:r>
            <w:r w:rsidR="00A33D15" w:rsidRPr="00A33D15">
              <w:rPr>
                <w:i/>
                <w:iCs/>
                <w:u w:val="single"/>
              </w:rPr>
              <w:t>Configuration files</w:t>
            </w:r>
            <w:r w:rsidR="00A33D15" w:rsidRPr="00A33D15">
              <w:rPr>
                <w:i/>
                <w:iCs/>
                <w:u w:val="single"/>
              </w:rPr>
              <w:fldChar w:fldCharType="end"/>
            </w:r>
            <w:r w:rsidR="00A33D15" w:rsidRPr="00A33D15">
              <w:rPr>
                <w:i/>
                <w:iCs/>
                <w:u w:val="single"/>
              </w:rPr>
              <w:t xml:space="preserve"> section</w:t>
            </w:r>
          </w:p>
        </w:tc>
      </w:tr>
      <w:tr w:rsidR="00971739" w:rsidRPr="00944294" w14:paraId="764E6F12" w14:textId="77777777" w:rsidTr="00BE5188">
        <w:tc>
          <w:tcPr>
            <w:tcW w:w="3055" w:type="dxa"/>
          </w:tcPr>
          <w:p w14:paraId="67A5DF11" w14:textId="71B5C84D" w:rsidR="00971739" w:rsidRDefault="00971739" w:rsidP="00BE5188">
            <w:r>
              <w:t>LIB</w:t>
            </w:r>
          </w:p>
        </w:tc>
        <w:tc>
          <w:tcPr>
            <w:tcW w:w="6295" w:type="dxa"/>
          </w:tcPr>
          <w:p w14:paraId="616B8EB4" w14:textId="5F88F1D6" w:rsidR="00971739" w:rsidRPr="00944294" w:rsidRDefault="00C24011" w:rsidP="00BE5188">
            <w:r>
              <w:t>PHP Library files with functions to enable the processing scripts</w:t>
            </w:r>
          </w:p>
        </w:tc>
      </w:tr>
      <w:tr w:rsidR="00C24011" w:rsidRPr="00944294" w14:paraId="68CCD191" w14:textId="77777777" w:rsidTr="00BE5188">
        <w:tc>
          <w:tcPr>
            <w:tcW w:w="3055" w:type="dxa"/>
          </w:tcPr>
          <w:p w14:paraId="3A080405" w14:textId="413C640A" w:rsidR="00C24011" w:rsidRPr="00944294" w:rsidRDefault="00C24011" w:rsidP="00C24011">
            <w:r>
              <w:t>LIB_PYTHON</w:t>
            </w:r>
          </w:p>
        </w:tc>
        <w:tc>
          <w:tcPr>
            <w:tcW w:w="6295" w:type="dxa"/>
          </w:tcPr>
          <w:p w14:paraId="608EFEAB" w14:textId="470AE97A" w:rsidR="00C24011" w:rsidRPr="00944294" w:rsidRDefault="00C24011" w:rsidP="00C24011">
            <w:r>
              <w:t>Python Library files with functions to enable the processing scripts</w:t>
            </w:r>
          </w:p>
        </w:tc>
      </w:tr>
      <w:tr w:rsidR="00971739" w:rsidRPr="00944294" w14:paraId="1EF4CB0F" w14:textId="77777777" w:rsidTr="00BE5188">
        <w:tc>
          <w:tcPr>
            <w:tcW w:w="3055" w:type="dxa"/>
          </w:tcPr>
          <w:p w14:paraId="149093A7" w14:textId="3EDC9C13" w:rsidR="00971739" w:rsidRPr="00944294" w:rsidRDefault="00971739" w:rsidP="00BE5188">
            <w:r>
              <w:t>SHELL</w:t>
            </w:r>
          </w:p>
        </w:tc>
        <w:tc>
          <w:tcPr>
            <w:tcW w:w="6295" w:type="dxa"/>
          </w:tcPr>
          <w:p w14:paraId="097D1755" w14:textId="2155863C" w:rsidR="00971739" w:rsidRPr="00944294" w:rsidRDefault="00C24011" w:rsidP="00BE5188">
            <w:r>
              <w:t xml:space="preserve">Shell wrapper for each processing script. Includes </w:t>
            </w:r>
            <w:r>
              <w:fldChar w:fldCharType="begin"/>
            </w:r>
            <w:r>
              <w:instrText xml:space="preserve"> REF _Ref147326605 \h </w:instrText>
            </w:r>
            <w:r>
              <w:fldChar w:fldCharType="separate"/>
            </w:r>
            <w:r>
              <w:t>setenv.sh</w:t>
            </w:r>
            <w:r>
              <w:fldChar w:fldCharType="end"/>
            </w:r>
          </w:p>
        </w:tc>
      </w:tr>
      <w:tr w:rsidR="00971739" w:rsidRPr="00944294" w14:paraId="02A40B92" w14:textId="77777777" w:rsidTr="00BE5188">
        <w:tc>
          <w:tcPr>
            <w:tcW w:w="3055" w:type="dxa"/>
          </w:tcPr>
          <w:p w14:paraId="301EB440" w14:textId="3CEFCE3A" w:rsidR="00971739" w:rsidRPr="00944294" w:rsidRDefault="00971739" w:rsidP="00BE5188">
            <w:r>
              <w:t>WEBJOBS</w:t>
            </w:r>
          </w:p>
        </w:tc>
        <w:tc>
          <w:tcPr>
            <w:tcW w:w="6295" w:type="dxa"/>
          </w:tcPr>
          <w:p w14:paraId="24F5BEC3" w14:textId="5BADA21D" w:rsidR="00971739" w:rsidRPr="00944294" w:rsidRDefault="00C24011" w:rsidP="00BE5188">
            <w:r>
              <w:t xml:space="preserve">Specific web jobs that can be run in the backend. See </w:t>
            </w:r>
            <w:proofErr w:type="spellStart"/>
            <w:r w:rsidRPr="00C24011">
              <w:rPr>
                <w:highlight w:val="yellow"/>
              </w:rPr>
              <w:t>Webjob</w:t>
            </w:r>
            <w:proofErr w:type="spellEnd"/>
            <w:r w:rsidRPr="00C24011">
              <w:rPr>
                <w:highlight w:val="yellow"/>
              </w:rPr>
              <w:t xml:space="preserve"> section</w:t>
            </w:r>
          </w:p>
        </w:tc>
      </w:tr>
    </w:tbl>
    <w:p w14:paraId="1F28546D" w14:textId="57B743C2" w:rsidR="00971739" w:rsidRDefault="00971739" w:rsidP="00971739">
      <w:pPr>
        <w:pStyle w:val="Caption"/>
      </w:pPr>
      <w:r>
        <w:t xml:space="preserve">Table </w:t>
      </w:r>
      <w:r>
        <w:fldChar w:fldCharType="begin"/>
      </w:r>
      <w:r>
        <w:instrText xml:space="preserve"> SEQ Table \* ARABIC </w:instrText>
      </w:r>
      <w:r>
        <w:fldChar w:fldCharType="separate"/>
      </w:r>
      <w:r>
        <w:rPr>
          <w:noProof/>
        </w:rPr>
        <w:t>4</w:t>
      </w:r>
      <w:r>
        <w:fldChar w:fldCharType="end"/>
      </w:r>
      <w:r>
        <w:t xml:space="preserve"> – List of SCRIPTS directories that are part of Biorels engine</w:t>
      </w:r>
    </w:p>
    <w:p w14:paraId="30742E7A" w14:textId="77777777" w:rsidR="00971739" w:rsidRPr="00971739" w:rsidRDefault="00971739" w:rsidP="00971739"/>
    <w:p w14:paraId="30C346FF" w14:textId="549444EF" w:rsidR="00971739" w:rsidRDefault="00971739" w:rsidP="00971739">
      <w:pPr>
        <w:pStyle w:val="Heading4"/>
      </w:pPr>
      <w:bookmarkStart w:id="42" w:name="_Toc175841958"/>
      <w:r>
        <w:t>PROCESS directory architecture</w:t>
      </w:r>
      <w:bookmarkEnd w:id="42"/>
    </w:p>
    <w:p w14:paraId="5E2C4B49" w14:textId="32EABA8B" w:rsidR="00C24011" w:rsidRDefault="00C24011" w:rsidP="00526730">
      <w:pPr>
        <w:spacing w:line="360" w:lineRule="auto"/>
        <w:jc w:val="both"/>
      </w:pPr>
      <w:r>
        <w:t>PROCESS directory will be the data core. Every file where being downloaded, being generated or copied over will be saved under PROCESS. Similarly, to SCRIPTS, each data source will have its own directory. Under each data source directory will be all the different versions of that resource, each being stored in a unique subdirectory named either after the version or the date of the download.</w:t>
      </w:r>
    </w:p>
    <w:p w14:paraId="1A2807E4" w14:textId="77777777" w:rsidR="00C24011" w:rsidRDefault="00C24011" w:rsidP="00526730">
      <w:pPr>
        <w:spacing w:line="360" w:lineRule="auto"/>
        <w:jc w:val="both"/>
      </w:pPr>
      <w:r>
        <w:t xml:space="preserve">For NCBI GENE for instance, the directories will look as such: </w:t>
      </w:r>
    </w:p>
    <w:p w14:paraId="00DF1F65" w14:textId="619E8A2F" w:rsidR="00C24011" w:rsidRDefault="00C24011" w:rsidP="00526730">
      <w:pPr>
        <w:spacing w:line="360" w:lineRule="auto"/>
        <w:jc w:val="both"/>
      </w:pPr>
      <w:r>
        <w:t>$TG_DIR/PROCESS/</w:t>
      </w:r>
      <w:r w:rsidRPr="00C24011">
        <w:rPr>
          <w:b/>
          <w:bCs/>
          <w:color w:val="C02942" w:themeColor="accent3"/>
        </w:rPr>
        <w:t>GENE</w:t>
      </w:r>
      <w:r>
        <w:t>/</w:t>
      </w:r>
      <w:r w:rsidRPr="00C24011">
        <w:rPr>
          <w:color w:val="ECD078" w:themeColor="accent6"/>
        </w:rPr>
        <w:t>2023-11-29</w:t>
      </w:r>
      <w:r>
        <w:t>/</w:t>
      </w:r>
    </w:p>
    <w:p w14:paraId="3E6BB264" w14:textId="7146296F" w:rsidR="00C24011" w:rsidRDefault="00C24011" w:rsidP="00526730">
      <w:pPr>
        <w:spacing w:line="360" w:lineRule="auto"/>
        <w:jc w:val="both"/>
      </w:pPr>
      <w:r>
        <w:t>$TG_DIR/PROCESS/</w:t>
      </w:r>
      <w:r w:rsidRPr="00C24011">
        <w:rPr>
          <w:b/>
          <w:bCs/>
          <w:color w:val="C02942" w:themeColor="accent3"/>
        </w:rPr>
        <w:t>GENE</w:t>
      </w:r>
      <w:r>
        <w:t>/</w:t>
      </w:r>
      <w:r w:rsidRPr="00C24011">
        <w:rPr>
          <w:color w:val="ECD078" w:themeColor="accent6"/>
        </w:rPr>
        <w:t>2023-11-30</w:t>
      </w:r>
      <w:r>
        <w:t>/</w:t>
      </w:r>
    </w:p>
    <w:p w14:paraId="3C8B4494" w14:textId="580D2DEC" w:rsidR="00C24011" w:rsidRDefault="00BF7D17" w:rsidP="00526730">
      <w:pPr>
        <w:spacing w:line="360" w:lineRule="auto"/>
        <w:jc w:val="both"/>
      </w:pPr>
      <w:r>
        <w:t>The name of the data source will be defined in red, right under PROCESS, while the date will be created under gene to note the version – in orange.</w:t>
      </w:r>
    </w:p>
    <w:p w14:paraId="0780E3AA" w14:textId="5681FD21" w:rsidR="00A33D15" w:rsidRPr="00C24011" w:rsidRDefault="00A33D15" w:rsidP="00526730">
      <w:pPr>
        <w:spacing w:line="360" w:lineRule="auto"/>
        <w:jc w:val="both"/>
      </w:pPr>
      <w:r>
        <w:t>The same will apply for private scripts where files will be stored in PRIVATE_PROCESS</w:t>
      </w:r>
    </w:p>
    <w:p w14:paraId="3D4E9350" w14:textId="6E07786A" w:rsidR="00BF7D17" w:rsidRDefault="00BF7D17" w:rsidP="00BF7D17">
      <w:pPr>
        <w:pStyle w:val="Heading4"/>
      </w:pPr>
      <w:bookmarkStart w:id="43" w:name="_Toc175841959"/>
      <w:r>
        <w:t>PRD_DATA directory architecture</w:t>
      </w:r>
      <w:bookmarkEnd w:id="43"/>
    </w:p>
    <w:p w14:paraId="5404524E" w14:textId="47F2237E" w:rsidR="00BF7D17" w:rsidRPr="00BF7D17" w:rsidRDefault="00BF7D17" w:rsidP="00526730">
      <w:pPr>
        <w:spacing w:line="360" w:lineRule="auto"/>
        <w:jc w:val="both"/>
      </w:pPr>
      <w:r>
        <w:t xml:space="preserve">Different customers have different needs, and some of them wants to access to the latest version of a data source easily. PRD_DATA answers such a need. For each data source, an alias of the same </w:t>
      </w:r>
      <w:r>
        <w:lastRenderedPageBreak/>
        <w:t xml:space="preserve">name as the data source will be created – with a link to the latest version of the data. An example of a PRD_DATA content by executing </w:t>
      </w:r>
      <w:r w:rsidRPr="00BF7D17">
        <w:rPr>
          <w:i/>
          <w:iCs/>
        </w:rPr>
        <w:t>ls -l</w:t>
      </w:r>
      <w:r>
        <w:rPr>
          <w:i/>
          <w:iCs/>
        </w:rPr>
        <w:t xml:space="preserve"> </w:t>
      </w:r>
      <w:r>
        <w:t>command:</w:t>
      </w:r>
    </w:p>
    <w:p w14:paraId="5E80F30B" w14:textId="1EE47FE5" w:rsidR="00BF7D17" w:rsidRDefault="00BF7D17" w:rsidP="00BF7D17">
      <w:pPr>
        <w:pStyle w:val="Code"/>
      </w:pPr>
      <w:r>
        <w:t>BIOASSAY_ONTO -&gt; $TG_DIR/PROCESS/BIOASSAY_ONTO/2022-11-16</w:t>
      </w:r>
    </w:p>
    <w:p w14:paraId="4CBF7115" w14:textId="1ECC4E4C" w:rsidR="00BF7D17" w:rsidRDefault="00BF7D17" w:rsidP="00BF7D17">
      <w:pPr>
        <w:pStyle w:val="Code"/>
      </w:pPr>
      <w:r>
        <w:t>CLINVAR -&gt; $TG_DIR/PROCESS/CLINVAR/2023-11-18</w:t>
      </w:r>
    </w:p>
    <w:p w14:paraId="3848A079" w14:textId="3F0B3634" w:rsidR="00BF7D17" w:rsidRDefault="00BF7D17" w:rsidP="00BF7D17">
      <w:pPr>
        <w:pStyle w:val="Code"/>
      </w:pPr>
      <w:r>
        <w:t>EFO -&gt; $TG_DIR/PROCESS/EFO/2023-11-18</w:t>
      </w:r>
    </w:p>
    <w:p w14:paraId="481DF9C2" w14:textId="2C2B43B5" w:rsidR="00BF7D17" w:rsidRDefault="00BF7D17" w:rsidP="00BF7D17">
      <w:pPr>
        <w:pStyle w:val="Code"/>
      </w:pPr>
      <w:r>
        <w:t>GO -&gt; $TG_DIR/PROCESS/GO/2023-11-22</w:t>
      </w:r>
    </w:p>
    <w:p w14:paraId="039EE626" w14:textId="12D12FED" w:rsidR="00BF7D17" w:rsidRDefault="00BF7D17" w:rsidP="00BF7D17">
      <w:pPr>
        <w:pStyle w:val="Code"/>
      </w:pPr>
      <w:r>
        <w:t>REACTOME -&gt; $TG_DIR/PROCESS/REACTOME/2023-09-14</w:t>
      </w:r>
    </w:p>
    <w:p w14:paraId="6E96D457" w14:textId="7E286146" w:rsidR="00BF7D17" w:rsidRDefault="00BF7D17" w:rsidP="00BF7D17">
      <w:pPr>
        <w:pStyle w:val="Code"/>
      </w:pPr>
      <w:r>
        <w:t>SWISSLIPIDS -&gt; $TG_DIR/PROCESS/SWISSLIPIDS/2023-10-12</w:t>
      </w:r>
    </w:p>
    <w:p w14:paraId="76EC961A" w14:textId="6E28B3E3" w:rsidR="00BF7D17" w:rsidRDefault="00BF7D17" w:rsidP="00BF7D17">
      <w:pPr>
        <w:pStyle w:val="Code"/>
      </w:pPr>
      <w:r>
        <w:t>TRANSLATE -&gt; $TG_DIR/PROCESS/TRANSLATE/2023-10-16</w:t>
      </w:r>
    </w:p>
    <w:p w14:paraId="6D47509D" w14:textId="2A89F63D" w:rsidR="00BF7D17" w:rsidRDefault="00BF7D17" w:rsidP="00BF7D17">
      <w:pPr>
        <w:pStyle w:val="Code"/>
      </w:pPr>
      <w:r>
        <w:t>UBERON -&gt; $TG_DIR/PROCESS/UBERON/2023-10-28</w:t>
      </w:r>
    </w:p>
    <w:p w14:paraId="6FEBF70C" w14:textId="09B855DC" w:rsidR="00BF7D17" w:rsidRPr="00BF7D17" w:rsidRDefault="00BF7D17" w:rsidP="00BF7D17">
      <w:pPr>
        <w:pStyle w:val="Code"/>
      </w:pPr>
      <w:r>
        <w:t>UNIPROT -&gt; $TG_DIR/PROCESS/UNIPROT/2023-09-14</w:t>
      </w:r>
    </w:p>
    <w:p w14:paraId="01E8A578" w14:textId="19CEC1D4" w:rsidR="0059020B" w:rsidRDefault="00BF7D17" w:rsidP="00526730">
      <w:pPr>
        <w:spacing w:line="360" w:lineRule="auto"/>
        <w:jc w:val="both"/>
      </w:pPr>
      <w:r>
        <w:t>We can see in the example above 9 symbolic links representing the latest version for 9 data sources.</w:t>
      </w:r>
    </w:p>
    <w:p w14:paraId="7A00FEEB" w14:textId="22498198" w:rsidR="00BF7D17" w:rsidRDefault="00BF7D17">
      <w:r>
        <w:br w:type="page"/>
      </w:r>
    </w:p>
    <w:p w14:paraId="3869EF31" w14:textId="00F9957E" w:rsidR="006D15EB" w:rsidRDefault="006D15EB" w:rsidP="006D15EB">
      <w:pPr>
        <w:pStyle w:val="Heading3"/>
      </w:pPr>
      <w:bookmarkStart w:id="44" w:name="_Ref172293484"/>
      <w:bookmarkStart w:id="45" w:name="_Toc175841960"/>
      <w:r>
        <w:lastRenderedPageBreak/>
        <w:t>Configuration files</w:t>
      </w:r>
      <w:bookmarkEnd w:id="44"/>
      <w:bookmarkEnd w:id="45"/>
    </w:p>
    <w:p w14:paraId="08BDF21B" w14:textId="55C9DC17" w:rsidR="006D15EB" w:rsidRDefault="006D15EB" w:rsidP="00526730">
      <w:pPr>
        <w:spacing w:line="360" w:lineRule="auto"/>
        <w:jc w:val="both"/>
      </w:pPr>
      <w:r>
        <w:t>The core of Biorels configuration resides in $TG_DIR/BACKEND/SCRIPT/CONFIG and is made of 3 files:</w:t>
      </w:r>
    </w:p>
    <w:p w14:paraId="3B12D357" w14:textId="7D9DAA15" w:rsidR="006D15EB" w:rsidRDefault="006D15EB" w:rsidP="00526730">
      <w:pPr>
        <w:pStyle w:val="ListParagraph"/>
        <w:numPr>
          <w:ilvl w:val="0"/>
          <w:numId w:val="15"/>
        </w:numPr>
        <w:spacing w:line="360" w:lineRule="auto"/>
        <w:jc w:val="both"/>
      </w:pPr>
      <w:r>
        <w:t>CONFIG_GLOBAL: The file contains global variables, such as different directory and tool path names.</w:t>
      </w:r>
    </w:p>
    <w:p w14:paraId="2B892657" w14:textId="5AF1EBE8" w:rsidR="006D15EB" w:rsidRDefault="006D15EB" w:rsidP="00526730">
      <w:pPr>
        <w:pStyle w:val="ListParagraph"/>
        <w:numPr>
          <w:ilvl w:val="0"/>
          <w:numId w:val="15"/>
        </w:numPr>
        <w:spacing w:line="360" w:lineRule="auto"/>
        <w:jc w:val="both"/>
      </w:pPr>
      <w:r>
        <w:t>CONFIG_JOB: This file lists the different processes and how/when they can run.</w:t>
      </w:r>
    </w:p>
    <w:p w14:paraId="53F6D60D" w14:textId="3103AB44" w:rsidR="006D15EB" w:rsidRPr="006D15EB" w:rsidRDefault="006D15EB" w:rsidP="00526730">
      <w:pPr>
        <w:pStyle w:val="ListParagraph"/>
        <w:numPr>
          <w:ilvl w:val="0"/>
          <w:numId w:val="15"/>
        </w:numPr>
        <w:spacing w:line="360" w:lineRule="auto"/>
        <w:jc w:val="both"/>
      </w:pPr>
      <w:r>
        <w:t xml:space="preserve">CONFIG_USER: This defines the different rules the user has provided during </w:t>
      </w:r>
      <w:r w:rsidRPr="006D15EB">
        <w:rPr>
          <w:rStyle w:val="LinkChar"/>
        </w:rPr>
        <w:fldChar w:fldCharType="begin"/>
      </w:r>
      <w:r w:rsidRPr="006D15EB">
        <w:rPr>
          <w:rStyle w:val="LinkChar"/>
        </w:rPr>
        <w:instrText xml:space="preserve"> REF _Ref152586317 \h </w:instrText>
      </w:r>
      <w:r>
        <w:rPr>
          <w:rStyle w:val="LinkChar"/>
        </w:rPr>
        <w:instrText xml:space="preserve"> \* MERGEFORMAT </w:instrText>
      </w:r>
      <w:r w:rsidRPr="006D15EB">
        <w:rPr>
          <w:rStyle w:val="LinkChar"/>
        </w:rPr>
      </w:r>
      <w:r w:rsidRPr="006D15EB">
        <w:rPr>
          <w:rStyle w:val="LinkChar"/>
        </w:rPr>
        <w:fldChar w:fldCharType="separate"/>
      </w:r>
      <w:r w:rsidRPr="006D15EB">
        <w:rPr>
          <w:rStyle w:val="LinkChar"/>
        </w:rPr>
        <w:t>Biorels configuration – Data sources, Genomes, Proteomes</w:t>
      </w:r>
      <w:r w:rsidRPr="006D15EB">
        <w:rPr>
          <w:rStyle w:val="LinkChar"/>
        </w:rPr>
        <w:fldChar w:fldCharType="end"/>
      </w:r>
      <w:r>
        <w:t xml:space="preserve"> step.</w:t>
      </w:r>
    </w:p>
    <w:p w14:paraId="47DBE0CB" w14:textId="1B5A6248" w:rsidR="007D5DA5" w:rsidRPr="007D5DA5" w:rsidRDefault="007D5DA5" w:rsidP="00E7716C">
      <w:pPr>
        <w:pStyle w:val="Heading4"/>
      </w:pPr>
      <w:bookmarkStart w:id="46" w:name="_Ref153800883"/>
      <w:bookmarkStart w:id="47" w:name="_Toc175841961"/>
      <w:r>
        <w:t>CONFIG_GLOBAL</w:t>
      </w:r>
      <w:bookmarkEnd w:id="46"/>
      <w:bookmarkEnd w:id="47"/>
    </w:p>
    <w:p w14:paraId="074DB643" w14:textId="6B5E390D" w:rsidR="00CF7907" w:rsidRDefault="00C13E71" w:rsidP="00526730">
      <w:pPr>
        <w:spacing w:line="360" w:lineRule="auto"/>
        <w:jc w:val="both"/>
      </w:pPr>
      <w:r w:rsidRPr="00C13E71">
        <w:t>BACKEND/SCRIPT/CONFIG/CONFIG_GLOBAL contains all the different links, path, parameters, and options that Biorels requires to properly function. Many of them don’t need to be modified unless there is some critical conflict with your environment. However, a few of them should be reviewed before running the system.</w:t>
      </w:r>
      <w:r w:rsidR="00CF7907">
        <w:t xml:space="preserve"> </w:t>
      </w:r>
      <w:r w:rsidRPr="00C13E71">
        <w:t xml:space="preserve">3 types of variables are defined in that file: GLOB for global variables, LINK for external links, and TOOL, which can be used to define both tools path and the parameters of those tools. </w:t>
      </w:r>
    </w:p>
    <w:p w14:paraId="265E4044" w14:textId="77777777" w:rsidR="00C13E71" w:rsidRDefault="00C13E71" w:rsidP="00E7716C">
      <w:pPr>
        <w:pStyle w:val="Heading5"/>
      </w:pPr>
      <w:bookmarkStart w:id="48" w:name="_Toc175841962"/>
      <w:r>
        <w:t>Global variables:</w:t>
      </w:r>
      <w:bookmarkEnd w:id="48"/>
    </w:p>
    <w:p w14:paraId="08D42D53" w14:textId="57C6E436" w:rsidR="00C13E71" w:rsidRDefault="00C13E71" w:rsidP="00526730">
      <w:pPr>
        <w:spacing w:line="360" w:lineRule="auto"/>
        <w:jc w:val="both"/>
      </w:pPr>
      <w:r>
        <w:t>Below are the</w:t>
      </w:r>
      <w:r w:rsidR="00E65BCB">
        <w:t xml:space="preserve"> different</w:t>
      </w:r>
      <w:r>
        <w:t xml:space="preserve"> global variables </w:t>
      </w:r>
      <w:r w:rsidR="00E65BCB">
        <w:t xml:space="preserve">located in BACKEND/SCRIPT/CONFIG/CONFIG_GLOBAL. </w:t>
      </w:r>
      <w:r w:rsidR="005302E8">
        <w:t>None of it should be modified by the user during configuration</w:t>
      </w:r>
      <w:r w:rsidR="00E65BCB">
        <w:t>.</w:t>
      </w:r>
      <w:r w:rsidR="00CF7907">
        <w:t xml:space="preserve"> The format of the Global variable line is as follow:</w:t>
      </w:r>
    </w:p>
    <w:tbl>
      <w:tblPr>
        <w:tblStyle w:val="ReportTable"/>
        <w:tblW w:w="0" w:type="auto"/>
        <w:tblLook w:val="04A0" w:firstRow="1" w:lastRow="0" w:firstColumn="1" w:lastColumn="0" w:noHBand="0" w:noVBand="1"/>
      </w:tblPr>
      <w:tblGrid>
        <w:gridCol w:w="2485"/>
        <w:gridCol w:w="2470"/>
        <w:gridCol w:w="2471"/>
        <w:gridCol w:w="2136"/>
      </w:tblGrid>
      <w:tr w:rsidR="00CF7907" w14:paraId="00FDD420" w14:textId="151F8029" w:rsidTr="00CF7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31AAB314" w14:textId="77777777" w:rsidR="00CF7907" w:rsidRDefault="00CF7907" w:rsidP="00E7716C">
            <w:r>
              <w:t>Column 1</w:t>
            </w:r>
          </w:p>
        </w:tc>
        <w:tc>
          <w:tcPr>
            <w:tcW w:w="2470" w:type="dxa"/>
          </w:tcPr>
          <w:p w14:paraId="7CA4CC3F" w14:textId="77777777" w:rsidR="00CF7907" w:rsidRDefault="00CF7907" w:rsidP="00E7716C">
            <w:pPr>
              <w:cnfStyle w:val="100000000000" w:firstRow="1" w:lastRow="0" w:firstColumn="0" w:lastColumn="0" w:oddVBand="0" w:evenVBand="0" w:oddHBand="0" w:evenHBand="0" w:firstRowFirstColumn="0" w:firstRowLastColumn="0" w:lastRowFirstColumn="0" w:lastRowLastColumn="0"/>
            </w:pPr>
            <w:r>
              <w:t>Column 2</w:t>
            </w:r>
          </w:p>
        </w:tc>
        <w:tc>
          <w:tcPr>
            <w:tcW w:w="2471" w:type="dxa"/>
          </w:tcPr>
          <w:p w14:paraId="593C7FC0" w14:textId="77777777" w:rsidR="00CF7907" w:rsidRDefault="00CF7907" w:rsidP="00E7716C">
            <w:pPr>
              <w:cnfStyle w:val="100000000000" w:firstRow="1" w:lastRow="0" w:firstColumn="0" w:lastColumn="0" w:oddVBand="0" w:evenVBand="0" w:oddHBand="0" w:evenHBand="0" w:firstRowFirstColumn="0" w:firstRowLastColumn="0" w:lastRowFirstColumn="0" w:lastRowLastColumn="0"/>
            </w:pPr>
            <w:r>
              <w:t>Column 3</w:t>
            </w:r>
          </w:p>
        </w:tc>
        <w:tc>
          <w:tcPr>
            <w:tcW w:w="2136" w:type="dxa"/>
          </w:tcPr>
          <w:p w14:paraId="0DB6E660" w14:textId="77777777" w:rsidR="00CF7907" w:rsidRDefault="00CF7907" w:rsidP="00E7716C">
            <w:pPr>
              <w:cnfStyle w:val="100000000000" w:firstRow="1" w:lastRow="0" w:firstColumn="0" w:lastColumn="0" w:oddVBand="0" w:evenVBand="0" w:oddHBand="0" w:evenHBand="0" w:firstRowFirstColumn="0" w:firstRowLastColumn="0" w:lastRowFirstColumn="0" w:lastRowLastColumn="0"/>
            </w:pPr>
            <w:r>
              <w:t>Column 4</w:t>
            </w:r>
          </w:p>
          <w:p w14:paraId="748467D7" w14:textId="406969B6" w:rsidR="00CF7907" w:rsidRDefault="00CF7907" w:rsidP="00E7716C">
            <w:pPr>
              <w:cnfStyle w:val="100000000000" w:firstRow="1" w:lastRow="0" w:firstColumn="0" w:lastColumn="0" w:oddVBand="0" w:evenVBand="0" w:oddHBand="0" w:evenHBand="0" w:firstRowFirstColumn="0" w:firstRowLastColumn="0" w:lastRowFirstColumn="0" w:lastRowLastColumn="0"/>
            </w:pPr>
            <w:r>
              <w:t>(optional)</w:t>
            </w:r>
          </w:p>
        </w:tc>
      </w:tr>
      <w:tr w:rsidR="00CF7907" w14:paraId="5FE90581" w14:textId="35276F64" w:rsidTr="00CF7907">
        <w:tc>
          <w:tcPr>
            <w:cnfStyle w:val="001000000000" w:firstRow="0" w:lastRow="0" w:firstColumn="1" w:lastColumn="0" w:oddVBand="0" w:evenVBand="0" w:oddHBand="0" w:evenHBand="0" w:firstRowFirstColumn="0" w:firstRowLastColumn="0" w:lastRowFirstColumn="0" w:lastRowLastColumn="0"/>
            <w:tcW w:w="2485" w:type="dxa"/>
          </w:tcPr>
          <w:p w14:paraId="24BF8E44" w14:textId="78302CEA" w:rsidR="00CF7907" w:rsidRDefault="00CF7907" w:rsidP="00E7716C">
            <w:r>
              <w:t>GLOB</w:t>
            </w:r>
          </w:p>
        </w:tc>
        <w:tc>
          <w:tcPr>
            <w:tcW w:w="2470" w:type="dxa"/>
          </w:tcPr>
          <w:p w14:paraId="63C19AD9" w14:textId="77777777" w:rsidR="00CF7907" w:rsidRDefault="00CF7907" w:rsidP="00E7716C">
            <w:pPr>
              <w:cnfStyle w:val="000000000000" w:firstRow="0" w:lastRow="0" w:firstColumn="0" w:lastColumn="0" w:oddVBand="0" w:evenVBand="0" w:oddHBand="0" w:evenHBand="0" w:firstRowFirstColumn="0" w:firstRowLastColumn="0" w:lastRowFirstColumn="0" w:lastRowLastColumn="0"/>
            </w:pPr>
            <w:r>
              <w:t>Link name</w:t>
            </w:r>
          </w:p>
        </w:tc>
        <w:tc>
          <w:tcPr>
            <w:tcW w:w="2471" w:type="dxa"/>
          </w:tcPr>
          <w:p w14:paraId="155E5B80" w14:textId="77777777" w:rsidR="00CF7907" w:rsidRDefault="00CF7907" w:rsidP="00E7716C">
            <w:pPr>
              <w:cnfStyle w:val="000000000000" w:firstRow="0" w:lastRow="0" w:firstColumn="0" w:lastColumn="0" w:oddVBand="0" w:evenVBand="0" w:oddHBand="0" w:evenHBand="0" w:firstRowFirstColumn="0" w:firstRowLastColumn="0" w:lastRowFirstColumn="0" w:lastRowLastColumn="0"/>
            </w:pPr>
            <w:r>
              <w:t>Link path</w:t>
            </w:r>
          </w:p>
        </w:tc>
        <w:tc>
          <w:tcPr>
            <w:tcW w:w="2136" w:type="dxa"/>
          </w:tcPr>
          <w:p w14:paraId="44E93202" w14:textId="4148CC9C" w:rsidR="00CF7907" w:rsidRDefault="00CF7907" w:rsidP="00E7716C">
            <w:pPr>
              <w:cnfStyle w:val="000000000000" w:firstRow="0" w:lastRow="0" w:firstColumn="0" w:lastColumn="0" w:oddVBand="0" w:evenVBand="0" w:oddHBand="0" w:evenHBand="0" w:firstRowFirstColumn="0" w:firstRowLastColumn="0" w:lastRowFirstColumn="0" w:lastRowLastColumn="0"/>
            </w:pPr>
            <w:r>
              <w:t>Description</w:t>
            </w:r>
          </w:p>
        </w:tc>
      </w:tr>
    </w:tbl>
    <w:p w14:paraId="49AC6313" w14:textId="77777777" w:rsidR="00CF7907" w:rsidRDefault="00CF7907" w:rsidP="00E7716C">
      <w:pPr>
        <w:rPr>
          <w:rStyle w:val="Strong"/>
        </w:rPr>
      </w:pPr>
    </w:p>
    <w:p w14:paraId="31A8BEC1" w14:textId="446959E7" w:rsidR="00CF7907" w:rsidRDefault="00CF7907" w:rsidP="00E7716C">
      <w:pPr>
        <w:rPr>
          <w:b/>
          <w:bCs/>
        </w:rPr>
      </w:pPr>
      <w:r w:rsidRPr="00887E04">
        <w:rPr>
          <w:rStyle w:val="Strong"/>
        </w:rPr>
        <w:t xml:space="preserve">Note: </w:t>
      </w:r>
      <w:r>
        <w:t xml:space="preserve">The number of tabs between column does not matter </w:t>
      </w:r>
      <w:proofErr w:type="gramStart"/>
      <w:r>
        <w:t>as long as</w:t>
      </w:r>
      <w:proofErr w:type="gramEnd"/>
      <w:r>
        <w:t xml:space="preserve"> there are at least 3 values – to make it more readable. </w:t>
      </w:r>
    </w:p>
    <w:p w14:paraId="68C09FB4" w14:textId="77777777" w:rsidR="005E40EC" w:rsidRPr="005E40EC" w:rsidRDefault="005E40EC" w:rsidP="00E7716C"/>
    <w:p w14:paraId="1ECD0623" w14:textId="77777777" w:rsidR="005E40EC" w:rsidRPr="00304131" w:rsidRDefault="005E40EC" w:rsidP="00E7716C"/>
    <w:tbl>
      <w:tblPr>
        <w:tblStyle w:val="ProposalTable"/>
        <w:tblW w:w="0" w:type="auto"/>
        <w:tblLook w:val="04A0" w:firstRow="1" w:lastRow="0" w:firstColumn="1" w:lastColumn="0" w:noHBand="0" w:noVBand="1"/>
      </w:tblPr>
      <w:tblGrid>
        <w:gridCol w:w="3522"/>
        <w:gridCol w:w="6030"/>
      </w:tblGrid>
      <w:tr w:rsidR="00C13E71" w14:paraId="4ADE193C" w14:textId="77777777" w:rsidTr="00AE7006">
        <w:trPr>
          <w:cnfStyle w:val="100000000000" w:firstRow="1" w:lastRow="0" w:firstColumn="0" w:lastColumn="0" w:oddVBand="0" w:evenVBand="0" w:oddHBand="0" w:evenHBand="0" w:firstRowFirstColumn="0" w:firstRowLastColumn="0" w:lastRowFirstColumn="0" w:lastRowLastColumn="0"/>
        </w:trPr>
        <w:tc>
          <w:tcPr>
            <w:tcW w:w="3522" w:type="dxa"/>
          </w:tcPr>
          <w:p w14:paraId="4EDB7A9B" w14:textId="204C309A" w:rsidR="00C13E71" w:rsidRPr="00D46875" w:rsidRDefault="00C13E71" w:rsidP="00E7716C">
            <w:r w:rsidRPr="00D46875">
              <w:t>Variable name</w:t>
            </w:r>
          </w:p>
        </w:tc>
        <w:tc>
          <w:tcPr>
            <w:tcW w:w="6030" w:type="dxa"/>
          </w:tcPr>
          <w:p w14:paraId="54FB61A7" w14:textId="77777777" w:rsidR="00C13E71" w:rsidRPr="00D46875" w:rsidRDefault="00C13E71" w:rsidP="00E7716C">
            <w:r w:rsidRPr="00D46875">
              <w:t>Description</w:t>
            </w:r>
          </w:p>
        </w:tc>
      </w:tr>
      <w:tr w:rsidR="00AE7006" w14:paraId="2ED60714" w14:textId="77777777" w:rsidTr="00B3133A">
        <w:tc>
          <w:tcPr>
            <w:tcW w:w="9552" w:type="dxa"/>
            <w:gridSpan w:val="2"/>
          </w:tcPr>
          <w:p w14:paraId="5DCA240E" w14:textId="2D28CA37" w:rsidR="00AE7006" w:rsidRPr="005302E8" w:rsidRDefault="005302E8" w:rsidP="005302E8">
            <w:pPr>
              <w:jc w:val="center"/>
              <w:rPr>
                <w:b/>
                <w:bCs/>
              </w:rPr>
            </w:pPr>
            <w:r w:rsidRPr="005302E8">
              <w:rPr>
                <w:b/>
                <w:bCs/>
              </w:rPr>
              <w:t>CORE BIORELS CONFIGURATION</w:t>
            </w:r>
          </w:p>
        </w:tc>
      </w:tr>
      <w:tr w:rsidR="00613990" w14:paraId="6EC1944D" w14:textId="77777777" w:rsidTr="00AE7006">
        <w:tc>
          <w:tcPr>
            <w:tcW w:w="3522" w:type="dxa"/>
          </w:tcPr>
          <w:p w14:paraId="6938AEBF" w14:textId="25FEC3E8" w:rsidR="00613990" w:rsidRPr="00D46875" w:rsidRDefault="00613990" w:rsidP="00E7716C">
            <w:r w:rsidRPr="00D46875">
              <w:t>PROCESS_DIR</w:t>
            </w:r>
          </w:p>
        </w:tc>
        <w:tc>
          <w:tcPr>
            <w:tcW w:w="6030" w:type="dxa"/>
          </w:tcPr>
          <w:p w14:paraId="3E94D524" w14:textId="745A1D3C" w:rsidR="00613990" w:rsidRPr="00D46875" w:rsidRDefault="00613990" w:rsidP="00E7716C">
            <w:r w:rsidRPr="00D46875">
              <w:t>Directory in which downloaded data will be stored – shouldn’t be modified</w:t>
            </w:r>
          </w:p>
        </w:tc>
      </w:tr>
      <w:tr w:rsidR="00613990" w14:paraId="186443A2" w14:textId="77777777" w:rsidTr="00AE7006">
        <w:tc>
          <w:tcPr>
            <w:tcW w:w="3522" w:type="dxa"/>
          </w:tcPr>
          <w:p w14:paraId="13634017" w14:textId="3769E4E5" w:rsidR="00613990" w:rsidRPr="00D46875" w:rsidRDefault="00613990" w:rsidP="00E7716C">
            <w:r w:rsidRPr="00D46875">
              <w:t>PRIVATE_PROCESS_DIR</w:t>
            </w:r>
          </w:p>
        </w:tc>
        <w:tc>
          <w:tcPr>
            <w:tcW w:w="6030" w:type="dxa"/>
          </w:tcPr>
          <w:p w14:paraId="619E7E68" w14:textId="6A0B2210" w:rsidR="00613990" w:rsidRPr="00D46875" w:rsidRDefault="00613990" w:rsidP="00E7716C">
            <w:r w:rsidRPr="00D46875">
              <w:t>Directory in which private data will be stored</w:t>
            </w:r>
          </w:p>
        </w:tc>
      </w:tr>
      <w:tr w:rsidR="00A13CB6" w14:paraId="01E1F1C2" w14:textId="77777777" w:rsidTr="00AE7006">
        <w:tc>
          <w:tcPr>
            <w:tcW w:w="3522" w:type="dxa"/>
          </w:tcPr>
          <w:p w14:paraId="1C580320" w14:textId="12ADF1D5" w:rsidR="00A13CB6" w:rsidRPr="00D46875" w:rsidRDefault="00A13CB6" w:rsidP="00E7716C">
            <w:r>
              <w:lastRenderedPageBreak/>
              <w:t>PRIVATE_SCRIPT_DIR</w:t>
            </w:r>
          </w:p>
        </w:tc>
        <w:tc>
          <w:tcPr>
            <w:tcW w:w="6030" w:type="dxa"/>
          </w:tcPr>
          <w:p w14:paraId="777C980C" w14:textId="100DDDC4" w:rsidR="00A13CB6" w:rsidRPr="00D46875" w:rsidRDefault="00A13CB6" w:rsidP="00E7716C">
            <w:r>
              <w:t>Directory where all private scripts are stored – shouldn’t be modified</w:t>
            </w:r>
          </w:p>
        </w:tc>
      </w:tr>
      <w:tr w:rsidR="00613990" w14:paraId="3D473CB5" w14:textId="77777777" w:rsidTr="00AE7006">
        <w:tc>
          <w:tcPr>
            <w:tcW w:w="3522" w:type="dxa"/>
          </w:tcPr>
          <w:p w14:paraId="59836E40" w14:textId="6C6487F8" w:rsidR="00613990" w:rsidRPr="00D46875" w:rsidRDefault="00613990" w:rsidP="00E7716C">
            <w:r w:rsidRPr="00D46875">
              <w:t>LOG_DIR</w:t>
            </w:r>
          </w:p>
        </w:tc>
        <w:tc>
          <w:tcPr>
            <w:tcW w:w="6030" w:type="dxa"/>
          </w:tcPr>
          <w:p w14:paraId="1E946083" w14:textId="79857D98" w:rsidR="00613990" w:rsidRPr="00D46875" w:rsidRDefault="00613990" w:rsidP="00E7716C">
            <w:r w:rsidRPr="00D46875">
              <w:t>Log directory– shouldn’t be modified</w:t>
            </w:r>
          </w:p>
        </w:tc>
      </w:tr>
      <w:tr w:rsidR="00613990" w14:paraId="037181B1" w14:textId="77777777" w:rsidTr="00AE7006">
        <w:tc>
          <w:tcPr>
            <w:tcW w:w="3522" w:type="dxa"/>
          </w:tcPr>
          <w:p w14:paraId="70F0D1A7" w14:textId="1130378B" w:rsidR="00613990" w:rsidRPr="00D46875" w:rsidRDefault="00613990" w:rsidP="00E7716C">
            <w:r w:rsidRPr="00D46875">
              <w:t>MONITOR_DIR</w:t>
            </w:r>
          </w:p>
        </w:tc>
        <w:tc>
          <w:tcPr>
            <w:tcW w:w="6030" w:type="dxa"/>
          </w:tcPr>
          <w:p w14:paraId="61A7F511" w14:textId="01CF84A0" w:rsidR="00613990" w:rsidRPr="00D46875" w:rsidRDefault="00613990" w:rsidP="00E7716C">
            <w:r w:rsidRPr="00D46875">
              <w:t>Monitoring files directory– shouldn’t be modified</w:t>
            </w:r>
          </w:p>
        </w:tc>
      </w:tr>
      <w:tr w:rsidR="00613990" w14:paraId="2E4AE6DD" w14:textId="77777777" w:rsidTr="00AE7006">
        <w:tc>
          <w:tcPr>
            <w:tcW w:w="3522" w:type="dxa"/>
          </w:tcPr>
          <w:p w14:paraId="34892816" w14:textId="111F9949" w:rsidR="00613990" w:rsidRPr="00D46875" w:rsidRDefault="00613990" w:rsidP="00E7716C">
            <w:r w:rsidRPr="00D46875">
              <w:t>SCRIPT_DIR</w:t>
            </w:r>
          </w:p>
        </w:tc>
        <w:tc>
          <w:tcPr>
            <w:tcW w:w="6030" w:type="dxa"/>
          </w:tcPr>
          <w:p w14:paraId="0CD3A418" w14:textId="044850FB" w:rsidR="00613990" w:rsidRPr="00D46875" w:rsidRDefault="00613990" w:rsidP="00E7716C">
            <w:r w:rsidRPr="00D46875">
              <w:t>Script directory – shouldn’t be modified</w:t>
            </w:r>
          </w:p>
        </w:tc>
      </w:tr>
      <w:tr w:rsidR="00613990" w14:paraId="03888EA0" w14:textId="77777777" w:rsidTr="00AE7006">
        <w:tc>
          <w:tcPr>
            <w:tcW w:w="3522" w:type="dxa"/>
          </w:tcPr>
          <w:p w14:paraId="0A878454" w14:textId="65574DED" w:rsidR="00613990" w:rsidRPr="00D46875" w:rsidRDefault="00613990" w:rsidP="00E7716C">
            <w:r w:rsidRPr="00D46875">
              <w:t>STATIC_DIR</w:t>
            </w:r>
          </w:p>
        </w:tc>
        <w:tc>
          <w:tcPr>
            <w:tcW w:w="6030" w:type="dxa"/>
          </w:tcPr>
          <w:p w14:paraId="0BEC4E67" w14:textId="61556565" w:rsidR="00613990" w:rsidRPr="00D46875" w:rsidRDefault="00613990" w:rsidP="00E7716C">
            <w:r w:rsidRPr="00D46875">
              <w:t>Static data – shouldn’t be modified</w:t>
            </w:r>
          </w:p>
        </w:tc>
      </w:tr>
      <w:tr w:rsidR="00613990" w14:paraId="237C5AE1" w14:textId="77777777" w:rsidTr="00AE7006">
        <w:tc>
          <w:tcPr>
            <w:tcW w:w="3522" w:type="dxa"/>
          </w:tcPr>
          <w:p w14:paraId="28D4555C" w14:textId="241FCDE7" w:rsidR="00613990" w:rsidRPr="00D46875" w:rsidRDefault="00613990" w:rsidP="00E7716C">
            <w:r w:rsidRPr="00D46875">
              <w:t>PRD_DIR</w:t>
            </w:r>
          </w:p>
        </w:tc>
        <w:tc>
          <w:tcPr>
            <w:tcW w:w="6030" w:type="dxa"/>
          </w:tcPr>
          <w:p w14:paraId="74DB7DF7" w14:textId="732AD435" w:rsidR="00613990" w:rsidRPr="00D46875" w:rsidRDefault="00613990" w:rsidP="00E7716C">
            <w:r w:rsidRPr="00D46875">
              <w:t>Location of symbolic links pointing to the latest version of each data</w:t>
            </w:r>
          </w:p>
        </w:tc>
      </w:tr>
      <w:tr w:rsidR="00613990" w14:paraId="1EDB9367" w14:textId="77777777" w:rsidTr="00AE7006">
        <w:tc>
          <w:tcPr>
            <w:tcW w:w="3522" w:type="dxa"/>
          </w:tcPr>
          <w:p w14:paraId="74B71DA9" w14:textId="4D1BE56C" w:rsidR="00613990" w:rsidRPr="00D46875" w:rsidRDefault="00613990" w:rsidP="00E7716C">
            <w:r w:rsidRPr="00D46875">
              <w:t>SRC_DIR</w:t>
            </w:r>
          </w:p>
        </w:tc>
        <w:tc>
          <w:tcPr>
            <w:tcW w:w="6030" w:type="dxa"/>
          </w:tcPr>
          <w:p w14:paraId="2FF9D7E1" w14:textId="3C7ED5EA" w:rsidR="00613990" w:rsidRPr="00D46875" w:rsidRDefault="00613990" w:rsidP="00E7716C">
            <w:r w:rsidRPr="00D46875">
              <w:t>Source code directory</w:t>
            </w:r>
            <w:r w:rsidR="00AE7006" w:rsidRPr="00D46875">
              <w:t xml:space="preserve"> -shouldn’t be modified</w:t>
            </w:r>
          </w:p>
        </w:tc>
      </w:tr>
      <w:tr w:rsidR="00D04523" w14:paraId="64A3496A" w14:textId="77777777" w:rsidTr="00AE7006">
        <w:tc>
          <w:tcPr>
            <w:tcW w:w="3522" w:type="dxa"/>
          </w:tcPr>
          <w:p w14:paraId="684146BE" w14:textId="5CC1A14F" w:rsidR="00D04523" w:rsidRPr="00D46875" w:rsidRDefault="00D04523" w:rsidP="00E7716C">
            <w:r w:rsidRPr="00D46875">
              <w:t>TIMESTAMP</w:t>
            </w:r>
          </w:p>
        </w:tc>
        <w:tc>
          <w:tcPr>
            <w:tcW w:w="6030" w:type="dxa"/>
          </w:tcPr>
          <w:p w14:paraId="2B43D731" w14:textId="1848B1F2" w:rsidR="00D04523" w:rsidRPr="00D46875" w:rsidRDefault="008D1D00" w:rsidP="00E7716C">
            <w:r w:rsidRPr="00D46875">
              <w:t>Name of the timestamp file – shouldn’t be modified</w:t>
            </w:r>
          </w:p>
        </w:tc>
      </w:tr>
      <w:tr w:rsidR="00D04523" w14:paraId="2C256761" w14:textId="77777777" w:rsidTr="00AE7006">
        <w:tc>
          <w:tcPr>
            <w:tcW w:w="3522" w:type="dxa"/>
          </w:tcPr>
          <w:p w14:paraId="78251C1F" w14:textId="4AB75A44" w:rsidR="00D04523" w:rsidRPr="00D46875" w:rsidRDefault="00D04523" w:rsidP="00E7716C">
            <w:r w:rsidRPr="00D46875">
              <w:t>JOBARRAY</w:t>
            </w:r>
          </w:p>
        </w:tc>
        <w:tc>
          <w:tcPr>
            <w:tcW w:w="6030" w:type="dxa"/>
          </w:tcPr>
          <w:p w14:paraId="42B4C63A" w14:textId="59F5D25D" w:rsidR="00D04523" w:rsidRPr="00D46875" w:rsidRDefault="00FE36A5" w:rsidP="00E7716C">
            <w:r w:rsidRPr="00D46875">
              <w:t>File name to submit job arrays – do not modify</w:t>
            </w:r>
          </w:p>
        </w:tc>
      </w:tr>
    </w:tbl>
    <w:p w14:paraId="6787E4F9" w14:textId="6F4C04C5" w:rsidR="00C13E71" w:rsidRDefault="001C23CE" w:rsidP="00E7716C">
      <w:pPr>
        <w:pStyle w:val="Caption"/>
      </w:pPr>
      <w:r>
        <w:t xml:space="preserve">Table </w:t>
      </w:r>
      <w:r w:rsidR="00391969">
        <w:fldChar w:fldCharType="begin"/>
      </w:r>
      <w:r w:rsidR="00391969">
        <w:instrText xml:space="preserve"> SEQ Table \* ARABIC </w:instrText>
      </w:r>
      <w:r w:rsidR="00391969">
        <w:fldChar w:fldCharType="separate"/>
      </w:r>
      <w:r w:rsidR="00971739">
        <w:rPr>
          <w:noProof/>
        </w:rPr>
        <w:t>5</w:t>
      </w:r>
      <w:r w:rsidR="00391969">
        <w:rPr>
          <w:noProof/>
        </w:rPr>
        <w:fldChar w:fldCharType="end"/>
      </w:r>
      <w:r>
        <w:t xml:space="preserve"> - Global variables</w:t>
      </w:r>
    </w:p>
    <w:p w14:paraId="292B4CE7" w14:textId="57A0A361" w:rsidR="007E5653" w:rsidRDefault="00A40945" w:rsidP="00E7716C">
      <w:pPr>
        <w:pStyle w:val="Heading5"/>
      </w:pPr>
      <w:bookmarkStart w:id="49" w:name="_Toc175841963"/>
      <w:r>
        <w:t>Links (LINK section)</w:t>
      </w:r>
      <w:bookmarkEnd w:id="49"/>
    </w:p>
    <w:p w14:paraId="09135735" w14:textId="47D540B6" w:rsidR="00887E04" w:rsidRDefault="00A40945" w:rsidP="00526730">
      <w:pPr>
        <w:spacing w:line="360" w:lineRule="auto"/>
        <w:jc w:val="both"/>
      </w:pPr>
      <w:r>
        <w:t xml:space="preserve">To simplify eventual changes in external resources path, all http(s) paths are defined in the CONFIG_GLOBAL file as a LINK. A LINK record is composed of 3 values, separated by tabs. </w:t>
      </w:r>
      <w:r w:rsidR="00420C5F">
        <w:t>For the installation process, you shouldn’t change anything.</w:t>
      </w:r>
    </w:p>
    <w:p w14:paraId="0709447E" w14:textId="4ABF4953" w:rsidR="00A40945" w:rsidRPr="00887E04" w:rsidRDefault="00887E04" w:rsidP="00526730">
      <w:pPr>
        <w:spacing w:line="360" w:lineRule="auto"/>
        <w:jc w:val="both"/>
        <w:rPr>
          <w:b/>
          <w:bCs/>
        </w:rPr>
      </w:pPr>
      <w:bookmarkStart w:id="50" w:name="_Int_Y318JUYw"/>
      <w:r w:rsidRPr="7B17909E">
        <w:rPr>
          <w:rStyle w:val="Strong"/>
        </w:rPr>
        <w:t xml:space="preserve">Note: </w:t>
      </w:r>
      <w:r w:rsidR="00A40945">
        <w:t xml:space="preserve">The number of tabs does not matter </w:t>
      </w:r>
      <w:proofErr w:type="gramStart"/>
      <w:r w:rsidR="00A40945">
        <w:t>as long as</w:t>
      </w:r>
      <w:proofErr w:type="gramEnd"/>
      <w:r w:rsidR="00A40945">
        <w:t xml:space="preserve"> there are 3 values – to make it more readable.</w:t>
      </w:r>
      <w:bookmarkEnd w:id="50"/>
      <w:r w:rsidR="00A40945">
        <w:t xml:space="preserve"> </w:t>
      </w:r>
    </w:p>
    <w:tbl>
      <w:tblPr>
        <w:tblStyle w:val="ReportTable"/>
        <w:tblW w:w="0" w:type="auto"/>
        <w:tblLook w:val="04A0" w:firstRow="1" w:lastRow="0" w:firstColumn="1" w:lastColumn="0" w:noHBand="0" w:noVBand="1"/>
      </w:tblPr>
      <w:tblGrid>
        <w:gridCol w:w="3187"/>
        <w:gridCol w:w="3187"/>
        <w:gridCol w:w="3188"/>
      </w:tblGrid>
      <w:tr w:rsidR="00A40945" w14:paraId="4C1A555D" w14:textId="77777777" w:rsidTr="00A409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26BEA9B0" w14:textId="42D9FE42" w:rsidR="00A40945" w:rsidRDefault="00A40945" w:rsidP="00E7716C">
            <w:r>
              <w:t>Column 1</w:t>
            </w:r>
          </w:p>
        </w:tc>
        <w:tc>
          <w:tcPr>
            <w:tcW w:w="3187" w:type="dxa"/>
          </w:tcPr>
          <w:p w14:paraId="7B809196" w14:textId="33A2D8DC" w:rsidR="00A40945" w:rsidRDefault="00A40945" w:rsidP="00E7716C">
            <w:pPr>
              <w:cnfStyle w:val="100000000000" w:firstRow="1" w:lastRow="0" w:firstColumn="0" w:lastColumn="0" w:oddVBand="0" w:evenVBand="0" w:oddHBand="0" w:evenHBand="0" w:firstRowFirstColumn="0" w:firstRowLastColumn="0" w:lastRowFirstColumn="0" w:lastRowLastColumn="0"/>
            </w:pPr>
            <w:r>
              <w:t>Column 2</w:t>
            </w:r>
          </w:p>
        </w:tc>
        <w:tc>
          <w:tcPr>
            <w:tcW w:w="3188" w:type="dxa"/>
          </w:tcPr>
          <w:p w14:paraId="0E5E20BB" w14:textId="109734F1" w:rsidR="00A40945" w:rsidRDefault="00A40945" w:rsidP="00E7716C">
            <w:pPr>
              <w:cnfStyle w:val="100000000000" w:firstRow="1" w:lastRow="0" w:firstColumn="0" w:lastColumn="0" w:oddVBand="0" w:evenVBand="0" w:oddHBand="0" w:evenHBand="0" w:firstRowFirstColumn="0" w:firstRowLastColumn="0" w:lastRowFirstColumn="0" w:lastRowLastColumn="0"/>
            </w:pPr>
            <w:r>
              <w:t>Column 3</w:t>
            </w:r>
          </w:p>
        </w:tc>
      </w:tr>
      <w:tr w:rsidR="00A40945" w14:paraId="2F831E7F" w14:textId="77777777" w:rsidTr="00A40945">
        <w:tc>
          <w:tcPr>
            <w:cnfStyle w:val="001000000000" w:firstRow="0" w:lastRow="0" w:firstColumn="1" w:lastColumn="0" w:oddVBand="0" w:evenVBand="0" w:oddHBand="0" w:evenHBand="0" w:firstRowFirstColumn="0" w:firstRowLastColumn="0" w:lastRowFirstColumn="0" w:lastRowLastColumn="0"/>
            <w:tcW w:w="3187" w:type="dxa"/>
          </w:tcPr>
          <w:p w14:paraId="2949A9CD" w14:textId="7CE52470" w:rsidR="00A40945" w:rsidRDefault="00A40945" w:rsidP="00E7716C">
            <w:r>
              <w:t>LINK</w:t>
            </w:r>
          </w:p>
        </w:tc>
        <w:tc>
          <w:tcPr>
            <w:tcW w:w="3187" w:type="dxa"/>
          </w:tcPr>
          <w:p w14:paraId="0A03EF39" w14:textId="491F5469" w:rsidR="00A40945" w:rsidRDefault="00A40945" w:rsidP="00E7716C">
            <w:pPr>
              <w:cnfStyle w:val="000000000000" w:firstRow="0" w:lastRow="0" w:firstColumn="0" w:lastColumn="0" w:oddVBand="0" w:evenVBand="0" w:oddHBand="0" w:evenHBand="0" w:firstRowFirstColumn="0" w:firstRowLastColumn="0" w:lastRowFirstColumn="0" w:lastRowLastColumn="0"/>
            </w:pPr>
            <w:r>
              <w:t>Link name</w:t>
            </w:r>
          </w:p>
        </w:tc>
        <w:tc>
          <w:tcPr>
            <w:tcW w:w="3188" w:type="dxa"/>
          </w:tcPr>
          <w:p w14:paraId="53FD17B3" w14:textId="145DFC5C" w:rsidR="00A40945" w:rsidRDefault="00A40945" w:rsidP="00E7716C">
            <w:pPr>
              <w:cnfStyle w:val="000000000000" w:firstRow="0" w:lastRow="0" w:firstColumn="0" w:lastColumn="0" w:oddVBand="0" w:evenVBand="0" w:oddHBand="0" w:evenHBand="0" w:firstRowFirstColumn="0" w:firstRowLastColumn="0" w:lastRowFirstColumn="0" w:lastRowLastColumn="0"/>
            </w:pPr>
            <w:r>
              <w:t>Link path</w:t>
            </w:r>
          </w:p>
        </w:tc>
      </w:tr>
    </w:tbl>
    <w:p w14:paraId="1688B672" w14:textId="77777777" w:rsidR="00A40945" w:rsidRDefault="00A40945" w:rsidP="00E7716C"/>
    <w:p w14:paraId="78A459E9" w14:textId="0FD3931F" w:rsidR="005E40EC" w:rsidRDefault="005E40EC" w:rsidP="00E7716C">
      <w:pPr>
        <w:pStyle w:val="Heading5"/>
      </w:pPr>
      <w:bookmarkStart w:id="51" w:name="_Ref174712455"/>
      <w:bookmarkStart w:id="52" w:name="_Toc175841964"/>
      <w:r>
        <w:t>Tools (TOOL section)</w:t>
      </w:r>
      <w:bookmarkEnd w:id="51"/>
      <w:bookmarkEnd w:id="52"/>
    </w:p>
    <w:p w14:paraId="4FBB97E3" w14:textId="69D5816D" w:rsidR="005E40EC" w:rsidRPr="005E40EC" w:rsidRDefault="00533C1B" w:rsidP="00526730">
      <w:pPr>
        <w:spacing w:line="360" w:lineRule="auto"/>
        <w:jc w:val="both"/>
      </w:pPr>
      <w:r>
        <w:t xml:space="preserve">All tools are built and shipped in the singularity container. The location of each tool within the container is defined in the CONFIG_GLOBAL in the TOOL section. </w:t>
      </w:r>
      <w:r w:rsidR="009756C8">
        <w:t>A TOOL record is composed of 3 values, separated by tabs and provides the path for one application.</w:t>
      </w:r>
      <w:r w:rsidR="00420C5F">
        <w:t xml:space="preserve"> For the installation process, you shouldn’t change anything.</w:t>
      </w:r>
      <w:r w:rsidR="005302E8">
        <w:t xml:space="preserve"> In addition, parameters to different tools can be specified in this section. In this case, the name should have the suffix _PARAM</w:t>
      </w:r>
    </w:p>
    <w:p w14:paraId="7F6779CC" w14:textId="77777777" w:rsidR="00E32257" w:rsidRPr="00887E04" w:rsidRDefault="00E32257" w:rsidP="00526730">
      <w:pPr>
        <w:spacing w:line="360" w:lineRule="auto"/>
        <w:jc w:val="both"/>
        <w:rPr>
          <w:b/>
          <w:bCs/>
        </w:rPr>
      </w:pPr>
      <w:bookmarkStart w:id="53" w:name="_Int_er5vcwX8"/>
      <w:r w:rsidRPr="7B17909E">
        <w:rPr>
          <w:rStyle w:val="Strong"/>
        </w:rPr>
        <w:t xml:space="preserve">Note: </w:t>
      </w:r>
      <w:r>
        <w:t xml:space="preserve">The number of tabs does not matter </w:t>
      </w:r>
      <w:proofErr w:type="gramStart"/>
      <w:r>
        <w:t>as long as</w:t>
      </w:r>
      <w:proofErr w:type="gramEnd"/>
      <w:r>
        <w:t xml:space="preserve"> there are 3 values – to make it more readable.</w:t>
      </w:r>
      <w:bookmarkEnd w:id="53"/>
      <w:r>
        <w:t xml:space="preserve"> </w:t>
      </w:r>
    </w:p>
    <w:tbl>
      <w:tblPr>
        <w:tblStyle w:val="ReportTable"/>
        <w:tblW w:w="0" w:type="auto"/>
        <w:tblLook w:val="04A0" w:firstRow="1" w:lastRow="0" w:firstColumn="1" w:lastColumn="0" w:noHBand="0" w:noVBand="1"/>
      </w:tblPr>
      <w:tblGrid>
        <w:gridCol w:w="3187"/>
        <w:gridCol w:w="3187"/>
        <w:gridCol w:w="3188"/>
      </w:tblGrid>
      <w:tr w:rsidR="00E32257" w14:paraId="5FBB4574" w14:textId="77777777" w:rsidTr="00B15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3FB88F2E" w14:textId="77777777" w:rsidR="00E32257" w:rsidRDefault="00E32257" w:rsidP="00E7716C">
            <w:r>
              <w:t>Column 1</w:t>
            </w:r>
          </w:p>
        </w:tc>
        <w:tc>
          <w:tcPr>
            <w:tcW w:w="3187" w:type="dxa"/>
          </w:tcPr>
          <w:p w14:paraId="2659AC28" w14:textId="77777777" w:rsidR="00E32257" w:rsidRDefault="00E32257" w:rsidP="00E7716C">
            <w:pPr>
              <w:cnfStyle w:val="100000000000" w:firstRow="1" w:lastRow="0" w:firstColumn="0" w:lastColumn="0" w:oddVBand="0" w:evenVBand="0" w:oddHBand="0" w:evenHBand="0" w:firstRowFirstColumn="0" w:firstRowLastColumn="0" w:lastRowFirstColumn="0" w:lastRowLastColumn="0"/>
            </w:pPr>
            <w:r>
              <w:t>Column 2</w:t>
            </w:r>
          </w:p>
        </w:tc>
        <w:tc>
          <w:tcPr>
            <w:tcW w:w="3188" w:type="dxa"/>
          </w:tcPr>
          <w:p w14:paraId="592E4934" w14:textId="77777777" w:rsidR="00E32257" w:rsidRDefault="00E32257" w:rsidP="00E7716C">
            <w:pPr>
              <w:cnfStyle w:val="100000000000" w:firstRow="1" w:lastRow="0" w:firstColumn="0" w:lastColumn="0" w:oddVBand="0" w:evenVBand="0" w:oddHBand="0" w:evenHBand="0" w:firstRowFirstColumn="0" w:firstRowLastColumn="0" w:lastRowFirstColumn="0" w:lastRowLastColumn="0"/>
            </w:pPr>
            <w:r>
              <w:t>Column 3</w:t>
            </w:r>
          </w:p>
        </w:tc>
      </w:tr>
      <w:tr w:rsidR="00E32257" w14:paraId="4742E3E5" w14:textId="77777777" w:rsidTr="00B15C3F">
        <w:tc>
          <w:tcPr>
            <w:cnfStyle w:val="001000000000" w:firstRow="0" w:lastRow="0" w:firstColumn="1" w:lastColumn="0" w:oddVBand="0" w:evenVBand="0" w:oddHBand="0" w:evenHBand="0" w:firstRowFirstColumn="0" w:firstRowLastColumn="0" w:lastRowFirstColumn="0" w:lastRowLastColumn="0"/>
            <w:tcW w:w="3187" w:type="dxa"/>
          </w:tcPr>
          <w:p w14:paraId="2E644CC2" w14:textId="0985AEC8" w:rsidR="00E32257" w:rsidRDefault="00E32257" w:rsidP="00E7716C">
            <w:r>
              <w:t>TOOL</w:t>
            </w:r>
          </w:p>
        </w:tc>
        <w:tc>
          <w:tcPr>
            <w:tcW w:w="3187" w:type="dxa"/>
          </w:tcPr>
          <w:p w14:paraId="58E16B3E" w14:textId="19492C88" w:rsidR="00E32257" w:rsidRDefault="00E32257" w:rsidP="00E7716C">
            <w:pPr>
              <w:cnfStyle w:val="000000000000" w:firstRow="0" w:lastRow="0" w:firstColumn="0" w:lastColumn="0" w:oddVBand="0" w:evenVBand="0" w:oddHBand="0" w:evenHBand="0" w:firstRowFirstColumn="0" w:firstRowLastColumn="0" w:lastRowFirstColumn="0" w:lastRowLastColumn="0"/>
            </w:pPr>
            <w:r>
              <w:t>tool name</w:t>
            </w:r>
          </w:p>
        </w:tc>
        <w:tc>
          <w:tcPr>
            <w:tcW w:w="3188" w:type="dxa"/>
          </w:tcPr>
          <w:p w14:paraId="5ADC0F46" w14:textId="45C3149A" w:rsidR="00E32257" w:rsidRDefault="00E32257" w:rsidP="00E7716C">
            <w:pPr>
              <w:cnfStyle w:val="000000000000" w:firstRow="0" w:lastRow="0" w:firstColumn="0" w:lastColumn="0" w:oddVBand="0" w:evenVBand="0" w:oddHBand="0" w:evenHBand="0" w:firstRowFirstColumn="0" w:firstRowLastColumn="0" w:lastRowFirstColumn="0" w:lastRowLastColumn="0"/>
            </w:pPr>
            <w:r>
              <w:t>tool path within the container</w:t>
            </w:r>
          </w:p>
        </w:tc>
      </w:tr>
      <w:tr w:rsidR="005302E8" w14:paraId="45347942" w14:textId="77777777" w:rsidTr="00B15C3F">
        <w:tc>
          <w:tcPr>
            <w:cnfStyle w:val="001000000000" w:firstRow="0" w:lastRow="0" w:firstColumn="1" w:lastColumn="0" w:oddVBand="0" w:evenVBand="0" w:oddHBand="0" w:evenHBand="0" w:firstRowFirstColumn="0" w:firstRowLastColumn="0" w:lastRowFirstColumn="0" w:lastRowLastColumn="0"/>
            <w:tcW w:w="3187" w:type="dxa"/>
          </w:tcPr>
          <w:p w14:paraId="4A69C607" w14:textId="7D38E1EC" w:rsidR="005302E8" w:rsidRDefault="005302E8" w:rsidP="00E7716C">
            <w:r>
              <w:t>TOOL</w:t>
            </w:r>
          </w:p>
        </w:tc>
        <w:tc>
          <w:tcPr>
            <w:tcW w:w="3187" w:type="dxa"/>
          </w:tcPr>
          <w:p w14:paraId="56DED8E0" w14:textId="19DE49CC" w:rsidR="005302E8" w:rsidRDefault="005302E8" w:rsidP="005302E8">
            <w:pPr>
              <w:cnfStyle w:val="000000000000" w:firstRow="0" w:lastRow="0" w:firstColumn="0" w:lastColumn="0" w:oddVBand="0" w:evenVBand="0" w:oddHBand="0" w:evenHBand="0" w:firstRowFirstColumn="0" w:firstRowLastColumn="0" w:lastRowFirstColumn="0" w:lastRowLastColumn="0"/>
            </w:pPr>
            <w:r>
              <w:t>TOOLNAME_PARAM</w:t>
            </w:r>
          </w:p>
        </w:tc>
        <w:tc>
          <w:tcPr>
            <w:tcW w:w="3188" w:type="dxa"/>
          </w:tcPr>
          <w:p w14:paraId="3E32FD84" w14:textId="2FCE6C2D" w:rsidR="005302E8" w:rsidRDefault="005302E8" w:rsidP="00E7716C">
            <w:pPr>
              <w:cnfStyle w:val="000000000000" w:firstRow="0" w:lastRow="0" w:firstColumn="0" w:lastColumn="0" w:oddVBand="0" w:evenVBand="0" w:oddHBand="0" w:evenHBand="0" w:firstRowFirstColumn="0" w:firstRowLastColumn="0" w:lastRowFirstColumn="0" w:lastRowLastColumn="0"/>
            </w:pPr>
            <w:r>
              <w:t>List of parameters</w:t>
            </w:r>
          </w:p>
        </w:tc>
      </w:tr>
    </w:tbl>
    <w:p w14:paraId="4CCF1002" w14:textId="77777777" w:rsidR="00887E04" w:rsidRDefault="00887E04" w:rsidP="00E7716C"/>
    <w:p w14:paraId="0249953C" w14:textId="485904E5" w:rsidR="00E32257" w:rsidRDefault="00E32257" w:rsidP="00E7716C">
      <w:r>
        <w:t>If you want to add a tool</w:t>
      </w:r>
      <w:r w:rsidR="00420C5F">
        <w:t xml:space="preserve">, we suggest you follow the documentation on developing </w:t>
      </w:r>
      <w:proofErr w:type="spellStart"/>
      <w:r w:rsidR="00420C5F">
        <w:t>biorels</w:t>
      </w:r>
      <w:proofErr w:type="spellEnd"/>
      <w:r w:rsidR="00420C5F">
        <w:t xml:space="preserve"> </w:t>
      </w:r>
      <w:r w:rsidR="00420C5F" w:rsidRPr="00420C5F">
        <w:rPr>
          <w:highlight w:val="yellow"/>
        </w:rPr>
        <w:t>[SECTION]</w:t>
      </w:r>
    </w:p>
    <w:p w14:paraId="4A5661B9" w14:textId="3327A236" w:rsidR="00F306D7" w:rsidRPr="00D64752" w:rsidRDefault="00F306D7" w:rsidP="00F306D7">
      <w:pPr>
        <w:pStyle w:val="Heading4"/>
      </w:pPr>
      <w:bookmarkStart w:id="54" w:name="_Ref153800885"/>
      <w:bookmarkStart w:id="55" w:name="_Toc175841965"/>
      <w:r>
        <w:t>CONFIG_JOB</w:t>
      </w:r>
      <w:bookmarkEnd w:id="54"/>
      <w:bookmarkEnd w:id="55"/>
      <w:r>
        <w:t xml:space="preserve"> </w:t>
      </w:r>
    </w:p>
    <w:p w14:paraId="6EEFE03A" w14:textId="77777777" w:rsidR="00F306D7" w:rsidRDefault="00F306D7" w:rsidP="00526730">
      <w:pPr>
        <w:spacing w:line="360" w:lineRule="auto"/>
        <w:jc w:val="both"/>
      </w:pPr>
      <w:r>
        <w:t xml:space="preserve">CONFIG_JOB is the heart of </w:t>
      </w:r>
      <w:proofErr w:type="spellStart"/>
      <w:r>
        <w:t>biorels</w:t>
      </w:r>
      <w:proofErr w:type="spellEnd"/>
      <w:r>
        <w:t xml:space="preserve">. It defines the numerous jobs, when they are triggered, if they are triggered and what are the dependencies. Please review the table below describing the different columns in CONFIG_JOB. </w:t>
      </w:r>
    </w:p>
    <w:p w14:paraId="037A121A" w14:textId="0E8796B6" w:rsidR="00F306D7" w:rsidRPr="005B1EA7" w:rsidRDefault="00F306D7" w:rsidP="00526730">
      <w:pPr>
        <w:spacing w:line="360" w:lineRule="auto"/>
        <w:jc w:val="both"/>
        <w:rPr>
          <w:b/>
          <w:bCs/>
        </w:rPr>
      </w:pPr>
      <w:r w:rsidRPr="00887E04">
        <w:rPr>
          <w:rStyle w:val="Strong"/>
        </w:rPr>
        <w:t xml:space="preserve">Note: </w:t>
      </w:r>
      <w:r>
        <w:t xml:space="preserve">The number of tabs between column does not matter </w:t>
      </w:r>
      <w:proofErr w:type="gramStart"/>
      <w:r>
        <w:t>as long as</w:t>
      </w:r>
      <w:proofErr w:type="gramEnd"/>
      <w:r>
        <w:t xml:space="preserve"> there are exactly 13 values – to make it more readable. A value of 0 is equivalent in PHP to nothing, so it will be ignored – reason with </w:t>
      </w:r>
      <w:r w:rsidRPr="0084326D">
        <w:rPr>
          <w:i/>
          <w:iCs/>
        </w:rPr>
        <w:t>No</w:t>
      </w:r>
      <w:r>
        <w:rPr>
          <w:i/>
          <w:iCs/>
        </w:rPr>
        <w:t>thing</w:t>
      </w:r>
      <w:r>
        <w:t xml:space="preserve"> is defined by a value of -1.</w:t>
      </w:r>
    </w:p>
    <w:tbl>
      <w:tblPr>
        <w:tblStyle w:val="ProposalTable"/>
        <w:tblW w:w="0" w:type="auto"/>
        <w:tblLook w:val="04A0" w:firstRow="1" w:lastRow="0" w:firstColumn="1" w:lastColumn="0" w:noHBand="0" w:noVBand="1"/>
      </w:tblPr>
      <w:tblGrid>
        <w:gridCol w:w="1134"/>
        <w:gridCol w:w="2377"/>
        <w:gridCol w:w="6041"/>
      </w:tblGrid>
      <w:tr w:rsidR="00F306D7" w:rsidRPr="00D46875" w14:paraId="3898D3E8" w14:textId="77777777" w:rsidTr="00F306D7">
        <w:trPr>
          <w:cnfStyle w:val="100000000000" w:firstRow="1" w:lastRow="0" w:firstColumn="0" w:lastColumn="0" w:oddVBand="0" w:evenVBand="0" w:oddHBand="0" w:evenHBand="0" w:firstRowFirstColumn="0" w:firstRowLastColumn="0" w:lastRowFirstColumn="0" w:lastRowLastColumn="0"/>
        </w:trPr>
        <w:tc>
          <w:tcPr>
            <w:tcW w:w="1134" w:type="dxa"/>
          </w:tcPr>
          <w:p w14:paraId="7D151AAD" w14:textId="77777777" w:rsidR="00F306D7" w:rsidRPr="00E65BCB" w:rsidRDefault="00F306D7" w:rsidP="00BE5188">
            <w:pPr>
              <w:rPr>
                <w:b w:val="0"/>
              </w:rPr>
            </w:pPr>
            <w:r>
              <w:t>Column</w:t>
            </w:r>
          </w:p>
        </w:tc>
        <w:tc>
          <w:tcPr>
            <w:tcW w:w="2377" w:type="dxa"/>
          </w:tcPr>
          <w:p w14:paraId="2DAD57A2" w14:textId="77777777" w:rsidR="00F306D7" w:rsidRPr="00D46875" w:rsidRDefault="00F306D7" w:rsidP="00BE5188">
            <w:r>
              <w:t>Name</w:t>
            </w:r>
          </w:p>
        </w:tc>
        <w:tc>
          <w:tcPr>
            <w:tcW w:w="6041" w:type="dxa"/>
          </w:tcPr>
          <w:p w14:paraId="6E07B432" w14:textId="77777777" w:rsidR="00F306D7" w:rsidRPr="00D46875" w:rsidRDefault="00F306D7" w:rsidP="00BE5188">
            <w:r>
              <w:t>Description</w:t>
            </w:r>
          </w:p>
        </w:tc>
      </w:tr>
      <w:tr w:rsidR="00F306D7" w:rsidRPr="00D46875" w14:paraId="23B6913A" w14:textId="77777777" w:rsidTr="00F306D7">
        <w:tc>
          <w:tcPr>
            <w:tcW w:w="1134" w:type="dxa"/>
          </w:tcPr>
          <w:p w14:paraId="5A063AC7" w14:textId="77777777" w:rsidR="00F306D7" w:rsidRPr="00E65BCB" w:rsidRDefault="00F306D7" w:rsidP="00BE5188">
            <w:r>
              <w:t>1</w:t>
            </w:r>
          </w:p>
        </w:tc>
        <w:tc>
          <w:tcPr>
            <w:tcW w:w="2377" w:type="dxa"/>
          </w:tcPr>
          <w:p w14:paraId="3C09D9C8" w14:textId="77777777" w:rsidR="00F306D7" w:rsidRPr="00D46875" w:rsidRDefault="00F306D7" w:rsidP="00BE5188">
            <w:r>
              <w:t>SC</w:t>
            </w:r>
          </w:p>
        </w:tc>
        <w:tc>
          <w:tcPr>
            <w:tcW w:w="6041" w:type="dxa"/>
          </w:tcPr>
          <w:p w14:paraId="60F4A04D" w14:textId="77777777" w:rsidR="00F306D7" w:rsidRPr="00D46875" w:rsidRDefault="00F306D7" w:rsidP="00BE5188">
            <w:r>
              <w:t>Header tag to know it’s a script</w:t>
            </w:r>
          </w:p>
        </w:tc>
      </w:tr>
      <w:tr w:rsidR="00F306D7" w:rsidRPr="00D46875" w14:paraId="3BD53290" w14:textId="77777777" w:rsidTr="00F306D7">
        <w:tc>
          <w:tcPr>
            <w:tcW w:w="1134" w:type="dxa"/>
          </w:tcPr>
          <w:p w14:paraId="2DEE1D16" w14:textId="77777777" w:rsidR="00F306D7" w:rsidRDefault="00F306D7" w:rsidP="00BE5188">
            <w:r>
              <w:t>2</w:t>
            </w:r>
          </w:p>
        </w:tc>
        <w:tc>
          <w:tcPr>
            <w:tcW w:w="2377" w:type="dxa"/>
          </w:tcPr>
          <w:p w14:paraId="22DEA59E" w14:textId="77777777" w:rsidR="00F306D7" w:rsidRDefault="00F306D7" w:rsidP="00BE5188">
            <w:r>
              <w:t>JOB_ID</w:t>
            </w:r>
          </w:p>
        </w:tc>
        <w:tc>
          <w:tcPr>
            <w:tcW w:w="6041" w:type="dxa"/>
          </w:tcPr>
          <w:p w14:paraId="51D22AE9" w14:textId="77777777" w:rsidR="00F306D7" w:rsidRDefault="00F306D7" w:rsidP="00BE5188">
            <w:r>
              <w:t>Unique numeric identifier for the job</w:t>
            </w:r>
          </w:p>
          <w:p w14:paraId="528462F5" w14:textId="1314C19C" w:rsidR="00F306D7" w:rsidRDefault="00F306D7" w:rsidP="00BE5188">
            <w:r>
              <w:t xml:space="preserve">Private </w:t>
            </w:r>
            <w:proofErr w:type="gramStart"/>
            <w:r>
              <w:t>job</w:t>
            </w:r>
            <w:proofErr w:type="gramEnd"/>
            <w:r>
              <w:t xml:space="preserve"> are prefixed with P</w:t>
            </w:r>
          </w:p>
        </w:tc>
      </w:tr>
      <w:tr w:rsidR="00F306D7" w:rsidRPr="00D46875" w14:paraId="6F4FD80C" w14:textId="77777777" w:rsidTr="00F306D7">
        <w:tc>
          <w:tcPr>
            <w:tcW w:w="1134" w:type="dxa"/>
          </w:tcPr>
          <w:p w14:paraId="7D0184D1" w14:textId="77777777" w:rsidR="00F306D7" w:rsidRDefault="00F306D7" w:rsidP="00BE5188">
            <w:r>
              <w:t>3</w:t>
            </w:r>
          </w:p>
        </w:tc>
        <w:tc>
          <w:tcPr>
            <w:tcW w:w="2377" w:type="dxa"/>
          </w:tcPr>
          <w:p w14:paraId="3E514335" w14:textId="77777777" w:rsidR="00F306D7" w:rsidRDefault="00F306D7" w:rsidP="00BE5188">
            <w:r>
              <w:t>JOB_NAME</w:t>
            </w:r>
          </w:p>
        </w:tc>
        <w:tc>
          <w:tcPr>
            <w:tcW w:w="6041" w:type="dxa"/>
          </w:tcPr>
          <w:p w14:paraId="4E8C16B4" w14:textId="77777777" w:rsidR="00F306D7" w:rsidRDefault="00F306D7" w:rsidP="00BE5188">
            <w:r>
              <w:t>Name of the job. Must be the same as the job filename</w:t>
            </w:r>
          </w:p>
        </w:tc>
      </w:tr>
      <w:tr w:rsidR="00F306D7" w:rsidRPr="00D46875" w14:paraId="78A81550" w14:textId="77777777" w:rsidTr="00F306D7">
        <w:tc>
          <w:tcPr>
            <w:tcW w:w="1134" w:type="dxa"/>
          </w:tcPr>
          <w:p w14:paraId="65202A56" w14:textId="77777777" w:rsidR="00F306D7" w:rsidRDefault="00F306D7" w:rsidP="00BE5188">
            <w:r>
              <w:t>4</w:t>
            </w:r>
          </w:p>
        </w:tc>
        <w:tc>
          <w:tcPr>
            <w:tcW w:w="2377" w:type="dxa"/>
          </w:tcPr>
          <w:p w14:paraId="1E050753" w14:textId="4CFE125D" w:rsidR="00F306D7" w:rsidRDefault="00F306D7" w:rsidP="00BE5188">
            <w:r>
              <w:t>REQUIRED</w:t>
            </w:r>
          </w:p>
        </w:tc>
        <w:tc>
          <w:tcPr>
            <w:tcW w:w="6041" w:type="dxa"/>
          </w:tcPr>
          <w:p w14:paraId="41F6CC13" w14:textId="1B24AA25" w:rsidR="00F306D7" w:rsidRDefault="00F306D7" w:rsidP="00BE5188">
            <w:r>
              <w:t>List of job identifiers, separated by |, that are required to be updated prior to trigger this job if they are enabled</w:t>
            </w:r>
          </w:p>
          <w:p w14:paraId="33FFD556" w14:textId="63542218" w:rsidR="00F306D7" w:rsidRDefault="00F306D7" w:rsidP="00BE5188">
            <w:r>
              <w:t>-1 if no required job</w:t>
            </w:r>
          </w:p>
        </w:tc>
      </w:tr>
      <w:tr w:rsidR="00F306D7" w:rsidRPr="00D46875" w14:paraId="3AECF699" w14:textId="77777777" w:rsidTr="00F306D7">
        <w:tc>
          <w:tcPr>
            <w:tcW w:w="1134" w:type="dxa"/>
          </w:tcPr>
          <w:p w14:paraId="63468C6E" w14:textId="77777777" w:rsidR="00F306D7" w:rsidRDefault="00F306D7" w:rsidP="00BE5188">
            <w:r>
              <w:t>5</w:t>
            </w:r>
          </w:p>
        </w:tc>
        <w:tc>
          <w:tcPr>
            <w:tcW w:w="2377" w:type="dxa"/>
          </w:tcPr>
          <w:p w14:paraId="2486473B" w14:textId="51FC650F" w:rsidR="00F306D7" w:rsidRDefault="00F306D7" w:rsidP="00BE5188">
            <w:r>
              <w:t>REQUIRED_TRIGGER</w:t>
            </w:r>
          </w:p>
        </w:tc>
        <w:tc>
          <w:tcPr>
            <w:tcW w:w="6041" w:type="dxa"/>
          </w:tcPr>
          <w:p w14:paraId="71934C8F" w14:textId="48A49B75" w:rsidR="00F306D7" w:rsidRDefault="00F306D7" w:rsidP="00BE5188">
            <w:r>
              <w:t>List of job identifiers, separated by |, that would trigger the job if the REQUIRED jobs and the REQUIRED_UPDATED jobs have been run successfully</w:t>
            </w:r>
          </w:p>
        </w:tc>
      </w:tr>
      <w:tr w:rsidR="00F306D7" w:rsidRPr="00D46875" w14:paraId="5953B63B" w14:textId="77777777" w:rsidTr="00F306D7">
        <w:tc>
          <w:tcPr>
            <w:tcW w:w="1134" w:type="dxa"/>
          </w:tcPr>
          <w:p w14:paraId="2FBD0D98" w14:textId="77777777" w:rsidR="00F306D7" w:rsidRDefault="00F306D7" w:rsidP="00BE5188">
            <w:r>
              <w:t>6</w:t>
            </w:r>
          </w:p>
        </w:tc>
        <w:tc>
          <w:tcPr>
            <w:tcW w:w="2377" w:type="dxa"/>
          </w:tcPr>
          <w:p w14:paraId="02BF5B09" w14:textId="192E1ED5" w:rsidR="00F306D7" w:rsidRDefault="00F306D7" w:rsidP="00BE5188">
            <w:r>
              <w:t>REQUIRED_UPDATED</w:t>
            </w:r>
          </w:p>
        </w:tc>
        <w:tc>
          <w:tcPr>
            <w:tcW w:w="6041" w:type="dxa"/>
          </w:tcPr>
          <w:p w14:paraId="7D321282" w14:textId="77777777" w:rsidR="00F306D7" w:rsidRDefault="00F306D7" w:rsidP="00F306D7">
            <w:r>
              <w:t>List of job identifiers, separated by |, that are required to be successfully run at least once</w:t>
            </w:r>
          </w:p>
          <w:p w14:paraId="02142172" w14:textId="04FD043C" w:rsidR="00F306D7" w:rsidRDefault="00F306D7" w:rsidP="00F306D7">
            <w:r>
              <w:t>-1 if no parent job</w:t>
            </w:r>
          </w:p>
        </w:tc>
      </w:tr>
      <w:tr w:rsidR="00F306D7" w:rsidRPr="00D46875" w14:paraId="1861BCCD" w14:textId="77777777" w:rsidTr="00F306D7">
        <w:tc>
          <w:tcPr>
            <w:tcW w:w="1134" w:type="dxa"/>
          </w:tcPr>
          <w:p w14:paraId="73D7B65F" w14:textId="7894CDF9" w:rsidR="00F306D7" w:rsidRDefault="00F306D7" w:rsidP="00BE5188">
            <w:r>
              <w:t>7</w:t>
            </w:r>
          </w:p>
        </w:tc>
        <w:tc>
          <w:tcPr>
            <w:tcW w:w="2377" w:type="dxa"/>
          </w:tcPr>
          <w:p w14:paraId="357C52EC" w14:textId="4A513E96" w:rsidR="00F306D7" w:rsidRDefault="00F306D7" w:rsidP="00BE5188">
            <w:r>
              <w:t>DIRECTORY</w:t>
            </w:r>
          </w:p>
        </w:tc>
        <w:tc>
          <w:tcPr>
            <w:tcW w:w="6041" w:type="dxa"/>
          </w:tcPr>
          <w:p w14:paraId="7D85FDAC" w14:textId="7EA4B8A6" w:rsidR="00F306D7" w:rsidRDefault="00F306D7" w:rsidP="00F306D7">
            <w:r>
              <w:t>Working directory name in PROCESS/. Must be the same name as the data source</w:t>
            </w:r>
          </w:p>
        </w:tc>
      </w:tr>
      <w:tr w:rsidR="00F306D7" w:rsidRPr="00D46875" w14:paraId="3153666A" w14:textId="77777777" w:rsidTr="00F306D7">
        <w:tc>
          <w:tcPr>
            <w:tcW w:w="1134" w:type="dxa"/>
          </w:tcPr>
          <w:p w14:paraId="7B82DF86" w14:textId="67BA02B7" w:rsidR="00F306D7" w:rsidRDefault="00F306D7" w:rsidP="00BE5188">
            <w:r>
              <w:t>8</w:t>
            </w:r>
          </w:p>
        </w:tc>
        <w:tc>
          <w:tcPr>
            <w:tcW w:w="2377" w:type="dxa"/>
          </w:tcPr>
          <w:p w14:paraId="66C61808" w14:textId="77777777" w:rsidR="00F306D7" w:rsidRDefault="00F306D7" w:rsidP="00BE5188">
            <w:r>
              <w:t>REQUIREMENT</w:t>
            </w:r>
          </w:p>
        </w:tc>
        <w:tc>
          <w:tcPr>
            <w:tcW w:w="6041" w:type="dxa"/>
          </w:tcPr>
          <w:p w14:paraId="5894CA97" w14:textId="77777777" w:rsidR="00F306D7" w:rsidRDefault="00F306D7" w:rsidP="00BE5188">
            <w:r>
              <w:t>Type of requirement, based on parent jobs:</w:t>
            </w:r>
          </w:p>
          <w:p w14:paraId="5F2CDAF8" w14:textId="77777777" w:rsidR="00F306D7" w:rsidRDefault="00F306D7" w:rsidP="00BE5188">
            <w:r w:rsidRPr="00900FEF">
              <w:t xml:space="preserve">C: All </w:t>
            </w:r>
            <w:r>
              <w:t>parent job</w:t>
            </w:r>
            <w:r w:rsidRPr="00900FEF">
              <w:t xml:space="preserve">s must be updated (Complete) </w:t>
            </w:r>
          </w:p>
          <w:p w14:paraId="56D94D4F" w14:textId="77777777" w:rsidR="00F306D7" w:rsidRDefault="00F306D7" w:rsidP="00BE5188">
            <w:r w:rsidRPr="00900FEF">
              <w:t xml:space="preserve">A: Any </w:t>
            </w:r>
            <w:r>
              <w:t>parent jobs</w:t>
            </w:r>
            <w:r w:rsidRPr="00900FEF">
              <w:t xml:space="preserve"> must be updated to trigger the updated</w:t>
            </w:r>
          </w:p>
          <w:p w14:paraId="6977BB25" w14:textId="77777777" w:rsidR="00F306D7" w:rsidRDefault="00F306D7" w:rsidP="00BE5188">
            <w:r w:rsidRPr="00900FEF">
              <w:t xml:space="preserve">D: All </w:t>
            </w:r>
            <w:r>
              <w:t>parent jobs</w:t>
            </w:r>
            <w:r w:rsidRPr="00900FEF">
              <w:t xml:space="preserve"> that are NOT disabled must be updated</w:t>
            </w:r>
          </w:p>
        </w:tc>
      </w:tr>
      <w:tr w:rsidR="00F306D7" w:rsidRPr="00D46875" w14:paraId="3B011B05" w14:textId="77777777" w:rsidTr="00F306D7">
        <w:tc>
          <w:tcPr>
            <w:tcW w:w="1134" w:type="dxa"/>
          </w:tcPr>
          <w:p w14:paraId="678CC087" w14:textId="3AAEC165" w:rsidR="00F306D7" w:rsidRDefault="00F306D7" w:rsidP="00BE5188">
            <w:r>
              <w:t>9</w:t>
            </w:r>
          </w:p>
        </w:tc>
        <w:tc>
          <w:tcPr>
            <w:tcW w:w="2377" w:type="dxa"/>
          </w:tcPr>
          <w:p w14:paraId="1DC2FAF3" w14:textId="77777777" w:rsidR="00F306D7" w:rsidRDefault="00F306D7" w:rsidP="00BE5188">
            <w:r>
              <w:t>JOB_TYPE</w:t>
            </w:r>
          </w:p>
        </w:tc>
        <w:tc>
          <w:tcPr>
            <w:tcW w:w="6041" w:type="dxa"/>
          </w:tcPr>
          <w:p w14:paraId="5C21F213" w14:textId="77777777" w:rsidR="00F306D7" w:rsidRDefault="00F306D7" w:rsidP="00BE5188">
            <w:r>
              <w:t>D: Processing job</w:t>
            </w:r>
          </w:p>
          <w:p w14:paraId="1D50ACC7" w14:textId="77777777" w:rsidR="00F306D7" w:rsidRDefault="00F306D7" w:rsidP="00BE5188">
            <w:r>
              <w:t>P: Moving to PRD job</w:t>
            </w:r>
          </w:p>
        </w:tc>
      </w:tr>
      <w:tr w:rsidR="00F306D7" w:rsidRPr="00D46875" w14:paraId="774D9F59" w14:textId="77777777" w:rsidTr="00F306D7">
        <w:tc>
          <w:tcPr>
            <w:tcW w:w="1134" w:type="dxa"/>
          </w:tcPr>
          <w:p w14:paraId="347668A8" w14:textId="40864C53" w:rsidR="00F306D7" w:rsidRDefault="00F306D7" w:rsidP="00BE5188">
            <w:r>
              <w:t>10</w:t>
            </w:r>
          </w:p>
        </w:tc>
        <w:tc>
          <w:tcPr>
            <w:tcW w:w="2377" w:type="dxa"/>
          </w:tcPr>
          <w:p w14:paraId="3D99C6B4" w14:textId="77777777" w:rsidR="00F306D7" w:rsidRDefault="00F306D7" w:rsidP="00BE5188">
            <w:r>
              <w:t>UPDATE_FREQUENCY</w:t>
            </w:r>
          </w:p>
        </w:tc>
        <w:tc>
          <w:tcPr>
            <w:tcW w:w="6041" w:type="dxa"/>
          </w:tcPr>
          <w:p w14:paraId="4F68C0C8" w14:textId="77777777" w:rsidR="00F306D7" w:rsidRDefault="00F306D7" w:rsidP="00BE5188">
            <w:r>
              <w:t>For jobs with no parent – defines a frequency:</w:t>
            </w:r>
          </w:p>
          <w:p w14:paraId="00B886E3" w14:textId="77777777" w:rsidR="00F306D7" w:rsidRDefault="00F306D7" w:rsidP="00FD7153">
            <w:pPr>
              <w:pStyle w:val="ListParagraph"/>
              <w:numPr>
                <w:ilvl w:val="0"/>
                <w:numId w:val="10"/>
              </w:numPr>
            </w:pPr>
            <w:r>
              <w:t>Time format (24h): HH:</w:t>
            </w:r>
            <w:proofErr w:type="gramStart"/>
            <w:r>
              <w:t>MM  (</w:t>
            </w:r>
            <w:proofErr w:type="gramEnd"/>
            <w:r>
              <w:t>00:10 is 10 past midnight)</w:t>
            </w:r>
          </w:p>
          <w:p w14:paraId="421B57DB" w14:textId="77777777" w:rsidR="00F306D7" w:rsidRDefault="00F306D7" w:rsidP="00FD7153">
            <w:pPr>
              <w:pStyle w:val="ListParagraph"/>
              <w:numPr>
                <w:ilvl w:val="0"/>
                <w:numId w:val="10"/>
              </w:numPr>
            </w:pPr>
            <w:r>
              <w:t xml:space="preserve">D[N]: Every </w:t>
            </w:r>
            <w:proofErr w:type="gramStart"/>
            <w:r>
              <w:t>N day</w:t>
            </w:r>
            <w:proofErr w:type="gramEnd"/>
            <w:r>
              <w:t>.  D3: every 3 days</w:t>
            </w:r>
          </w:p>
          <w:p w14:paraId="2E06388A" w14:textId="77777777" w:rsidR="00F306D7" w:rsidRDefault="00F306D7" w:rsidP="00FD7153">
            <w:pPr>
              <w:pStyle w:val="ListParagraph"/>
              <w:numPr>
                <w:ilvl w:val="0"/>
                <w:numId w:val="10"/>
              </w:numPr>
            </w:pPr>
            <w:r>
              <w:t>W[N]: Every N Week. W2: every 2 weeks</w:t>
            </w:r>
          </w:p>
          <w:p w14:paraId="3FB3CC1E" w14:textId="77777777" w:rsidR="00F306D7" w:rsidRDefault="00F306D7" w:rsidP="00BE5188">
            <w:r>
              <w:t>For jobs with parent:</w:t>
            </w:r>
          </w:p>
          <w:p w14:paraId="6FAA6766" w14:textId="77777777" w:rsidR="00F306D7" w:rsidRPr="00900FEF" w:rsidRDefault="00F306D7" w:rsidP="00FD7153">
            <w:pPr>
              <w:pStyle w:val="ListParagraph"/>
              <w:numPr>
                <w:ilvl w:val="0"/>
                <w:numId w:val="11"/>
              </w:numPr>
            </w:pPr>
            <w:r>
              <w:t>P (when Parent jobs are successfully completed)</w:t>
            </w:r>
          </w:p>
        </w:tc>
      </w:tr>
      <w:tr w:rsidR="00F306D7" w:rsidRPr="00D46875" w14:paraId="30BE750D" w14:textId="77777777" w:rsidTr="00F306D7">
        <w:tc>
          <w:tcPr>
            <w:tcW w:w="1134" w:type="dxa"/>
          </w:tcPr>
          <w:p w14:paraId="07C248EF" w14:textId="77777777" w:rsidR="00F306D7" w:rsidRDefault="00F306D7" w:rsidP="00BE5188">
            <w:r>
              <w:lastRenderedPageBreak/>
              <w:t>11</w:t>
            </w:r>
          </w:p>
        </w:tc>
        <w:tc>
          <w:tcPr>
            <w:tcW w:w="2377" w:type="dxa"/>
          </w:tcPr>
          <w:p w14:paraId="4374B3A5" w14:textId="77777777" w:rsidR="00F306D7" w:rsidRDefault="00F306D7" w:rsidP="00BE5188">
            <w:r>
              <w:t>JOB_RUNTYPE</w:t>
            </w:r>
          </w:p>
        </w:tc>
        <w:tc>
          <w:tcPr>
            <w:tcW w:w="6041" w:type="dxa"/>
          </w:tcPr>
          <w:p w14:paraId="6F1C8AF8" w14:textId="77777777" w:rsidR="00F306D7" w:rsidRDefault="00F306D7" w:rsidP="00BE5188">
            <w:r>
              <w:t>S: Script</w:t>
            </w:r>
          </w:p>
          <w:p w14:paraId="350C379E" w14:textId="77777777" w:rsidR="00F306D7" w:rsidRDefault="00F306D7" w:rsidP="00BE5188">
            <w:r>
              <w:t>R: Runtime</w:t>
            </w:r>
          </w:p>
        </w:tc>
      </w:tr>
      <w:tr w:rsidR="00F306D7" w:rsidRPr="00D46875" w14:paraId="21CF1C8F" w14:textId="77777777" w:rsidTr="00F306D7">
        <w:tc>
          <w:tcPr>
            <w:tcW w:w="1134" w:type="dxa"/>
          </w:tcPr>
          <w:p w14:paraId="159D4699" w14:textId="77777777" w:rsidR="00F306D7" w:rsidRDefault="00F306D7" w:rsidP="00BE5188">
            <w:r>
              <w:t>12</w:t>
            </w:r>
          </w:p>
        </w:tc>
        <w:tc>
          <w:tcPr>
            <w:tcW w:w="2377" w:type="dxa"/>
          </w:tcPr>
          <w:p w14:paraId="4DAA0B03" w14:textId="77777777" w:rsidR="00F306D7" w:rsidRDefault="00F306D7" w:rsidP="00BE5188">
            <w:r>
              <w:t>CONCURRENT</w:t>
            </w:r>
          </w:p>
        </w:tc>
        <w:tc>
          <w:tcPr>
            <w:tcW w:w="6041" w:type="dxa"/>
          </w:tcPr>
          <w:p w14:paraId="0F754B1C" w14:textId="77777777" w:rsidR="00F306D7" w:rsidRDefault="00F306D7" w:rsidP="00BE5188">
            <w:r>
              <w:t>List of jobs Identifiers separated by |. If any of such jobs are running, this job will wait.</w:t>
            </w:r>
          </w:p>
        </w:tc>
      </w:tr>
      <w:tr w:rsidR="00F306D7" w:rsidRPr="00D46875" w14:paraId="4CBA90DD" w14:textId="77777777" w:rsidTr="00F306D7">
        <w:tc>
          <w:tcPr>
            <w:tcW w:w="1134" w:type="dxa"/>
          </w:tcPr>
          <w:p w14:paraId="218753F2" w14:textId="77777777" w:rsidR="00F306D7" w:rsidRDefault="00F306D7" w:rsidP="00BE5188">
            <w:r>
              <w:t>13</w:t>
            </w:r>
          </w:p>
        </w:tc>
        <w:tc>
          <w:tcPr>
            <w:tcW w:w="2377" w:type="dxa"/>
          </w:tcPr>
          <w:p w14:paraId="5FAC3504" w14:textId="77777777" w:rsidR="00F306D7" w:rsidRDefault="00F306D7" w:rsidP="00BE5188">
            <w:r>
              <w:t>MEMORY</w:t>
            </w:r>
          </w:p>
        </w:tc>
        <w:tc>
          <w:tcPr>
            <w:tcW w:w="6041" w:type="dxa"/>
          </w:tcPr>
          <w:p w14:paraId="6C7ACCF1" w14:textId="77777777" w:rsidR="00F306D7" w:rsidRDefault="00F306D7" w:rsidP="00BE5188">
            <w:r>
              <w:t>-1 if no extra memory necessary</w:t>
            </w:r>
          </w:p>
          <w:p w14:paraId="3E15285F" w14:textId="77777777" w:rsidR="00F306D7" w:rsidRDefault="00F306D7" w:rsidP="00BE5188">
            <w:proofErr w:type="gramStart"/>
            <w:r>
              <w:t>Otherwise</w:t>
            </w:r>
            <w:proofErr w:type="gramEnd"/>
            <w:r>
              <w:t xml:space="preserve"> value in Mb</w:t>
            </w:r>
          </w:p>
        </w:tc>
      </w:tr>
      <w:tr w:rsidR="00F306D7" w:rsidRPr="00D46875" w14:paraId="198E5DC2" w14:textId="77777777" w:rsidTr="00F306D7">
        <w:tc>
          <w:tcPr>
            <w:tcW w:w="1134" w:type="dxa"/>
          </w:tcPr>
          <w:p w14:paraId="2C544BA6" w14:textId="77777777" w:rsidR="00F306D7" w:rsidRDefault="00F306D7" w:rsidP="00BE5188">
            <w:r>
              <w:t>14</w:t>
            </w:r>
          </w:p>
        </w:tc>
        <w:tc>
          <w:tcPr>
            <w:tcW w:w="2377" w:type="dxa"/>
          </w:tcPr>
          <w:p w14:paraId="38E6DF38" w14:textId="77777777" w:rsidR="00F306D7" w:rsidRDefault="00F306D7" w:rsidP="00BE5188">
            <w:r>
              <w:t>DESCRIPTION</w:t>
            </w:r>
          </w:p>
        </w:tc>
        <w:tc>
          <w:tcPr>
            <w:tcW w:w="6041" w:type="dxa"/>
          </w:tcPr>
          <w:p w14:paraId="0C0E3EDD" w14:textId="77777777" w:rsidR="00F306D7" w:rsidRDefault="00F306D7" w:rsidP="00BE5188">
            <w:r>
              <w:t>Simple textual description of the job purpose.</w:t>
            </w:r>
          </w:p>
        </w:tc>
      </w:tr>
    </w:tbl>
    <w:p w14:paraId="05AF9B2B" w14:textId="77777777" w:rsidR="00F306D7" w:rsidRDefault="00F306D7" w:rsidP="00F306D7">
      <w:pPr>
        <w:pStyle w:val="Caption"/>
      </w:pPr>
      <w:r>
        <w:t xml:space="preserve">Table </w:t>
      </w:r>
      <w:r>
        <w:fldChar w:fldCharType="begin"/>
      </w:r>
      <w:r>
        <w:instrText xml:space="preserve"> SEQ Table \* ARABIC </w:instrText>
      </w:r>
      <w:r>
        <w:fldChar w:fldCharType="separate"/>
      </w:r>
      <w:r>
        <w:rPr>
          <w:noProof/>
        </w:rPr>
        <w:t>7</w:t>
      </w:r>
      <w:r>
        <w:rPr>
          <w:noProof/>
        </w:rPr>
        <w:fldChar w:fldCharType="end"/>
      </w:r>
      <w:r>
        <w:t xml:space="preserve"> - Description of CONFIG_JOB columns</w:t>
      </w:r>
    </w:p>
    <w:p w14:paraId="3CE0833C" w14:textId="77777777" w:rsidR="00F306D7" w:rsidRDefault="00F306D7" w:rsidP="00F306D7"/>
    <w:p w14:paraId="0C175AA2" w14:textId="77777777" w:rsidR="00F306D7" w:rsidRPr="00D64752" w:rsidRDefault="00F306D7" w:rsidP="00625EF5">
      <w:pPr>
        <w:pStyle w:val="Heading5"/>
      </w:pPr>
      <w:bookmarkStart w:id="56" w:name="_Toc175841966"/>
      <w:r>
        <w:t>Case with taxonomy and gene</w:t>
      </w:r>
      <w:bookmarkEnd w:id="56"/>
    </w:p>
    <w:p w14:paraId="76FCB76A" w14:textId="77777777" w:rsidR="00F306D7" w:rsidRDefault="00F306D7" w:rsidP="00F306D7"/>
    <w:p w14:paraId="5815510C" w14:textId="77777777" w:rsidR="00F306D7" w:rsidRDefault="00F306D7" w:rsidP="00F306D7">
      <w:r>
        <w:t xml:space="preserve">To better explain this, we will look at 2 data sources, taxonomy and gene. Below is a snapshot of the CONFIG_JOB in which we have defined 7 scripts, 1 related to taxonomy and 6 for genes. </w:t>
      </w:r>
    </w:p>
    <w:p w14:paraId="7A355D7C" w14:textId="700AD5D7" w:rsidR="00625EF5" w:rsidRDefault="00625EF5" w:rsidP="00F306D7">
      <w:r w:rsidRPr="00625EF5">
        <w:rPr>
          <w:noProof/>
        </w:rPr>
        <w:drawing>
          <wp:inline distT="0" distB="0" distL="0" distR="0" wp14:anchorId="6ABA9E2D" wp14:editId="3E90F02E">
            <wp:extent cx="6071870" cy="652780"/>
            <wp:effectExtent l="0" t="0" r="0" b="0"/>
            <wp:docPr id="137227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77612" name=""/>
                    <pic:cNvPicPr/>
                  </pic:nvPicPr>
                  <pic:blipFill>
                    <a:blip r:embed="rId15"/>
                    <a:stretch>
                      <a:fillRect/>
                    </a:stretch>
                  </pic:blipFill>
                  <pic:spPr>
                    <a:xfrm>
                      <a:off x="0" y="0"/>
                      <a:ext cx="6071870" cy="652780"/>
                    </a:xfrm>
                    <a:prstGeom prst="rect">
                      <a:avLst/>
                    </a:prstGeom>
                  </pic:spPr>
                </pic:pic>
              </a:graphicData>
            </a:graphic>
          </wp:inline>
        </w:drawing>
      </w:r>
    </w:p>
    <w:p w14:paraId="05B269DB" w14:textId="77777777" w:rsidR="00F306D7" w:rsidRDefault="00F306D7" w:rsidP="00F306D7">
      <w:pPr>
        <w:pStyle w:val="Caption"/>
      </w:pPr>
      <w:r>
        <w:t xml:space="preserve">Table </w:t>
      </w:r>
      <w:r>
        <w:fldChar w:fldCharType="begin"/>
      </w:r>
      <w:r>
        <w:instrText xml:space="preserve"> SEQ Table \* ARABIC </w:instrText>
      </w:r>
      <w:r>
        <w:fldChar w:fldCharType="separate"/>
      </w:r>
      <w:r>
        <w:rPr>
          <w:noProof/>
        </w:rPr>
        <w:t>8</w:t>
      </w:r>
      <w:r>
        <w:rPr>
          <w:noProof/>
        </w:rPr>
        <w:fldChar w:fldCharType="end"/>
      </w:r>
      <w:r>
        <w:t xml:space="preserve"> - Example of CONFIG_JOB</w:t>
      </w:r>
    </w:p>
    <w:p w14:paraId="2893A11F" w14:textId="77777777" w:rsidR="00F306D7" w:rsidRDefault="00F306D7" w:rsidP="00526730">
      <w:pPr>
        <w:spacing w:line="360" w:lineRule="auto"/>
        <w:jc w:val="both"/>
      </w:pPr>
      <w:r>
        <w:t xml:space="preserve">In the example above, we are covering two data sources, TAXONOMY and GENE – which we usually define in the directory name for convention. TAXONOMY (column 6) is managed by 1 script, called </w:t>
      </w:r>
      <w:proofErr w:type="spellStart"/>
      <w:r>
        <w:t>wh_taxonomy</w:t>
      </w:r>
      <w:proofErr w:type="spellEnd"/>
      <w:r>
        <w:t xml:space="preserve"> (column 3). From a scientific perspective, the taxonomy is on the top of the scientific description, since all genomic information is ultimately associated to a given taxon. Therefore, there is no parent dependency (column 4 &amp; 5). We want to maintain the data updated frequently, so we make sure it’s enabled (column 10) set the update to be triggered 10 minutes past midnight (column 9). It is a regular script (column 11) with no extra memory required (column 13). We will come back on the CONCURRENT column after explaining the gene. </w:t>
      </w:r>
    </w:p>
    <w:p w14:paraId="4298DC55" w14:textId="77777777" w:rsidR="00F306D7" w:rsidRDefault="00F306D7" w:rsidP="00526730">
      <w:pPr>
        <w:spacing w:line="360" w:lineRule="auto"/>
        <w:jc w:val="both"/>
      </w:pPr>
      <w:r>
        <w:t xml:space="preserve">We also want to cover gene information, and as such, we make sure that all GENE scripts are enabled (column 10). The first script </w:t>
      </w:r>
      <w:proofErr w:type="spellStart"/>
      <w:r>
        <w:t>dl_gene</w:t>
      </w:r>
      <w:proofErr w:type="spellEnd"/>
      <w:r>
        <w:t>, will download all gene-related files. Since it’s just downloading files, there is no dependency on other scripts (column 4 &amp; 5</w:t>
      </w:r>
      <w:proofErr w:type="gramStart"/>
      <w:r>
        <w:t>)</w:t>
      </w:r>
      <w:proofErr w:type="gramEnd"/>
      <w:r>
        <w:t xml:space="preserve"> and we can trigger it every day at 10 minutes past midnight (column 9) to keep our database up to date. So far, we have been looking at scripts with no dependencies (parents). However, </w:t>
      </w:r>
      <w:proofErr w:type="spellStart"/>
      <w:r>
        <w:t>db_gene</w:t>
      </w:r>
      <w:proofErr w:type="spellEnd"/>
      <w:r>
        <w:t xml:space="preserve"> – which process gene information and stores it in the database – will require to have the gene-related files (from </w:t>
      </w:r>
      <w:proofErr w:type="spellStart"/>
      <w:r>
        <w:t>dl_gene</w:t>
      </w:r>
      <w:proofErr w:type="spellEnd"/>
      <w:r>
        <w:t xml:space="preserve">) as well as the taxonomy fully loaded in the database (from </w:t>
      </w:r>
      <w:proofErr w:type="spellStart"/>
      <w:r>
        <w:t>wh_taxonomy</w:t>
      </w:r>
      <w:proofErr w:type="spellEnd"/>
      <w:r>
        <w:t xml:space="preserve">) – before it can run. Thus, </w:t>
      </w:r>
      <w:proofErr w:type="spellStart"/>
      <w:r>
        <w:t>db_gene</w:t>
      </w:r>
      <w:proofErr w:type="spellEnd"/>
      <w:r>
        <w:t xml:space="preserve"> will have two parents: </w:t>
      </w:r>
      <w:proofErr w:type="spellStart"/>
      <w:r>
        <w:t>wh_taxonomy</w:t>
      </w:r>
      <w:proofErr w:type="spellEnd"/>
      <w:r>
        <w:t xml:space="preserve"> and </w:t>
      </w:r>
      <w:proofErr w:type="spellStart"/>
      <w:r>
        <w:t>dl_gene</w:t>
      </w:r>
      <w:proofErr w:type="spellEnd"/>
      <w:r>
        <w:t xml:space="preserve">, with job id 1 and 10 respectively (Column 4). The frequency column (column 9) is changed to P (for Parents), to make sure it will be </w:t>
      </w:r>
      <w:r>
        <w:lastRenderedPageBreak/>
        <w:t xml:space="preserve">triggered only when both </w:t>
      </w:r>
      <w:proofErr w:type="spellStart"/>
      <w:r>
        <w:t>wh_taxonomy</w:t>
      </w:r>
      <w:proofErr w:type="spellEnd"/>
      <w:r>
        <w:t xml:space="preserve"> and </w:t>
      </w:r>
      <w:proofErr w:type="spellStart"/>
      <w:r>
        <w:t>dl_gene</w:t>
      </w:r>
      <w:proofErr w:type="spellEnd"/>
      <w:r>
        <w:t xml:space="preserve"> have been successfully run. In the even where there is a failure in downloading the gene files or processing </w:t>
      </w:r>
      <w:proofErr w:type="spellStart"/>
      <w:r>
        <w:t>taxons</w:t>
      </w:r>
      <w:proofErr w:type="spellEnd"/>
      <w:r>
        <w:t xml:space="preserve">, </w:t>
      </w:r>
      <w:proofErr w:type="spellStart"/>
      <w:r>
        <w:t>db_gene</w:t>
      </w:r>
      <w:proofErr w:type="spellEnd"/>
      <w:r>
        <w:t xml:space="preserve"> will not be triggered. </w:t>
      </w:r>
    </w:p>
    <w:p w14:paraId="7D4979F3" w14:textId="77777777" w:rsidR="00F306D7" w:rsidRDefault="00F306D7" w:rsidP="00526730">
      <w:pPr>
        <w:spacing w:line="360" w:lineRule="auto"/>
        <w:jc w:val="both"/>
      </w:pPr>
      <w:r w:rsidRPr="00970393">
        <w:rPr>
          <w:b/>
          <w:bCs/>
        </w:rPr>
        <w:t xml:space="preserve">Concurrent </w:t>
      </w:r>
      <w:r>
        <w:rPr>
          <w:b/>
          <w:bCs/>
        </w:rPr>
        <w:t>jobs</w:t>
      </w:r>
      <w:r w:rsidRPr="00970393">
        <w:rPr>
          <w:b/>
          <w:bCs/>
        </w:rPr>
        <w:t>:</w:t>
      </w:r>
      <w:r>
        <w:t xml:space="preserve"> We define here as concurrent jobs any job that will modify the content of tables in the database that either the job of interest will modify or will rely upon. In the case of TAXONOMY and GENE data, we have a clear relationship between the two, since a gene is defined </w:t>
      </w:r>
      <w:proofErr w:type="gramStart"/>
      <w:r>
        <w:t>in a given</w:t>
      </w:r>
      <w:proofErr w:type="gramEnd"/>
      <w:r>
        <w:t xml:space="preserve"> taxon. Thus, if we decide to modify the taxon table while modifying the gene table, there is a possibility of conflict where either a taxon is missing, deleted or replaced and therefore a gene couldn’t be mapped to a </w:t>
      </w:r>
      <w:proofErr w:type="spellStart"/>
      <w:r>
        <w:t>taxon</w:t>
      </w:r>
      <w:proofErr w:type="spellEnd"/>
      <w:r>
        <w:t xml:space="preserve">. For this reason, </w:t>
      </w:r>
      <w:proofErr w:type="spellStart"/>
      <w:r>
        <w:t>db_gene</w:t>
      </w:r>
      <w:proofErr w:type="spellEnd"/>
      <w:r>
        <w:t xml:space="preserve"> (job id 11) is concurrent for </w:t>
      </w:r>
      <w:proofErr w:type="spellStart"/>
      <w:r>
        <w:t>wh_taxonomy</w:t>
      </w:r>
      <w:proofErr w:type="spellEnd"/>
      <w:r>
        <w:t xml:space="preserve"> (job id 1, column 12) and </w:t>
      </w:r>
      <w:proofErr w:type="spellStart"/>
      <w:r>
        <w:t>wh_taxonomy</w:t>
      </w:r>
      <w:proofErr w:type="spellEnd"/>
      <w:r>
        <w:t xml:space="preserve"> is concurrent of </w:t>
      </w:r>
      <w:proofErr w:type="spellStart"/>
      <w:r>
        <w:t>db_gene</w:t>
      </w:r>
      <w:proofErr w:type="spellEnd"/>
      <w:r>
        <w:t xml:space="preserve">. This imply that if </w:t>
      </w:r>
      <w:proofErr w:type="spellStart"/>
      <w:r>
        <w:t>db_gene</w:t>
      </w:r>
      <w:proofErr w:type="spellEnd"/>
      <w:r>
        <w:t xml:space="preserve"> is running, </w:t>
      </w:r>
      <w:proofErr w:type="spellStart"/>
      <w:r>
        <w:t>wh_taxonomy</w:t>
      </w:r>
      <w:proofErr w:type="spellEnd"/>
      <w:r>
        <w:t xml:space="preserve"> cannot run. Similarly, if </w:t>
      </w:r>
      <w:proofErr w:type="spellStart"/>
      <w:r>
        <w:t>wh_taxonomy</w:t>
      </w:r>
      <w:proofErr w:type="spellEnd"/>
      <w:r>
        <w:t xml:space="preserve"> is running, </w:t>
      </w:r>
      <w:proofErr w:type="spellStart"/>
      <w:r>
        <w:t>db_gene</w:t>
      </w:r>
      <w:proofErr w:type="spellEnd"/>
      <w:r>
        <w:t xml:space="preserve"> cannot run. However, the latter situation is redundant with the </w:t>
      </w:r>
      <w:proofErr w:type="spellStart"/>
      <w:r>
        <w:t>db_gene</w:t>
      </w:r>
      <w:proofErr w:type="spellEnd"/>
      <w:r>
        <w:t xml:space="preserve"> parent requirement. This additional rule exists in which </w:t>
      </w:r>
      <w:proofErr w:type="spellStart"/>
      <w:r>
        <w:t>db_gene</w:t>
      </w:r>
      <w:proofErr w:type="spellEnd"/>
      <w:r>
        <w:t xml:space="preserve"> parent requirements are met AND it has been more than 24h that </w:t>
      </w:r>
      <w:proofErr w:type="spellStart"/>
      <w:r>
        <w:t>wh_taxonomy</w:t>
      </w:r>
      <w:proofErr w:type="spellEnd"/>
      <w:r>
        <w:t xml:space="preserve"> hasn’t been run. This situation would happen in the case of a reboot.</w:t>
      </w:r>
    </w:p>
    <w:p w14:paraId="03692264" w14:textId="39DF4F17" w:rsidR="00887E04" w:rsidRDefault="00F306D7" w:rsidP="00526730">
      <w:pPr>
        <w:spacing w:line="360" w:lineRule="auto"/>
        <w:jc w:val="both"/>
      </w:pPr>
      <w:r>
        <w:t xml:space="preserve">Once </w:t>
      </w:r>
      <w:proofErr w:type="spellStart"/>
      <w:r>
        <w:t>db_gene</w:t>
      </w:r>
      <w:proofErr w:type="spellEnd"/>
      <w:r>
        <w:t xml:space="preserve"> has completed successfully, </w:t>
      </w:r>
      <w:proofErr w:type="spellStart"/>
      <w:r>
        <w:t>db_gene_syn</w:t>
      </w:r>
      <w:proofErr w:type="spellEnd"/>
      <w:r>
        <w:t xml:space="preserve"> and </w:t>
      </w:r>
      <w:proofErr w:type="spellStart"/>
      <w:r>
        <w:t>db_orthologs</w:t>
      </w:r>
      <w:proofErr w:type="spellEnd"/>
      <w:r>
        <w:t xml:space="preserve"> will be triggered since their only parent script is </w:t>
      </w:r>
      <w:proofErr w:type="spellStart"/>
      <w:r>
        <w:t>db_gene</w:t>
      </w:r>
      <w:proofErr w:type="spellEnd"/>
      <w:r>
        <w:t xml:space="preserve">. They will run in parallel. Once </w:t>
      </w:r>
      <w:proofErr w:type="spellStart"/>
      <w:r>
        <w:t>db_gene_syn</w:t>
      </w:r>
      <w:proofErr w:type="spellEnd"/>
      <w:r>
        <w:t xml:space="preserve"> is completed, </w:t>
      </w:r>
      <w:proofErr w:type="spellStart"/>
      <w:r>
        <w:t>db_mv_gene</w:t>
      </w:r>
      <w:proofErr w:type="spellEnd"/>
      <w:r>
        <w:t xml:space="preserve"> will be run. At last, once </w:t>
      </w:r>
      <w:proofErr w:type="spellStart"/>
      <w:r>
        <w:t>db_mv_gene</w:t>
      </w:r>
      <w:proofErr w:type="spellEnd"/>
      <w:r>
        <w:t xml:space="preserve"> and </w:t>
      </w:r>
      <w:proofErr w:type="spellStart"/>
      <w:r>
        <w:t>db_orthologs</w:t>
      </w:r>
      <w:proofErr w:type="spellEnd"/>
      <w:r>
        <w:t xml:space="preserve"> are successfully completed, </w:t>
      </w:r>
      <w:proofErr w:type="spellStart"/>
      <w:r>
        <w:t>prd_gene</w:t>
      </w:r>
      <w:proofErr w:type="spellEnd"/>
      <w:r>
        <w:t xml:space="preserve"> will be executed.</w:t>
      </w:r>
    </w:p>
    <w:p w14:paraId="67EEEB42" w14:textId="3C69EBF5" w:rsidR="005302E8" w:rsidRDefault="005302E8" w:rsidP="005302E8">
      <w:pPr>
        <w:pStyle w:val="Heading4"/>
      </w:pPr>
      <w:bookmarkStart w:id="57" w:name="_Ref153800887"/>
      <w:bookmarkStart w:id="58" w:name="_Toc175841967"/>
      <w:r>
        <w:t>CONFIG_USER</w:t>
      </w:r>
      <w:r w:rsidR="00625EF5">
        <w:t xml:space="preserve"> – User configuration file</w:t>
      </w:r>
      <w:bookmarkEnd w:id="57"/>
      <w:bookmarkEnd w:id="58"/>
    </w:p>
    <w:p w14:paraId="0A047F0A" w14:textId="1C12029F" w:rsidR="00F306D7" w:rsidRDefault="00F306D7" w:rsidP="00526730">
      <w:pPr>
        <w:spacing w:line="360" w:lineRule="auto"/>
        <w:jc w:val="both"/>
      </w:pPr>
      <w:r>
        <w:t>CONFIG_USER is</w:t>
      </w:r>
      <w:r w:rsidR="00625EF5">
        <w:t xml:space="preserve"> the configuration file generated during the </w:t>
      </w:r>
      <w:r w:rsidR="00625EF5" w:rsidRPr="00625EF5">
        <w:rPr>
          <w:rStyle w:val="LinkChar"/>
        </w:rPr>
        <w:fldChar w:fldCharType="begin"/>
      </w:r>
      <w:r w:rsidR="00625EF5" w:rsidRPr="00625EF5">
        <w:rPr>
          <w:rStyle w:val="LinkChar"/>
        </w:rPr>
        <w:instrText xml:space="preserve"> REF _Ref152586317 \h </w:instrText>
      </w:r>
      <w:r w:rsidR="00625EF5">
        <w:rPr>
          <w:rStyle w:val="LinkChar"/>
        </w:rPr>
        <w:instrText xml:space="preserve"> \* MERGEFORMAT </w:instrText>
      </w:r>
      <w:r w:rsidR="00625EF5" w:rsidRPr="00625EF5">
        <w:rPr>
          <w:rStyle w:val="LinkChar"/>
        </w:rPr>
      </w:r>
      <w:r w:rsidR="00625EF5" w:rsidRPr="00625EF5">
        <w:rPr>
          <w:rStyle w:val="LinkChar"/>
        </w:rPr>
        <w:fldChar w:fldCharType="separate"/>
      </w:r>
      <w:r w:rsidR="00625EF5" w:rsidRPr="00625EF5">
        <w:rPr>
          <w:rStyle w:val="LinkChar"/>
        </w:rPr>
        <w:t>Biorels configuration – Data sources, Genomes, Proteomes</w:t>
      </w:r>
      <w:r w:rsidR="00625EF5" w:rsidRPr="00625EF5">
        <w:rPr>
          <w:rStyle w:val="LinkChar"/>
        </w:rPr>
        <w:fldChar w:fldCharType="end"/>
      </w:r>
      <w:r w:rsidR="00625EF5">
        <w:t xml:space="preserve"> step. It provides all the information about high level options, genomes, proteomes and jobs to process.</w:t>
      </w:r>
    </w:p>
    <w:p w14:paraId="3DF5C9F1" w14:textId="63D1586E" w:rsidR="00A25465" w:rsidRPr="008D31B7" w:rsidRDefault="00A25465" w:rsidP="00526730">
      <w:pPr>
        <w:spacing w:line="360" w:lineRule="auto"/>
        <w:jc w:val="both"/>
        <w:rPr>
          <w:i/>
          <w:iCs/>
          <w:u w:val="single"/>
        </w:rPr>
      </w:pPr>
      <w:r w:rsidRPr="00A25465">
        <w:rPr>
          <w:b/>
          <w:bCs/>
        </w:rPr>
        <w:t>Note:</w:t>
      </w:r>
      <w:r>
        <w:rPr>
          <w:b/>
          <w:bCs/>
        </w:rPr>
        <w:t xml:space="preserve"> </w:t>
      </w:r>
      <w:r>
        <w:t xml:space="preserve">You will need to stop and re-run </w:t>
      </w:r>
      <w:proofErr w:type="spellStart"/>
      <w:r>
        <w:t>monitor_jobs</w:t>
      </w:r>
      <w:proofErr w:type="spellEnd"/>
      <w:r>
        <w:t xml:space="preserve"> to enable those changes. See </w:t>
      </w:r>
      <w:r w:rsidRPr="00A25465">
        <w:rPr>
          <w:rStyle w:val="LinkChar"/>
        </w:rPr>
        <w:fldChar w:fldCharType="begin"/>
      </w:r>
      <w:r w:rsidRPr="00A25465">
        <w:rPr>
          <w:rStyle w:val="LinkChar"/>
        </w:rPr>
        <w:instrText xml:space="preserve"> REF _Ref153445401 \h </w:instrText>
      </w:r>
      <w:r>
        <w:rPr>
          <w:rStyle w:val="LinkChar"/>
        </w:rPr>
        <w:instrText xml:space="preserve"> \* MERGEFORMAT </w:instrText>
      </w:r>
      <w:r w:rsidRPr="00A25465">
        <w:rPr>
          <w:rStyle w:val="LinkChar"/>
        </w:rPr>
      </w:r>
      <w:r w:rsidRPr="00A25465">
        <w:rPr>
          <w:rStyle w:val="LinkChar"/>
        </w:rPr>
        <w:fldChar w:fldCharType="separate"/>
      </w:r>
      <w:r w:rsidRPr="00A25465">
        <w:rPr>
          <w:rStyle w:val="LinkChar"/>
        </w:rPr>
        <w:t>Running Biorels</w:t>
      </w:r>
      <w:r w:rsidRPr="00A25465">
        <w:rPr>
          <w:rStyle w:val="LinkChar"/>
        </w:rPr>
        <w:fldChar w:fldCharType="end"/>
      </w:r>
    </w:p>
    <w:p w14:paraId="7AC8A555" w14:textId="3774A363" w:rsidR="00F306D7" w:rsidRDefault="00625EF5" w:rsidP="00625EF5">
      <w:pPr>
        <w:pStyle w:val="Heading5"/>
      </w:pPr>
      <w:bookmarkStart w:id="59" w:name="_Toc175841968"/>
      <w:r>
        <w:t>Global user configuration</w:t>
      </w:r>
      <w:bookmarkEnd w:id="59"/>
    </w:p>
    <w:p w14:paraId="0D889E44" w14:textId="3E32C3BB" w:rsidR="00A25465" w:rsidRDefault="00A25465" w:rsidP="00526730">
      <w:pPr>
        <w:spacing w:line="360" w:lineRule="auto"/>
        <w:jc w:val="both"/>
      </w:pPr>
      <w:r>
        <w:t>EMAIL and EMAIL_FROM are respectively email addresses for Biorels to communicate to and from, respectively.</w:t>
      </w:r>
    </w:p>
    <w:p w14:paraId="0FEF773B" w14:textId="4AAAFB83" w:rsidR="00A25465" w:rsidRDefault="00A25465" w:rsidP="003E0E45">
      <w:pPr>
        <w:pStyle w:val="Heading5"/>
      </w:pPr>
      <w:bookmarkStart w:id="60" w:name="_Toc175841969"/>
      <w:r>
        <w:t>Processing configuration</w:t>
      </w:r>
      <w:bookmarkEnd w:id="60"/>
    </w:p>
    <w:p w14:paraId="6ACAF7D6" w14:textId="484F377F" w:rsidR="00A25465" w:rsidRDefault="00A25465" w:rsidP="00526730">
      <w:pPr>
        <w:spacing w:line="360" w:lineRule="auto"/>
        <w:jc w:val="both"/>
      </w:pPr>
      <w:r>
        <w:t xml:space="preserve">To minimize the risk of collision with other applications, Biorels offers the possibility to specify a prefix to use for all the jobs Biorels will submit. Changing </w:t>
      </w:r>
      <w:r w:rsidRPr="00A25465">
        <w:rPr>
          <w:b/>
          <w:bCs/>
        </w:rPr>
        <w:t>JOB_PREFIX</w:t>
      </w:r>
      <w:r>
        <w:t xml:space="preserve"> will update all future job submission.</w:t>
      </w:r>
      <w:r w:rsidR="00104E56">
        <w:t xml:space="preserve"> You can specify the prefix for jobs submitted from the website with </w:t>
      </w:r>
      <w:r w:rsidR="00104E56" w:rsidRPr="00104E56">
        <w:rPr>
          <w:b/>
          <w:bCs/>
        </w:rPr>
        <w:t>WEBJOB_PREFIX</w:t>
      </w:r>
      <w:r w:rsidR="00104E56">
        <w:t>.</w:t>
      </w:r>
    </w:p>
    <w:p w14:paraId="27CEFE04" w14:textId="24365822" w:rsidR="00A25465" w:rsidRDefault="00104E56" w:rsidP="00526730">
      <w:pPr>
        <w:spacing w:line="360" w:lineRule="auto"/>
        <w:jc w:val="both"/>
      </w:pPr>
      <w:r w:rsidRPr="00104E56">
        <w:rPr>
          <w:b/>
          <w:bCs/>
          <w:color w:val="FF0000"/>
        </w:rPr>
        <w:lastRenderedPageBreak/>
        <w:t>Warning</w:t>
      </w:r>
      <w:r w:rsidR="00A25465" w:rsidRPr="00A25465">
        <w:rPr>
          <w:b/>
          <w:bCs/>
        </w:rPr>
        <w:t>:</w:t>
      </w:r>
      <w:r w:rsidR="00A25465">
        <w:t xml:space="preserve"> Please ensure that no jobs </w:t>
      </w:r>
      <w:r>
        <w:t xml:space="preserve">or web jobs </w:t>
      </w:r>
      <w:r w:rsidR="00A25465">
        <w:t>are currently running, otherwise Biorels will lose track of them while they are still running, will resubmit them which will create collisions.</w:t>
      </w:r>
    </w:p>
    <w:p w14:paraId="509669A2" w14:textId="47E4BD6E" w:rsidR="00104E56" w:rsidRDefault="00104E56" w:rsidP="00526730">
      <w:pPr>
        <w:spacing w:line="360" w:lineRule="auto"/>
        <w:jc w:val="both"/>
      </w:pPr>
      <w:r w:rsidRPr="00104E56">
        <w:rPr>
          <w:b/>
          <w:bCs/>
          <w:color w:val="FF0000"/>
        </w:rPr>
        <w:t>Warning</w:t>
      </w:r>
      <w:r w:rsidRPr="00A25465">
        <w:rPr>
          <w:b/>
          <w:bCs/>
        </w:rPr>
        <w:t>:</w:t>
      </w:r>
      <w:r>
        <w:t xml:space="preserve"> Do not use the same job prefix and </w:t>
      </w:r>
      <w:proofErr w:type="spellStart"/>
      <w:r>
        <w:t>webjob</w:t>
      </w:r>
      <w:proofErr w:type="spellEnd"/>
      <w:r>
        <w:t xml:space="preserve"> prefix.</w:t>
      </w:r>
    </w:p>
    <w:p w14:paraId="6B4C91F1" w14:textId="30054140" w:rsidR="00104E56" w:rsidRDefault="00104E56" w:rsidP="00526730">
      <w:pPr>
        <w:spacing w:line="360" w:lineRule="auto"/>
        <w:jc w:val="both"/>
      </w:pPr>
      <w:r>
        <w:t>A few additional configurations are possible:</w:t>
      </w:r>
    </w:p>
    <w:p w14:paraId="5A42C3BA" w14:textId="7F42BE23" w:rsidR="00104E56" w:rsidRDefault="00104E56" w:rsidP="00526730">
      <w:pPr>
        <w:pStyle w:val="ListParagraph"/>
        <w:numPr>
          <w:ilvl w:val="0"/>
          <w:numId w:val="11"/>
        </w:numPr>
        <w:spacing w:line="360" w:lineRule="auto"/>
        <w:jc w:val="both"/>
      </w:pPr>
      <w:r>
        <w:t>WEBJOB_LIMIT: Maximal number of web jobs that can run simultaneously. Default: 20</w:t>
      </w:r>
    </w:p>
    <w:p w14:paraId="269CAAA3" w14:textId="3D6C4FEB" w:rsidR="00104E56" w:rsidRDefault="00104E56" w:rsidP="00526730">
      <w:pPr>
        <w:pStyle w:val="ListParagraph"/>
        <w:numPr>
          <w:ilvl w:val="0"/>
          <w:numId w:val="11"/>
        </w:numPr>
        <w:spacing w:line="360" w:lineRule="auto"/>
        <w:jc w:val="both"/>
      </w:pPr>
      <w:r>
        <w:t xml:space="preserve">CHECK_ITER: </w:t>
      </w:r>
      <w:r w:rsidRPr="00104E56">
        <w:t>Time in seconds in which the system will run a check when no jobs are running</w:t>
      </w:r>
      <w:r>
        <w:t>. Default: 3600</w:t>
      </w:r>
    </w:p>
    <w:p w14:paraId="1A1EF835" w14:textId="59022211" w:rsidR="00104E56" w:rsidRDefault="00104E56" w:rsidP="00526730">
      <w:pPr>
        <w:pStyle w:val="ListParagraph"/>
        <w:numPr>
          <w:ilvl w:val="0"/>
          <w:numId w:val="11"/>
        </w:numPr>
        <w:spacing w:line="360" w:lineRule="auto"/>
        <w:jc w:val="both"/>
      </w:pPr>
      <w:r>
        <w:t xml:space="preserve">CHECK_RUN: </w:t>
      </w:r>
      <w:r w:rsidRPr="00104E56">
        <w:t>Time in seconds in which the system will run a check when some jobs are running</w:t>
      </w:r>
    </w:p>
    <w:p w14:paraId="33E042A5" w14:textId="75BB9F67" w:rsidR="000211CD" w:rsidRDefault="000211CD" w:rsidP="00526730">
      <w:pPr>
        <w:pStyle w:val="ListParagraph"/>
        <w:numPr>
          <w:ilvl w:val="0"/>
          <w:numId w:val="11"/>
        </w:numPr>
        <w:spacing w:line="360" w:lineRule="auto"/>
        <w:jc w:val="both"/>
      </w:pPr>
      <w:r>
        <w:t>KEEP_PREVIOUS_DATA: T if you want to keep and archive the previous versions of each data source. F to delete them</w:t>
      </w:r>
    </w:p>
    <w:p w14:paraId="67CFD4F8" w14:textId="06797691" w:rsidR="000211CD" w:rsidRDefault="000211CD" w:rsidP="003E0E45">
      <w:pPr>
        <w:pStyle w:val="Heading5"/>
      </w:pPr>
      <w:bookmarkStart w:id="61" w:name="_Toc175841970"/>
      <w:r>
        <w:t>Private configuration</w:t>
      </w:r>
      <w:bookmarkEnd w:id="61"/>
    </w:p>
    <w:p w14:paraId="36315E5B" w14:textId="3D42360B" w:rsidR="000211CD" w:rsidRDefault="000211CD" w:rsidP="00526730">
      <w:pPr>
        <w:spacing w:line="360" w:lineRule="auto"/>
        <w:jc w:val="both"/>
      </w:pPr>
      <w:r>
        <w:t xml:space="preserve">Once one parameter exists in CONFIG_USER to enable private processes. It is used as an additional safeguard. Please set PRIVATE_ENABLED to T if you want to use private processes, F otherwise. It is strongly recommended to review the </w:t>
      </w:r>
      <w:r w:rsidRPr="000211CD">
        <w:rPr>
          <w:highlight w:val="yellow"/>
        </w:rPr>
        <w:t>PRIVATE_SECTION</w:t>
      </w:r>
      <w:r>
        <w:t>.</w:t>
      </w:r>
    </w:p>
    <w:p w14:paraId="0BA8D7FF" w14:textId="77777777" w:rsidR="00625EF5" w:rsidRDefault="00625EF5" w:rsidP="003E0E45">
      <w:pPr>
        <w:pStyle w:val="Heading5"/>
      </w:pPr>
      <w:bookmarkStart w:id="62" w:name="_Ref148099652"/>
      <w:bookmarkStart w:id="63" w:name="_Toc175841971"/>
      <w:r>
        <w:t>Uniprot configuration</w:t>
      </w:r>
      <w:bookmarkEnd w:id="62"/>
      <w:bookmarkEnd w:id="63"/>
    </w:p>
    <w:p w14:paraId="677309AE" w14:textId="77777777" w:rsidR="00625EF5" w:rsidRDefault="00625EF5" w:rsidP="00526730">
      <w:pPr>
        <w:spacing w:line="360" w:lineRule="auto"/>
        <w:ind w:firstLine="720"/>
        <w:jc w:val="both"/>
      </w:pPr>
      <w:r>
        <w:t>UniProt offers access to different files depending on your needs. Swiss-</w:t>
      </w:r>
      <w:proofErr w:type="spellStart"/>
      <w:r>
        <w:t>Prot</w:t>
      </w:r>
      <w:proofErr w:type="spellEnd"/>
      <w:r>
        <w:t xml:space="preserve"> encompass all the UniProt records that have been reviewed, while </w:t>
      </w:r>
      <w:proofErr w:type="spellStart"/>
      <w:r>
        <w:t>TrEMBL</w:t>
      </w:r>
      <w:proofErr w:type="spellEnd"/>
      <w:r>
        <w:t xml:space="preserve"> provides all the records that haven’t been reviewed and have been programmatically annotated. Uniprot also offers proteomes specific to given organism. To ensure we offers the same level of granularity, BioRels allow users to configure Uniprot in a similar fashion. If you wish to cover only specific species, please refer to </w:t>
      </w:r>
      <w:r w:rsidRPr="00F476FE">
        <w:rPr>
          <w:rStyle w:val="LinkChar"/>
        </w:rPr>
        <w:fldChar w:fldCharType="begin"/>
      </w:r>
      <w:r w:rsidRPr="00F476FE">
        <w:rPr>
          <w:rStyle w:val="LinkChar"/>
        </w:rPr>
        <w:instrText xml:space="preserve"> REF _Ref148098238 \h </w:instrText>
      </w:r>
      <w:r>
        <w:rPr>
          <w:rStyle w:val="LinkChar"/>
        </w:rPr>
        <w:instrText xml:space="preserve"> \* MERGEFORMAT </w:instrText>
      </w:r>
      <w:r w:rsidRPr="00F476FE">
        <w:rPr>
          <w:rStyle w:val="LinkChar"/>
        </w:rPr>
      </w:r>
      <w:r w:rsidRPr="00F476FE">
        <w:rPr>
          <w:rStyle w:val="LinkChar"/>
        </w:rPr>
        <w:fldChar w:fldCharType="separate"/>
      </w:r>
      <w:r w:rsidRPr="00F476FE">
        <w:rPr>
          <w:rStyle w:val="LinkChar"/>
        </w:rPr>
        <w:t>Species configuration</w:t>
      </w:r>
      <w:r w:rsidRPr="00F476FE">
        <w:rPr>
          <w:rStyle w:val="LinkChar"/>
        </w:rPr>
        <w:fldChar w:fldCharType="end"/>
      </w:r>
      <w:r w:rsidRPr="00F476FE">
        <w:rPr>
          <w:rStyle w:val="LinkChar"/>
        </w:rPr>
        <w:t xml:space="preserve"> section</w:t>
      </w:r>
      <w:r>
        <w:t xml:space="preserve">. Additionally, you can select whether you want to consider </w:t>
      </w:r>
      <w:proofErr w:type="spellStart"/>
      <w:r>
        <w:t>SwissProt</w:t>
      </w:r>
      <w:proofErr w:type="spellEnd"/>
      <w:r>
        <w:t xml:space="preserve">, </w:t>
      </w:r>
      <w:proofErr w:type="spellStart"/>
      <w:r>
        <w:t>TrEMBL</w:t>
      </w:r>
      <w:proofErr w:type="spellEnd"/>
      <w:r>
        <w:t xml:space="preserve"> or both. </w:t>
      </w:r>
    </w:p>
    <w:p w14:paraId="43499BC3" w14:textId="39E45B9C" w:rsidR="00025AFE" w:rsidRDefault="00025AFE" w:rsidP="00526730">
      <w:pPr>
        <w:spacing w:line="360" w:lineRule="auto"/>
        <w:ind w:firstLine="720"/>
        <w:jc w:val="both"/>
      </w:pPr>
      <w:r>
        <w:t xml:space="preserve">If you wish to enable </w:t>
      </w:r>
      <w:proofErr w:type="spellStart"/>
      <w:r>
        <w:t>SwissProt</w:t>
      </w:r>
      <w:proofErr w:type="spellEnd"/>
      <w:r>
        <w:t>, set WITH_UNIPROT_SP to T. F otherwise</w:t>
      </w:r>
    </w:p>
    <w:p w14:paraId="468B6D57" w14:textId="443799BB" w:rsidR="00025AFE" w:rsidRDefault="00025AFE" w:rsidP="00526730">
      <w:pPr>
        <w:spacing w:line="360" w:lineRule="auto"/>
        <w:ind w:firstLine="720"/>
        <w:jc w:val="both"/>
      </w:pPr>
      <w:r>
        <w:t xml:space="preserve">If you wish to enable </w:t>
      </w:r>
      <w:proofErr w:type="spellStart"/>
      <w:r>
        <w:t>TrEMBL</w:t>
      </w:r>
      <w:proofErr w:type="spellEnd"/>
      <w:r>
        <w:t>, set WITH_UNIPROT_TREMBL to T. F otherwise.</w:t>
      </w:r>
    </w:p>
    <w:p w14:paraId="4A4F9D68" w14:textId="74840C86" w:rsidR="00025AFE" w:rsidRDefault="00025AFE" w:rsidP="00526730">
      <w:pPr>
        <w:spacing w:line="360" w:lineRule="auto"/>
        <w:jc w:val="both"/>
      </w:pPr>
      <w:r w:rsidRPr="00025AFE">
        <w:rPr>
          <w:b/>
          <w:bCs/>
        </w:rPr>
        <w:t>Process behavior:</w:t>
      </w:r>
      <w:r>
        <w:t xml:space="preserve"> If you have requested to process some type of Uniprot data, </w:t>
      </w:r>
      <w:proofErr w:type="spellStart"/>
      <w:r>
        <w:t>dl_swissprot</w:t>
      </w:r>
      <w:proofErr w:type="spellEnd"/>
      <w:r>
        <w:t xml:space="preserve"> and </w:t>
      </w:r>
      <w:proofErr w:type="spellStart"/>
      <w:r>
        <w:t>dl_trembl</w:t>
      </w:r>
      <w:proofErr w:type="spellEnd"/>
      <w:r>
        <w:t xml:space="preserve"> will be enabled. However, if WITH_UNIPROT_SP or WITH_UNIPROT_TREMBL are set to F, </w:t>
      </w:r>
      <w:proofErr w:type="spellStart"/>
      <w:r>
        <w:t>dl_swissprot</w:t>
      </w:r>
      <w:proofErr w:type="spellEnd"/>
      <w:r>
        <w:t xml:space="preserve"> and </w:t>
      </w:r>
      <w:proofErr w:type="spellStart"/>
      <w:r>
        <w:t>dl_trembl</w:t>
      </w:r>
      <w:proofErr w:type="spellEnd"/>
      <w:r>
        <w:t xml:space="preserve"> will stop immediately and send a SUCCESS status, allowing the rest to proceed.</w:t>
      </w:r>
    </w:p>
    <w:p w14:paraId="1381198A" w14:textId="7D54061A" w:rsidR="00625EF5" w:rsidRDefault="00025AFE" w:rsidP="00526730">
      <w:pPr>
        <w:spacing w:line="360" w:lineRule="auto"/>
        <w:jc w:val="both"/>
      </w:pPr>
      <w:r w:rsidRPr="00025AFE">
        <w:rPr>
          <w:b/>
          <w:bCs/>
        </w:rPr>
        <w:lastRenderedPageBreak/>
        <w:t>Important note:</w:t>
      </w:r>
      <w:r>
        <w:t xml:space="preserve"> </w:t>
      </w:r>
      <w:proofErr w:type="spellStart"/>
      <w:r>
        <w:t>TrEMBL</w:t>
      </w:r>
      <w:proofErr w:type="spellEnd"/>
      <w:r>
        <w:t xml:space="preserve"> is too big for Biorels to proceed. Setting up WITH_UNIPROT_TREMBL will download </w:t>
      </w:r>
      <w:proofErr w:type="spellStart"/>
      <w:r>
        <w:t>TrEMBL</w:t>
      </w:r>
      <w:proofErr w:type="spellEnd"/>
      <w:r>
        <w:t xml:space="preserve"> data from UniProt and generate a blastp database. If you have requested some organism’s proteomes, it will also add </w:t>
      </w:r>
      <w:proofErr w:type="spellStart"/>
      <w:r>
        <w:t>TrEMBL</w:t>
      </w:r>
      <w:proofErr w:type="spellEnd"/>
      <w:r>
        <w:t xml:space="preserve"> records from those organisms that are not in the proteomes. In addition, if you need specific </w:t>
      </w:r>
      <w:proofErr w:type="spellStart"/>
      <w:r>
        <w:t>TrEMBL</w:t>
      </w:r>
      <w:proofErr w:type="spellEnd"/>
      <w:r>
        <w:t xml:space="preserve"> entries from ChEMBL or X-Ray, it will extract them from the file rather than downloading them.</w:t>
      </w:r>
    </w:p>
    <w:p w14:paraId="4251A555" w14:textId="77777777" w:rsidR="00025AFE" w:rsidRDefault="00025AFE" w:rsidP="00526730">
      <w:pPr>
        <w:spacing w:line="360" w:lineRule="auto"/>
        <w:jc w:val="both"/>
      </w:pPr>
      <w:r w:rsidRPr="00025AFE">
        <w:rPr>
          <w:b/>
          <w:bCs/>
        </w:rPr>
        <w:t>How to choose?</w:t>
      </w:r>
      <w:r>
        <w:t xml:space="preserve"> </w:t>
      </w:r>
    </w:p>
    <w:p w14:paraId="5CAD6D77" w14:textId="4BE3A1AA" w:rsidR="00025AFE" w:rsidRDefault="00025AFE" w:rsidP="00526730">
      <w:pPr>
        <w:pStyle w:val="ListParagraph"/>
        <w:numPr>
          <w:ilvl w:val="0"/>
          <w:numId w:val="23"/>
        </w:numPr>
        <w:spacing w:line="360" w:lineRule="auto"/>
        <w:jc w:val="both"/>
      </w:pPr>
      <w:r>
        <w:t xml:space="preserve">If you work on a specific organism, the proteome will be </w:t>
      </w:r>
      <w:proofErr w:type="gramStart"/>
      <w:r>
        <w:t>enough</w:t>
      </w:r>
      <w:proofErr w:type="gramEnd"/>
      <w:r>
        <w:t xml:space="preserve"> and you will not need </w:t>
      </w:r>
      <w:proofErr w:type="spellStart"/>
      <w:r>
        <w:t>SwissProt</w:t>
      </w:r>
      <w:proofErr w:type="spellEnd"/>
      <w:r>
        <w:t xml:space="preserve"> or </w:t>
      </w:r>
      <w:proofErr w:type="spellStart"/>
      <w:r>
        <w:t>TrEMBL</w:t>
      </w:r>
      <w:proofErr w:type="spellEnd"/>
      <w:r>
        <w:t>.</w:t>
      </w:r>
    </w:p>
    <w:p w14:paraId="6C00C35B" w14:textId="127A6E56" w:rsidR="00025AFE" w:rsidRDefault="00025AFE" w:rsidP="00526730">
      <w:pPr>
        <w:pStyle w:val="ListParagraph"/>
        <w:numPr>
          <w:ilvl w:val="0"/>
          <w:numId w:val="23"/>
        </w:numPr>
        <w:spacing w:line="360" w:lineRule="auto"/>
        <w:jc w:val="both"/>
      </w:pPr>
      <w:r>
        <w:t>If you work on multiple organisms – comparing them, the proteomes will be enough</w:t>
      </w:r>
    </w:p>
    <w:p w14:paraId="3B163217" w14:textId="66EC04D1" w:rsidR="00025AFE" w:rsidRDefault="00025AFE" w:rsidP="00526730">
      <w:pPr>
        <w:pStyle w:val="ListParagraph"/>
        <w:numPr>
          <w:ilvl w:val="0"/>
          <w:numId w:val="23"/>
        </w:numPr>
        <w:spacing w:line="360" w:lineRule="auto"/>
        <w:jc w:val="both"/>
      </w:pPr>
      <w:r>
        <w:t xml:space="preserve">If you work on a specific target and wants to look at more distant information, </w:t>
      </w:r>
      <w:proofErr w:type="spellStart"/>
      <w:r>
        <w:t>SwissProt</w:t>
      </w:r>
      <w:proofErr w:type="spellEnd"/>
      <w:r>
        <w:t xml:space="preserve"> should be considered</w:t>
      </w:r>
    </w:p>
    <w:p w14:paraId="5ABD77E2" w14:textId="5858DADE" w:rsidR="00625EF5" w:rsidRDefault="00025AFE" w:rsidP="00526730">
      <w:pPr>
        <w:pStyle w:val="ListParagraph"/>
        <w:numPr>
          <w:ilvl w:val="0"/>
          <w:numId w:val="23"/>
        </w:numPr>
        <w:spacing w:line="360" w:lineRule="auto"/>
        <w:jc w:val="both"/>
      </w:pPr>
      <w:proofErr w:type="spellStart"/>
      <w:r>
        <w:t>TrEMBL</w:t>
      </w:r>
      <w:proofErr w:type="spellEnd"/>
      <w:r>
        <w:t xml:space="preserve"> should only be considered for large entities, companies or university’s platforms to wants to provide broader access and capabilities.</w:t>
      </w:r>
    </w:p>
    <w:p w14:paraId="2E561D8F" w14:textId="4AEC2D73" w:rsidR="00025AFE" w:rsidRDefault="00025AFE" w:rsidP="003E0E45">
      <w:pPr>
        <w:pStyle w:val="Heading5"/>
      </w:pPr>
      <w:bookmarkStart w:id="64" w:name="_Toc175841972"/>
      <w:r>
        <w:t>3</w:t>
      </w:r>
      <w:r w:rsidRPr="00025AFE">
        <w:rPr>
          <w:vertAlign w:val="superscript"/>
        </w:rPr>
        <w:t>rd</w:t>
      </w:r>
      <w:r>
        <w:t xml:space="preserve"> party data sources with licenses</w:t>
      </w:r>
      <w:bookmarkEnd w:id="64"/>
    </w:p>
    <w:p w14:paraId="62E29525" w14:textId="6EC97F53" w:rsidR="00025AFE" w:rsidRPr="00F476FE" w:rsidRDefault="008D31B7" w:rsidP="00526730">
      <w:pPr>
        <w:spacing w:line="360" w:lineRule="auto"/>
        <w:jc w:val="both"/>
      </w:pPr>
      <w:r>
        <w:t xml:space="preserve">Some data sources will require licenses or API Key. 2 data sources are currently considered in Biorels: DrugBank and OMIM. OMIM will require an API Key, which you can set with </w:t>
      </w:r>
      <w:r w:rsidRPr="008D31B7">
        <w:rPr>
          <w:b/>
          <w:bCs/>
        </w:rPr>
        <w:t>OMIM_API_KEY</w:t>
      </w:r>
      <w:r>
        <w:t xml:space="preserve">. DrugBank will require a login/password, that can be set with </w:t>
      </w:r>
      <w:r w:rsidRPr="008D31B7">
        <w:rPr>
          <w:b/>
          <w:bCs/>
        </w:rPr>
        <w:t>DRUGBANK_LOGIN</w:t>
      </w:r>
      <w:r>
        <w:t>. N/A value can be set if you don’t have login/key information.</w:t>
      </w:r>
    </w:p>
    <w:p w14:paraId="31ACEE25" w14:textId="77777777" w:rsidR="00625EF5" w:rsidRDefault="00625EF5" w:rsidP="003E0E45">
      <w:pPr>
        <w:pStyle w:val="Heading5"/>
      </w:pPr>
      <w:bookmarkStart w:id="65" w:name="_Ref148099812"/>
      <w:bookmarkStart w:id="66" w:name="_Toc175841973"/>
      <w:r>
        <w:t>Pubmed configuration</w:t>
      </w:r>
      <w:bookmarkEnd w:id="65"/>
      <w:bookmarkEnd w:id="66"/>
    </w:p>
    <w:p w14:paraId="792ABDBA" w14:textId="30F29B52" w:rsidR="00025AFE" w:rsidRPr="00025AFE" w:rsidRDefault="00025AFE" w:rsidP="00526730">
      <w:pPr>
        <w:spacing w:line="360" w:lineRule="auto"/>
        <w:jc w:val="both"/>
        <w:rPr>
          <w:b/>
          <w:bCs/>
        </w:rPr>
      </w:pPr>
      <w:r w:rsidRPr="00025AFE">
        <w:rPr>
          <w:b/>
          <w:bCs/>
        </w:rPr>
        <w:t>API Key:</w:t>
      </w:r>
    </w:p>
    <w:p w14:paraId="6B2FC017" w14:textId="65333951" w:rsidR="00625EF5" w:rsidRPr="00C24E21" w:rsidRDefault="00625EF5" w:rsidP="00526730">
      <w:pPr>
        <w:spacing w:line="360" w:lineRule="auto"/>
        <w:jc w:val="both"/>
      </w:pPr>
      <w:r>
        <w:t xml:space="preserve">Biorels performs a lot of queries on Pubmed to search for genes, drugs, clinical trials, diseases, tissues. NCBI Pubmed API is limited by default at 3 queries per second. However, </w:t>
      </w:r>
      <w:proofErr w:type="gramStart"/>
      <w:r>
        <w:t>They</w:t>
      </w:r>
      <w:proofErr w:type="gramEnd"/>
      <w:r>
        <w:t xml:space="preserve"> offer the possibility to increase that number to 10 queries by second with an API Key. To request an API key – which is free, please follow this link: </w:t>
      </w:r>
      <w:hyperlink r:id="rId16" w:history="1">
        <w:r w:rsidRPr="008B7DF7">
          <w:rPr>
            <w:rStyle w:val="Hyperlink"/>
          </w:rPr>
          <w:t>https://ncbiinsights.ncbi.nlm.nih.gov/2017/11/02/new-api-keys-for-the-e-utilities/</w:t>
        </w:r>
      </w:hyperlink>
      <w:r>
        <w:t xml:space="preserve">. Once NCBI generates the NCBI API Key, you can set </w:t>
      </w:r>
      <w:r w:rsidRPr="00E674E1">
        <w:rPr>
          <w:b/>
          <w:bCs/>
        </w:rPr>
        <w:t>PUBMED_API_ID</w:t>
      </w:r>
      <w:r>
        <w:rPr>
          <w:b/>
          <w:bCs/>
        </w:rPr>
        <w:t xml:space="preserve"> </w:t>
      </w:r>
      <w:r w:rsidRPr="00E674E1">
        <w:t>value</w:t>
      </w:r>
      <w:r>
        <w:t xml:space="preserve"> to this API Key. Otherwise, please set it to N/A</w:t>
      </w:r>
    </w:p>
    <w:p w14:paraId="21E93555" w14:textId="31A1257E" w:rsidR="00625EF5" w:rsidRPr="00025AFE" w:rsidRDefault="00025AFE" w:rsidP="00526730">
      <w:pPr>
        <w:spacing w:line="360" w:lineRule="auto"/>
        <w:jc w:val="both"/>
        <w:rPr>
          <w:b/>
          <w:bCs/>
        </w:rPr>
      </w:pPr>
      <w:r w:rsidRPr="00025AFE">
        <w:rPr>
          <w:b/>
          <w:bCs/>
        </w:rPr>
        <w:t>Abstract:</w:t>
      </w:r>
    </w:p>
    <w:p w14:paraId="0AAFC4D7" w14:textId="77777777" w:rsidR="00625EF5" w:rsidRDefault="00625EF5" w:rsidP="00526730">
      <w:pPr>
        <w:spacing w:line="360" w:lineRule="auto"/>
        <w:jc w:val="both"/>
      </w:pPr>
      <w:r>
        <w:t xml:space="preserve">Pubmed abstracts provides a lot of useful information when looking at a paper. However, it also takes a lot of disk space – 33Gb – without being additionally processed in Biorels. Therefore, Biorels </w:t>
      </w:r>
      <w:r>
        <w:lastRenderedPageBreak/>
        <w:t xml:space="preserve">has the option to not store abstracts in the database: </w:t>
      </w:r>
      <w:r w:rsidRPr="00E674E1">
        <w:rPr>
          <w:b/>
          <w:bCs/>
        </w:rPr>
        <w:t>PUBLI_W_ABSTRACT</w:t>
      </w:r>
      <w:r>
        <w:t>. Set it to Y if you wish to store them, N otherwise.</w:t>
      </w:r>
    </w:p>
    <w:p w14:paraId="487D3EDE" w14:textId="079721FC" w:rsidR="00025AFE" w:rsidRPr="00025AFE" w:rsidRDefault="00025AFE" w:rsidP="00526730">
      <w:pPr>
        <w:spacing w:line="360" w:lineRule="auto"/>
        <w:jc w:val="both"/>
        <w:rPr>
          <w:b/>
          <w:bCs/>
        </w:rPr>
      </w:pPr>
      <w:r>
        <w:rPr>
          <w:b/>
          <w:bCs/>
        </w:rPr>
        <w:t>Citations</w:t>
      </w:r>
      <w:r w:rsidRPr="00025AFE">
        <w:rPr>
          <w:b/>
          <w:bCs/>
        </w:rPr>
        <w:t>:</w:t>
      </w:r>
    </w:p>
    <w:p w14:paraId="07E1A2FE" w14:textId="1A9B6193" w:rsidR="00025AFE" w:rsidRDefault="00025AFE" w:rsidP="00526730">
      <w:pPr>
        <w:spacing w:line="360" w:lineRule="auto"/>
        <w:jc w:val="both"/>
      </w:pPr>
      <w:r>
        <w:t xml:space="preserve">In addition to abstracts, Pubmed provides citations recorded in publications. Biorels has the option to not store such citations in the database: </w:t>
      </w:r>
      <w:r w:rsidRPr="00E674E1">
        <w:rPr>
          <w:b/>
          <w:bCs/>
        </w:rPr>
        <w:t>PUBLI_W_</w:t>
      </w:r>
      <w:r>
        <w:rPr>
          <w:b/>
          <w:bCs/>
        </w:rPr>
        <w:t>CITATIONS</w:t>
      </w:r>
      <w:r>
        <w:t>. Set it to Y if you wish to store them, N otherwise.</w:t>
      </w:r>
    </w:p>
    <w:p w14:paraId="05209FFA" w14:textId="69AD5BC4" w:rsidR="009D41C2" w:rsidRDefault="009D41C2" w:rsidP="003E0E45">
      <w:pPr>
        <w:pStyle w:val="Heading5"/>
      </w:pPr>
      <w:bookmarkStart w:id="67" w:name="_Ref153530354"/>
      <w:bookmarkStart w:id="68" w:name="_Toc175841974"/>
      <w:r>
        <w:t>Promoter configuration</w:t>
      </w:r>
      <w:bookmarkEnd w:id="67"/>
      <w:bookmarkEnd w:id="68"/>
    </w:p>
    <w:p w14:paraId="13909C19" w14:textId="6B300DEF" w:rsidR="009D41C2" w:rsidRDefault="009D41C2" w:rsidP="00526730">
      <w:pPr>
        <w:spacing w:line="360" w:lineRule="auto"/>
        <w:jc w:val="both"/>
      </w:pPr>
      <w:r>
        <w:t xml:space="preserve">You can decide how many nucleotides on the 5’ end you want to consider to be the promoter region. </w:t>
      </w:r>
      <w:r w:rsidRPr="009D41C2">
        <w:rPr>
          <w:b/>
          <w:bCs/>
        </w:rPr>
        <w:t xml:space="preserve">PROMOTER_RANGE </w:t>
      </w:r>
      <w:r>
        <w:t>defines that range and by default it is set to 5000.</w:t>
      </w:r>
      <w:r w:rsidR="00430843">
        <w:t xml:space="preserve"> Not currently in use</w:t>
      </w:r>
    </w:p>
    <w:p w14:paraId="1EA00DEF" w14:textId="77777777" w:rsidR="00807095" w:rsidRDefault="00807095" w:rsidP="00025AFE"/>
    <w:p w14:paraId="1BA415D5" w14:textId="7CBC9C96" w:rsidR="00807095" w:rsidRDefault="00807095" w:rsidP="00807095">
      <w:pPr>
        <w:pStyle w:val="Heading5"/>
      </w:pPr>
      <w:bookmarkStart w:id="69" w:name="_Toc175841975"/>
      <w:r>
        <w:t>Proteome configuration</w:t>
      </w:r>
      <w:bookmarkEnd w:id="69"/>
    </w:p>
    <w:p w14:paraId="4AFC93C8" w14:textId="7C8791F2" w:rsidR="00807095" w:rsidRDefault="00807095" w:rsidP="00526730">
      <w:pPr>
        <w:spacing w:line="360" w:lineRule="auto"/>
        <w:jc w:val="both"/>
      </w:pPr>
      <w:r>
        <w:t>According to UniProt definition, “</w:t>
      </w:r>
      <w:r w:rsidRPr="00807095">
        <w:rPr>
          <w:i/>
          <w:iCs/>
        </w:rPr>
        <w:t xml:space="preserve">A proteome is the set of proteins thought to be expressed by an organism. The majority of the UniProt proteomes are based on the translation of a completely sequenced </w:t>
      </w:r>
      <w:proofErr w:type="gramStart"/>
      <w:r w:rsidRPr="00807095">
        <w:rPr>
          <w:i/>
          <w:iCs/>
        </w:rPr>
        <w:t>genome, and</w:t>
      </w:r>
      <w:proofErr w:type="gramEnd"/>
      <w:r w:rsidRPr="00807095">
        <w:rPr>
          <w:i/>
          <w:iCs/>
        </w:rPr>
        <w:t xml:space="preserve"> will normally include sequences that derive from extra-chromosomal elements such as plasmids or organellar genomes in organisms where these occur. Some proteomes may also include protein sequences based on high quality cDNAs that cannot be mapped to the current genome assembly due to sequencing errors or gaps. These are only included in the proteome following manual review of the supporting evidence, including careful analysis of homologous sequences from closely related organisms.</w:t>
      </w:r>
      <w:r>
        <w:rPr>
          <w:i/>
          <w:iCs/>
        </w:rPr>
        <w:t>”</w:t>
      </w:r>
      <w:r>
        <w:t xml:space="preserve"> (</w:t>
      </w:r>
      <w:r w:rsidRPr="00807095">
        <w:rPr>
          <w:b/>
          <w:bCs/>
        </w:rPr>
        <w:t>Source</w:t>
      </w:r>
      <w:r>
        <w:t xml:space="preserve">: </w:t>
      </w:r>
      <w:hyperlink r:id="rId17" w:history="1">
        <w:r w:rsidRPr="007E3332">
          <w:rPr>
            <w:rStyle w:val="Hyperlink"/>
          </w:rPr>
          <w:t>https://www.uniprot.org/help/proteome</w:t>
        </w:r>
      </w:hyperlink>
      <w:r>
        <w:t xml:space="preserve">). </w:t>
      </w:r>
    </w:p>
    <w:p w14:paraId="44E852DC" w14:textId="3EC7D048" w:rsidR="00807095" w:rsidRDefault="00807095" w:rsidP="00526730">
      <w:pPr>
        <w:spacing w:line="360" w:lineRule="auto"/>
        <w:jc w:val="both"/>
      </w:pPr>
      <w:r>
        <w:t>You can select one or multiple proteomes to be processed in Biorels. Uniprot reference file for proteomes is defined in CONFIG_GLOBAL &gt; LINK &gt; FTP_UNIPROTEOME. If you wish to</w:t>
      </w:r>
      <w:r w:rsidR="0097031C">
        <w:t xml:space="preserve"> add a </w:t>
      </w:r>
      <w:r w:rsidR="00F86FE8">
        <w:t>proteome, download</w:t>
      </w:r>
      <w:r w:rsidR="0097031C">
        <w:t xml:space="preserve"> the UniProt proteome file and select your proteome of interest. Then, copy paste the line between #[PROTEOME] and $[/PROTEOME] sections. Add PROTEOME\t at the beginning of the line.</w:t>
      </w:r>
    </w:p>
    <w:p w14:paraId="446FFE20" w14:textId="39AEC1D4" w:rsidR="00807095" w:rsidRDefault="00807095" w:rsidP="00807095">
      <w:r w:rsidRPr="00807095">
        <w:rPr>
          <w:noProof/>
        </w:rPr>
        <w:drawing>
          <wp:inline distT="0" distB="0" distL="0" distR="0" wp14:anchorId="004EAC46" wp14:editId="1E89B3E9">
            <wp:extent cx="6071870" cy="572770"/>
            <wp:effectExtent l="0" t="0" r="0" b="0"/>
            <wp:docPr id="159607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70483" name=""/>
                    <pic:cNvPicPr/>
                  </pic:nvPicPr>
                  <pic:blipFill>
                    <a:blip r:embed="rId18"/>
                    <a:stretch>
                      <a:fillRect/>
                    </a:stretch>
                  </pic:blipFill>
                  <pic:spPr>
                    <a:xfrm>
                      <a:off x="0" y="0"/>
                      <a:ext cx="6071870" cy="572770"/>
                    </a:xfrm>
                    <a:prstGeom prst="rect">
                      <a:avLst/>
                    </a:prstGeom>
                  </pic:spPr>
                </pic:pic>
              </a:graphicData>
            </a:graphic>
          </wp:inline>
        </w:drawing>
      </w:r>
    </w:p>
    <w:p w14:paraId="0668E62B" w14:textId="74D96B95" w:rsidR="0097031C" w:rsidRDefault="0097031C" w:rsidP="00807095">
      <w:r>
        <w:t>Here is the description of the different columns in the Proteome section:</w:t>
      </w:r>
    </w:p>
    <w:p w14:paraId="78C4BF48" w14:textId="73653B35" w:rsidR="0097031C" w:rsidRDefault="0097031C" w:rsidP="00FD7153">
      <w:pPr>
        <w:pStyle w:val="ListParagraph"/>
        <w:numPr>
          <w:ilvl w:val="0"/>
          <w:numId w:val="24"/>
        </w:numPr>
      </w:pPr>
      <w:proofErr w:type="gramStart"/>
      <w:r>
        <w:t>Column  1</w:t>
      </w:r>
      <w:proofErr w:type="gramEnd"/>
      <w:r>
        <w:t>: PROTEOME tag</w:t>
      </w:r>
    </w:p>
    <w:p w14:paraId="2EEB2F62" w14:textId="0D9D4F73" w:rsidR="0097031C" w:rsidRDefault="0097031C" w:rsidP="00FD7153">
      <w:pPr>
        <w:pStyle w:val="ListParagraph"/>
        <w:numPr>
          <w:ilvl w:val="0"/>
          <w:numId w:val="24"/>
        </w:numPr>
      </w:pPr>
      <w:proofErr w:type="gramStart"/>
      <w:r>
        <w:t>Column  2</w:t>
      </w:r>
      <w:proofErr w:type="gramEnd"/>
      <w:r>
        <w:t>: Uniprot Proteome ID</w:t>
      </w:r>
    </w:p>
    <w:p w14:paraId="0F85909B" w14:textId="66FDB788" w:rsidR="0097031C" w:rsidRDefault="0097031C" w:rsidP="00FD7153">
      <w:pPr>
        <w:pStyle w:val="ListParagraph"/>
        <w:numPr>
          <w:ilvl w:val="0"/>
          <w:numId w:val="24"/>
        </w:numPr>
      </w:pPr>
      <w:proofErr w:type="gramStart"/>
      <w:r>
        <w:t>Column  3</w:t>
      </w:r>
      <w:proofErr w:type="gramEnd"/>
      <w:r>
        <w:t xml:space="preserve">: </w:t>
      </w:r>
      <w:proofErr w:type="spellStart"/>
      <w:r>
        <w:t>TaxID</w:t>
      </w:r>
      <w:proofErr w:type="spellEnd"/>
    </w:p>
    <w:p w14:paraId="12094129" w14:textId="2E76C48F" w:rsidR="0097031C" w:rsidRDefault="0097031C" w:rsidP="00FD7153">
      <w:pPr>
        <w:pStyle w:val="ListParagraph"/>
        <w:numPr>
          <w:ilvl w:val="0"/>
          <w:numId w:val="24"/>
        </w:numPr>
      </w:pPr>
      <w:proofErr w:type="gramStart"/>
      <w:r>
        <w:t>Column  4</w:t>
      </w:r>
      <w:proofErr w:type="gramEnd"/>
      <w:r>
        <w:t>: OSCODE</w:t>
      </w:r>
    </w:p>
    <w:p w14:paraId="081573E0" w14:textId="1D5F67DC" w:rsidR="0097031C" w:rsidRDefault="0097031C" w:rsidP="00FD7153">
      <w:pPr>
        <w:pStyle w:val="ListParagraph"/>
        <w:numPr>
          <w:ilvl w:val="0"/>
          <w:numId w:val="24"/>
        </w:numPr>
      </w:pPr>
      <w:proofErr w:type="gramStart"/>
      <w:r>
        <w:lastRenderedPageBreak/>
        <w:t>Column  5</w:t>
      </w:r>
      <w:proofErr w:type="gramEnd"/>
      <w:r>
        <w:t>: SUPERREGNUM</w:t>
      </w:r>
    </w:p>
    <w:p w14:paraId="3A0B11C5" w14:textId="70202874" w:rsidR="0097031C" w:rsidRDefault="0097031C" w:rsidP="00FD7153">
      <w:pPr>
        <w:pStyle w:val="ListParagraph"/>
        <w:numPr>
          <w:ilvl w:val="0"/>
          <w:numId w:val="24"/>
        </w:numPr>
      </w:pPr>
      <w:proofErr w:type="gramStart"/>
      <w:r>
        <w:t>Column  6</w:t>
      </w:r>
      <w:proofErr w:type="gramEnd"/>
      <w:r>
        <w:t>: Number of entries in main fasta (canonical)</w:t>
      </w:r>
    </w:p>
    <w:p w14:paraId="55B591A6" w14:textId="1CBCD990" w:rsidR="0097031C" w:rsidRDefault="0097031C" w:rsidP="00FD7153">
      <w:pPr>
        <w:pStyle w:val="ListParagraph"/>
        <w:numPr>
          <w:ilvl w:val="0"/>
          <w:numId w:val="24"/>
        </w:numPr>
      </w:pPr>
      <w:proofErr w:type="gramStart"/>
      <w:r>
        <w:t>Column  7</w:t>
      </w:r>
      <w:proofErr w:type="gramEnd"/>
      <w:r>
        <w:t>: Number of entries in additional fasta (isoforms)</w:t>
      </w:r>
    </w:p>
    <w:p w14:paraId="31A17A67" w14:textId="13F320B0" w:rsidR="0097031C" w:rsidRDefault="0097031C" w:rsidP="00FD7153">
      <w:pPr>
        <w:pStyle w:val="ListParagraph"/>
        <w:numPr>
          <w:ilvl w:val="0"/>
          <w:numId w:val="24"/>
        </w:numPr>
      </w:pPr>
      <w:proofErr w:type="gramStart"/>
      <w:r>
        <w:t>Column  8</w:t>
      </w:r>
      <w:proofErr w:type="gramEnd"/>
      <w:r>
        <w:t>: Number of entries in gene2acc mapping file</w:t>
      </w:r>
    </w:p>
    <w:p w14:paraId="44094170" w14:textId="725CEBB2" w:rsidR="0097031C" w:rsidRDefault="0097031C" w:rsidP="00FD7153">
      <w:pPr>
        <w:pStyle w:val="ListParagraph"/>
        <w:numPr>
          <w:ilvl w:val="0"/>
          <w:numId w:val="24"/>
        </w:numPr>
      </w:pPr>
      <w:proofErr w:type="gramStart"/>
      <w:r>
        <w:t>Column  9</w:t>
      </w:r>
      <w:proofErr w:type="gramEnd"/>
      <w:r>
        <w:t>: Species name</w:t>
      </w:r>
    </w:p>
    <w:p w14:paraId="71D8CF08" w14:textId="244AB09B" w:rsidR="0097031C" w:rsidRDefault="0097031C" w:rsidP="0097031C">
      <w:pPr>
        <w:pStyle w:val="Heading5"/>
      </w:pPr>
      <w:bookmarkStart w:id="70" w:name="_Toc175841976"/>
      <w:r>
        <w:t>Genome configuration</w:t>
      </w:r>
      <w:bookmarkEnd w:id="70"/>
    </w:p>
    <w:p w14:paraId="25678AD5" w14:textId="623D5DB6" w:rsidR="0097031C" w:rsidRPr="0097031C" w:rsidRDefault="0097031C" w:rsidP="00526730">
      <w:pPr>
        <w:spacing w:line="360" w:lineRule="auto"/>
        <w:jc w:val="both"/>
      </w:pPr>
      <w:r>
        <w:t xml:space="preserve">Biorels allows to process the genomes and transcriptome of different organisms, provided by RefSeq or Ensembl. The Genome section in CONFIG_USER allows you to define such genomes. It is not recommended to modify that section by yourself. Instead use the </w:t>
      </w:r>
      <w:r w:rsidRPr="0097031C">
        <w:rPr>
          <w:rStyle w:val="LinkChar"/>
        </w:rPr>
        <w:fldChar w:fldCharType="begin"/>
      </w:r>
      <w:r w:rsidRPr="0097031C">
        <w:rPr>
          <w:rStyle w:val="LinkChar"/>
        </w:rPr>
        <w:instrText xml:space="preserve"> REF _Ref153529869 \h </w:instrText>
      </w:r>
      <w:r>
        <w:rPr>
          <w:rStyle w:val="LinkChar"/>
        </w:rPr>
        <w:instrText xml:space="preserve"> \* MERGEFORMAT </w:instrText>
      </w:r>
      <w:r w:rsidRPr="0097031C">
        <w:rPr>
          <w:rStyle w:val="LinkChar"/>
        </w:rPr>
      </w:r>
      <w:r w:rsidRPr="0097031C">
        <w:rPr>
          <w:rStyle w:val="LinkChar"/>
        </w:rPr>
        <w:fldChar w:fldCharType="separate"/>
      </w:r>
      <w:r w:rsidRPr="0097031C">
        <w:rPr>
          <w:rStyle w:val="LinkChar"/>
        </w:rPr>
        <w:t>Genome selection</w:t>
      </w:r>
      <w:r w:rsidRPr="0097031C">
        <w:rPr>
          <w:rStyle w:val="LinkChar"/>
        </w:rPr>
        <w:fldChar w:fldCharType="end"/>
      </w:r>
      <w:r>
        <w:t xml:space="preserve"> process of the installer.</w:t>
      </w:r>
    </w:p>
    <w:p w14:paraId="40504A4D" w14:textId="5A1E5BB4" w:rsidR="0097031C" w:rsidRDefault="0097031C" w:rsidP="0097031C">
      <w:r w:rsidRPr="009D41C2">
        <w:rPr>
          <w:noProof/>
        </w:rPr>
        <w:drawing>
          <wp:inline distT="0" distB="0" distL="0" distR="0" wp14:anchorId="59B0FDF4" wp14:editId="608147C6">
            <wp:extent cx="5971215" cy="522514"/>
            <wp:effectExtent l="0" t="0" r="0" b="0"/>
            <wp:docPr id="158336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68200" name=""/>
                    <pic:cNvPicPr/>
                  </pic:nvPicPr>
                  <pic:blipFill rotWithShape="1">
                    <a:blip r:embed="rId19"/>
                    <a:srcRect r="16938"/>
                    <a:stretch/>
                  </pic:blipFill>
                  <pic:spPr bwMode="auto">
                    <a:xfrm>
                      <a:off x="0" y="0"/>
                      <a:ext cx="6097235" cy="533541"/>
                    </a:xfrm>
                    <a:prstGeom prst="rect">
                      <a:avLst/>
                    </a:prstGeom>
                    <a:ln>
                      <a:noFill/>
                    </a:ln>
                    <a:extLst>
                      <a:ext uri="{53640926-AAD7-44D8-BBD7-CCE9431645EC}">
                        <a14:shadowObscured xmlns:a14="http://schemas.microsoft.com/office/drawing/2010/main"/>
                      </a:ext>
                    </a:extLst>
                  </pic:spPr>
                </pic:pic>
              </a:graphicData>
            </a:graphic>
          </wp:inline>
        </w:drawing>
      </w:r>
    </w:p>
    <w:p w14:paraId="77150E97" w14:textId="77777777" w:rsidR="0097031C" w:rsidRPr="00807095" w:rsidRDefault="0097031C" w:rsidP="0097031C"/>
    <w:p w14:paraId="06BA18D1" w14:textId="4526AB67" w:rsidR="009D41C2" w:rsidRDefault="000D08E6" w:rsidP="0097031C">
      <w:pPr>
        <w:pStyle w:val="Heading5"/>
      </w:pPr>
      <w:bookmarkStart w:id="71" w:name="_Ref148099782"/>
      <w:bookmarkStart w:id="72" w:name="_Toc175841977"/>
      <w:r>
        <w:t>Gene configuration</w:t>
      </w:r>
      <w:bookmarkEnd w:id="71"/>
      <w:bookmarkEnd w:id="72"/>
    </w:p>
    <w:p w14:paraId="40A8D59C" w14:textId="79D5ED0B" w:rsidR="00B27E45" w:rsidRDefault="003E0E45" w:rsidP="00526730">
      <w:pPr>
        <w:spacing w:line="360" w:lineRule="auto"/>
        <w:jc w:val="both"/>
      </w:pPr>
      <w:r>
        <w:t>For this configuration item</w:t>
      </w:r>
      <w:r w:rsidR="00B27E45">
        <w:t xml:space="preserve">, we consider all information related to a gene: gene symbol, identifier, name, synonyms, chromosomal and cytogenetic location – as provided by NCBI Gene. </w:t>
      </w:r>
    </w:p>
    <w:p w14:paraId="2A2E8535" w14:textId="62C8FED1" w:rsidR="003E0E45" w:rsidRDefault="003E0E45" w:rsidP="00526730">
      <w:pPr>
        <w:spacing w:line="360" w:lineRule="auto"/>
        <w:jc w:val="both"/>
      </w:pPr>
      <w:r>
        <w:t>Considering all genes from all organisms greatly increase computing time, most of that time is being used for transient genes, such as LOC genes. By default, Biorels will optimize the list of processed genes based on the genomes and proteomes requested. However, you have additional configuration rules you can modify.</w:t>
      </w:r>
    </w:p>
    <w:p w14:paraId="236B535E" w14:textId="5F43706E" w:rsidR="003E0E45" w:rsidRDefault="003E0E45" w:rsidP="00526730">
      <w:pPr>
        <w:spacing w:line="360" w:lineRule="auto"/>
        <w:jc w:val="both"/>
      </w:pPr>
      <w:r w:rsidRPr="003E0E45">
        <w:rPr>
          <w:b/>
          <w:bCs/>
        </w:rPr>
        <w:t>Uniprot:</w:t>
      </w:r>
      <w:r>
        <w:t xml:space="preserve"> If you enable Uniprot as a data source, you have the possibility to process the genes from all organisms defined in </w:t>
      </w:r>
      <w:proofErr w:type="spellStart"/>
      <w:r>
        <w:t>SwissProt</w:t>
      </w:r>
      <w:proofErr w:type="spellEnd"/>
      <w:r>
        <w:t xml:space="preserve"> or </w:t>
      </w:r>
      <w:proofErr w:type="spellStart"/>
      <w:r>
        <w:t>TrEMBL</w:t>
      </w:r>
      <w:proofErr w:type="spellEnd"/>
      <w:r>
        <w:t xml:space="preserve">, depending on your choice. This is in addition to the defined proteomes. To enable such rule, set </w:t>
      </w:r>
      <w:r w:rsidRPr="003E0E45">
        <w:rPr>
          <w:b/>
          <w:bCs/>
        </w:rPr>
        <w:t>UNIPROT_GENE</w:t>
      </w:r>
      <w:r>
        <w:t xml:space="preserve"> to Y, N otherwise.</w:t>
      </w:r>
    </w:p>
    <w:p w14:paraId="74EC1CF4" w14:textId="29A83105" w:rsidR="003E0E45" w:rsidRDefault="003E0E45" w:rsidP="00526730">
      <w:pPr>
        <w:spacing w:line="360" w:lineRule="auto"/>
        <w:jc w:val="both"/>
      </w:pPr>
      <w:r w:rsidRPr="003E0E45">
        <w:rPr>
          <w:b/>
          <w:bCs/>
        </w:rPr>
        <w:t>ChEMBL:</w:t>
      </w:r>
      <w:r>
        <w:t xml:space="preserve"> If you enable ChEMBL as a data source, you have the possibility to process the genes from all organisms defined in ChEMBL. To enable such rule, set </w:t>
      </w:r>
      <w:r>
        <w:rPr>
          <w:b/>
          <w:bCs/>
        </w:rPr>
        <w:t>CHEMBL</w:t>
      </w:r>
      <w:r w:rsidRPr="003E0E45">
        <w:rPr>
          <w:b/>
          <w:bCs/>
        </w:rPr>
        <w:t>_GENE</w:t>
      </w:r>
      <w:r>
        <w:t xml:space="preserve"> to Y, N otherwise.</w:t>
      </w:r>
    </w:p>
    <w:p w14:paraId="2EF37CF2" w14:textId="0C918940" w:rsidR="00B27E45" w:rsidRPr="003E0E45" w:rsidRDefault="003E0E45" w:rsidP="00526730">
      <w:pPr>
        <w:spacing w:line="360" w:lineRule="auto"/>
        <w:jc w:val="both"/>
      </w:pPr>
      <w:r w:rsidRPr="003E0E45">
        <w:rPr>
          <w:b/>
          <w:bCs/>
        </w:rPr>
        <w:t xml:space="preserve">Additional </w:t>
      </w:r>
      <w:proofErr w:type="spellStart"/>
      <w:r w:rsidRPr="003E0E45">
        <w:rPr>
          <w:b/>
          <w:bCs/>
        </w:rPr>
        <w:t>taxons</w:t>
      </w:r>
      <w:proofErr w:type="spellEnd"/>
      <w:r w:rsidRPr="003E0E45">
        <w:rPr>
          <w:b/>
          <w:bCs/>
        </w:rPr>
        <w:t>:</w:t>
      </w:r>
      <w:r>
        <w:t xml:space="preserve"> If you wish to add specific organisms that are not defined by a proteome or a genome, you can add it in the </w:t>
      </w:r>
      <w:r w:rsidRPr="003E0E45">
        <w:rPr>
          <w:b/>
          <w:bCs/>
        </w:rPr>
        <w:t>TAXON_LIMIT</w:t>
      </w:r>
      <w:r>
        <w:t xml:space="preserve"> parameter. Each taxon is defined by its NCBI taxonomy identifier and must be separated by a pipe (|). </w:t>
      </w:r>
      <w:r w:rsidR="00807095">
        <w:t xml:space="preserve">If you have chosen a proteome or a genome, </w:t>
      </w:r>
      <w:r w:rsidR="00807095" w:rsidRPr="00807095">
        <w:rPr>
          <w:b/>
          <w:bCs/>
        </w:rPr>
        <w:t>TAXON_LIMIT</w:t>
      </w:r>
      <w:r w:rsidRPr="00807095">
        <w:rPr>
          <w:b/>
          <w:bCs/>
        </w:rPr>
        <w:t xml:space="preserve"> </w:t>
      </w:r>
      <w:r w:rsidR="00807095" w:rsidRPr="00807095">
        <w:t>will</w:t>
      </w:r>
      <w:r w:rsidR="00807095">
        <w:t xml:space="preserve"> already be populated with the corresponding NCBI taxonomic identifiers for </w:t>
      </w:r>
      <w:r w:rsidR="00807095">
        <w:lastRenderedPageBreak/>
        <w:t xml:space="preserve">the corresponding organisms. </w:t>
      </w:r>
      <w:r w:rsidR="00B27E45" w:rsidRPr="003E0E45">
        <w:t xml:space="preserve">To consider all possible genes of all possible organisms, please set </w:t>
      </w:r>
      <w:r w:rsidR="00B27E45" w:rsidRPr="003E0E45">
        <w:rPr>
          <w:b/>
          <w:bCs/>
        </w:rPr>
        <w:t>TAXON_LIMIT</w:t>
      </w:r>
      <w:r w:rsidR="00B27E45" w:rsidRPr="003E0E45">
        <w:t xml:space="preserve"> to N/A</w:t>
      </w:r>
      <w:r w:rsidR="00807095">
        <w:t xml:space="preserve"> – WARNING – This is computationally expensive!!</w:t>
      </w:r>
    </w:p>
    <w:p w14:paraId="2EA14C26" w14:textId="4188413E" w:rsidR="00B27E45" w:rsidRDefault="00807095" w:rsidP="00526730">
      <w:pPr>
        <w:spacing w:line="360" w:lineRule="auto"/>
        <w:jc w:val="both"/>
      </w:pPr>
      <w:r>
        <w:rPr>
          <w:b/>
          <w:bCs/>
        </w:rPr>
        <w:t>Finding the NCBI Taxonomy identifier</w:t>
      </w:r>
      <w:r w:rsidR="003076BF" w:rsidRPr="003076BF">
        <w:rPr>
          <w:b/>
          <w:bCs/>
        </w:rPr>
        <w:t xml:space="preserve">: </w:t>
      </w:r>
      <w:r w:rsidR="00B27E45">
        <w:t>To consider a</w:t>
      </w:r>
      <w:r w:rsidR="003076BF">
        <w:t>ll genes from a given list of organisms, you will need to provide the list of Taxonomic Identifiers – as provided by NCBI Taxonomy – separated by |. To retrieve a Taxonomic Identifier, you can follow this link as an example:</w:t>
      </w:r>
      <w:r w:rsidR="003076BF" w:rsidRPr="003076BF">
        <w:t xml:space="preserve"> </w:t>
      </w:r>
      <w:hyperlink r:id="rId20" w:history="1">
        <w:r w:rsidR="003076BF" w:rsidRPr="008B7DF7">
          <w:rPr>
            <w:rStyle w:val="Hyperlink"/>
          </w:rPr>
          <w:t>https://www.ncbi.nlm.nih.gov/Taxonomy/Browser/wwwtax.cgi?mode=Info&amp;id=9606</w:t>
        </w:r>
      </w:hyperlink>
      <w:r w:rsidR="003076BF">
        <w:t xml:space="preserve"> – which is related to Homo Sapiens. Type in the </w:t>
      </w:r>
      <w:proofErr w:type="gramStart"/>
      <w:r w:rsidR="003076BF">
        <w:t>organism</w:t>
      </w:r>
      <w:proofErr w:type="gramEnd"/>
      <w:r w:rsidR="003076BF">
        <w:t xml:space="preserve"> name in the search box (Red arrow in </w:t>
      </w:r>
      <w:r w:rsidR="003076BF">
        <w:fldChar w:fldCharType="begin"/>
      </w:r>
      <w:r w:rsidR="003076BF">
        <w:instrText xml:space="preserve"> REF _Ref147932368 \h </w:instrText>
      </w:r>
      <w:r w:rsidR="003076BF">
        <w:fldChar w:fldCharType="separate"/>
      </w:r>
      <w:r w:rsidR="003076BF">
        <w:t xml:space="preserve">Figure </w:t>
      </w:r>
      <w:r w:rsidR="003076BF">
        <w:rPr>
          <w:noProof/>
        </w:rPr>
        <w:t>1</w:t>
      </w:r>
      <w:r w:rsidR="003076BF">
        <w:t>- NCBI Taxonomy website</w:t>
      </w:r>
      <w:r w:rsidR="003076BF">
        <w:fldChar w:fldCharType="end"/>
      </w:r>
      <w:r w:rsidR="003076BF">
        <w:t xml:space="preserve">), click Go. The Taxonomy ID will be the value of interest here (Green arrow in </w:t>
      </w:r>
      <w:r w:rsidR="003076BF">
        <w:fldChar w:fldCharType="begin"/>
      </w:r>
      <w:r w:rsidR="003076BF">
        <w:instrText xml:space="preserve"> REF _Ref147932368 \h </w:instrText>
      </w:r>
      <w:r w:rsidR="003076BF">
        <w:fldChar w:fldCharType="separate"/>
      </w:r>
      <w:r w:rsidR="003076BF">
        <w:t xml:space="preserve">Figure </w:t>
      </w:r>
      <w:r w:rsidR="003076BF">
        <w:rPr>
          <w:noProof/>
        </w:rPr>
        <w:t>1</w:t>
      </w:r>
      <w:r w:rsidR="003076BF">
        <w:t>- NCBI Taxonomy website</w:t>
      </w:r>
      <w:r w:rsidR="003076BF">
        <w:fldChar w:fldCharType="end"/>
      </w:r>
      <w:r w:rsidR="003076BF">
        <w:t>).</w:t>
      </w:r>
    </w:p>
    <w:p w14:paraId="0097A358" w14:textId="77777777" w:rsidR="003076BF" w:rsidRDefault="003076BF" w:rsidP="00E7716C"/>
    <w:p w14:paraId="01085735" w14:textId="77777777" w:rsidR="003076BF" w:rsidRDefault="003076BF" w:rsidP="00E7716C">
      <w:r w:rsidRPr="003076BF">
        <w:rPr>
          <w:noProof/>
        </w:rPr>
        <w:drawing>
          <wp:inline distT="0" distB="0" distL="0" distR="0" wp14:anchorId="11FA21F8" wp14:editId="26B28C0B">
            <wp:extent cx="6071870" cy="2873375"/>
            <wp:effectExtent l="0" t="0" r="0" b="0"/>
            <wp:docPr id="1849401093" name="Picture 1" descr="Example of retrieving Taxonomy Identifier from NCBI Taxonom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01093" name="Picture 1" descr="Example of retrieving Taxonomy Identifier from NCBI Taxonomy,&#10;"/>
                    <pic:cNvPicPr/>
                  </pic:nvPicPr>
                  <pic:blipFill>
                    <a:blip r:embed="rId21"/>
                    <a:stretch>
                      <a:fillRect/>
                    </a:stretch>
                  </pic:blipFill>
                  <pic:spPr>
                    <a:xfrm>
                      <a:off x="0" y="0"/>
                      <a:ext cx="6071870" cy="2873375"/>
                    </a:xfrm>
                    <a:prstGeom prst="rect">
                      <a:avLst/>
                    </a:prstGeom>
                  </pic:spPr>
                </pic:pic>
              </a:graphicData>
            </a:graphic>
          </wp:inline>
        </w:drawing>
      </w:r>
    </w:p>
    <w:p w14:paraId="548EA2B6" w14:textId="280AC7AC" w:rsidR="003076BF" w:rsidRPr="00B27E45" w:rsidRDefault="003076BF" w:rsidP="00E7716C">
      <w:pPr>
        <w:pStyle w:val="Caption"/>
      </w:pPr>
      <w:bookmarkStart w:id="73" w:name="_Ref147932368"/>
      <w:r>
        <w:t xml:space="preserve">Figure </w:t>
      </w:r>
      <w:r w:rsidR="00391969">
        <w:fldChar w:fldCharType="begin"/>
      </w:r>
      <w:r w:rsidR="00391969">
        <w:instrText xml:space="preserve"> SEQ Figure \* ARABIC </w:instrText>
      </w:r>
      <w:r w:rsidR="00391969">
        <w:fldChar w:fldCharType="separate"/>
      </w:r>
      <w:r w:rsidR="00C104D1">
        <w:rPr>
          <w:noProof/>
        </w:rPr>
        <w:t>1</w:t>
      </w:r>
      <w:r w:rsidR="00391969">
        <w:rPr>
          <w:noProof/>
        </w:rPr>
        <w:fldChar w:fldCharType="end"/>
      </w:r>
      <w:r>
        <w:t>- NCBI Taxonomy website</w:t>
      </w:r>
      <w:bookmarkEnd w:id="73"/>
    </w:p>
    <w:p w14:paraId="7632EEF9" w14:textId="49D7F8D0" w:rsidR="000D08E6" w:rsidRDefault="00135C4E" w:rsidP="00E7716C">
      <w:r>
        <w:t xml:space="preserve"> </w:t>
      </w:r>
    </w:p>
    <w:p w14:paraId="62B1E7E9" w14:textId="234700BE" w:rsidR="00CF7490" w:rsidRDefault="00CF7490" w:rsidP="00E7716C">
      <w:pPr>
        <w:pStyle w:val="Heading4"/>
      </w:pPr>
      <w:bookmarkStart w:id="74" w:name="_Ref148099761"/>
      <w:bookmarkStart w:id="75" w:name="_Toc175841978"/>
      <w:r>
        <w:t>Private section and schema</w:t>
      </w:r>
      <w:bookmarkEnd w:id="74"/>
      <w:bookmarkEnd w:id="75"/>
    </w:p>
    <w:p w14:paraId="340B2647" w14:textId="079F7C84" w:rsidR="00CF7490" w:rsidRDefault="00CF7490" w:rsidP="00526730">
      <w:pPr>
        <w:spacing w:line="360" w:lineRule="auto"/>
        <w:jc w:val="both"/>
      </w:pPr>
      <w:r>
        <w:t xml:space="preserve">Biorels offers the possibility to have a private schema, script and process directories. </w:t>
      </w:r>
      <w:r w:rsidR="001A5AE6">
        <w:t xml:space="preserve">The idea behind it was </w:t>
      </w:r>
      <w:r w:rsidR="00F11916">
        <w:t xml:space="preserve">two-fold. First, we want to have the possibility to compare public data with </w:t>
      </w:r>
      <w:proofErr w:type="spellStart"/>
      <w:r w:rsidR="00F11916">
        <w:t>public+internal</w:t>
      </w:r>
      <w:proofErr w:type="spellEnd"/>
      <w:r w:rsidR="00F11916">
        <w:t xml:space="preserve"> data using the same processes and visualization tools. </w:t>
      </w:r>
      <w:r w:rsidR="002B3D08">
        <w:t xml:space="preserve">This allows on the website to show either one depending on their security access. </w:t>
      </w:r>
      <w:r w:rsidR="00F11916">
        <w:t xml:space="preserve">We also wanted to have the possibility to create internal workflows that </w:t>
      </w:r>
      <w:r w:rsidR="007C6D4E">
        <w:t xml:space="preserve">are specific to our business needs. Unless </w:t>
      </w:r>
      <w:r w:rsidR="00DE07B1">
        <w:t xml:space="preserve">you want such capabilities, which imply some degree of duplication in the data, using the “public” version will be good enough since your data will not be </w:t>
      </w:r>
      <w:r w:rsidR="0058141A">
        <w:t>published,</w:t>
      </w:r>
      <w:r w:rsidR="008A5719">
        <w:t xml:space="preserve"> and you can fork the repository for your own needs. </w:t>
      </w:r>
    </w:p>
    <w:p w14:paraId="03371178" w14:textId="77777777" w:rsidR="00365A84" w:rsidRDefault="008A5719" w:rsidP="00526730">
      <w:pPr>
        <w:spacing w:line="360" w:lineRule="auto"/>
        <w:jc w:val="both"/>
      </w:pPr>
      <w:r>
        <w:t xml:space="preserve">How to decide whether you need </w:t>
      </w:r>
      <w:r w:rsidR="0058141A">
        <w:t xml:space="preserve">the private schema and section then? </w:t>
      </w:r>
    </w:p>
    <w:p w14:paraId="1BC80797" w14:textId="257349DD" w:rsidR="008A5719" w:rsidRDefault="007059BE" w:rsidP="00526730">
      <w:pPr>
        <w:pStyle w:val="ListParagraph"/>
        <w:numPr>
          <w:ilvl w:val="0"/>
          <w:numId w:val="8"/>
        </w:numPr>
        <w:spacing w:line="360" w:lineRule="auto"/>
        <w:jc w:val="both"/>
      </w:pPr>
      <w:r>
        <w:lastRenderedPageBreak/>
        <w:t>i</w:t>
      </w:r>
      <w:r w:rsidR="0058141A">
        <w:t xml:space="preserve">f you </w:t>
      </w:r>
      <w:r w:rsidR="00125420">
        <w:t>have</w:t>
      </w:r>
      <w:r w:rsidR="00E033DD">
        <w:t xml:space="preserve"> a lot of </w:t>
      </w:r>
      <w:r w:rsidR="00125420">
        <w:t xml:space="preserve">internal data and you want to able to compare private vs </w:t>
      </w:r>
      <w:proofErr w:type="spellStart"/>
      <w:r w:rsidR="00125420">
        <w:t>private+public</w:t>
      </w:r>
      <w:proofErr w:type="spellEnd"/>
      <w:r w:rsidR="00125420">
        <w:t>.</w:t>
      </w:r>
      <w:r>
        <w:t xml:space="preserve"> </w:t>
      </w:r>
    </w:p>
    <w:p w14:paraId="345DAB37" w14:textId="38BFC590" w:rsidR="000211CD" w:rsidRDefault="00365A84" w:rsidP="00526730">
      <w:pPr>
        <w:pStyle w:val="ListParagraph"/>
        <w:numPr>
          <w:ilvl w:val="0"/>
          <w:numId w:val="8"/>
        </w:numPr>
        <w:spacing w:line="360" w:lineRule="auto"/>
        <w:jc w:val="both"/>
      </w:pPr>
      <w:r>
        <w:t xml:space="preserve">If you want different security levels. The public schema for the public </w:t>
      </w:r>
      <w:r w:rsidR="00E033DD">
        <w:t>data only while</w:t>
      </w:r>
      <w:r>
        <w:t xml:space="preserve"> the private</w:t>
      </w:r>
      <w:r w:rsidR="00E033DD">
        <w:t xml:space="preserve"> schema is used for public + internal data with a more restricted access.</w:t>
      </w:r>
    </w:p>
    <w:p w14:paraId="7E877EEA" w14:textId="77777777" w:rsidR="000211CD" w:rsidRDefault="000211CD" w:rsidP="00526730">
      <w:pPr>
        <w:spacing w:line="360" w:lineRule="auto"/>
        <w:jc w:val="both"/>
      </w:pPr>
    </w:p>
    <w:p w14:paraId="1141AAD5" w14:textId="1B86BB86" w:rsidR="005302E8" w:rsidRDefault="000211CD" w:rsidP="00526730">
      <w:pPr>
        <w:spacing w:line="360" w:lineRule="auto"/>
        <w:jc w:val="both"/>
      </w:pPr>
      <w:r>
        <w:t xml:space="preserve">To enable the private schema, you should have already set a schema name in setenv.sh. If not, please review the </w:t>
      </w:r>
      <w:r w:rsidRPr="000211CD">
        <w:rPr>
          <w:rStyle w:val="LinkChar"/>
        </w:rPr>
        <w:fldChar w:fldCharType="begin"/>
      </w:r>
      <w:r w:rsidRPr="000211CD">
        <w:rPr>
          <w:rStyle w:val="LinkChar"/>
        </w:rPr>
        <w:instrText xml:space="preserve"> REF _Ref147326605 \h </w:instrText>
      </w:r>
      <w:r>
        <w:rPr>
          <w:rStyle w:val="LinkChar"/>
        </w:rPr>
        <w:instrText xml:space="preserve"> \* MERGEFORMAT </w:instrText>
      </w:r>
      <w:r w:rsidRPr="000211CD">
        <w:rPr>
          <w:rStyle w:val="LinkChar"/>
        </w:rPr>
      </w:r>
      <w:r w:rsidRPr="000211CD">
        <w:rPr>
          <w:rStyle w:val="LinkChar"/>
        </w:rPr>
        <w:fldChar w:fldCharType="separate"/>
      </w:r>
      <w:r w:rsidRPr="000211CD">
        <w:rPr>
          <w:rStyle w:val="LinkChar"/>
        </w:rPr>
        <w:t>Environment variables – setenv.sh</w:t>
      </w:r>
      <w:r w:rsidRPr="000211CD">
        <w:rPr>
          <w:rStyle w:val="LinkChar"/>
        </w:rPr>
        <w:fldChar w:fldCharType="end"/>
      </w:r>
      <w:r>
        <w:t xml:space="preserve"> section. In addition, you should have run the </w:t>
      </w:r>
      <w:proofErr w:type="spellStart"/>
      <w:r>
        <w:t>runInstall.php</w:t>
      </w:r>
      <w:proofErr w:type="spellEnd"/>
      <w:r>
        <w:t xml:space="preserve"> to create the tables in the private schema - see </w:t>
      </w:r>
      <w:r w:rsidRPr="000211CD">
        <w:rPr>
          <w:rStyle w:val="LinkChar"/>
        </w:rPr>
        <w:fldChar w:fldCharType="begin"/>
      </w:r>
      <w:r w:rsidRPr="000211CD">
        <w:rPr>
          <w:rStyle w:val="LinkChar"/>
        </w:rPr>
        <w:instrText xml:space="preserve"> REF _Ref153526138 \h </w:instrText>
      </w:r>
      <w:r>
        <w:rPr>
          <w:rStyle w:val="LinkChar"/>
        </w:rPr>
        <w:instrText xml:space="preserve"> \* MERGEFORMAT </w:instrText>
      </w:r>
      <w:r w:rsidRPr="000211CD">
        <w:rPr>
          <w:rStyle w:val="LinkChar"/>
        </w:rPr>
      </w:r>
      <w:r w:rsidRPr="000211CD">
        <w:rPr>
          <w:rStyle w:val="LinkChar"/>
        </w:rPr>
        <w:fldChar w:fldCharType="separate"/>
      </w:r>
      <w:r w:rsidRPr="000211CD">
        <w:rPr>
          <w:rStyle w:val="LinkChar"/>
        </w:rPr>
        <w:t>Database Installation</w:t>
      </w:r>
      <w:r w:rsidRPr="000211CD">
        <w:rPr>
          <w:rStyle w:val="LinkChar"/>
        </w:rPr>
        <w:fldChar w:fldCharType="end"/>
      </w:r>
      <w:r>
        <w:t>. Be aware that this will delete the content of the public and the private schema. Once done, you can change PRIVATE_ENABLED to T in CONFIG_USER</w:t>
      </w:r>
      <w:bookmarkStart w:id="76" w:name="_Ref147493598"/>
    </w:p>
    <w:p w14:paraId="406FC771" w14:textId="77777777" w:rsidR="00927710" w:rsidRDefault="00927710">
      <w:pPr>
        <w:rPr>
          <w:rFonts w:asciiTheme="majorHAnsi" w:eastAsiaTheme="majorEastAsia" w:hAnsiTheme="majorHAnsi" w:cs="Times New Roman (Headings CS)"/>
          <w:b/>
          <w:bCs/>
          <w:smallCaps/>
          <w:sz w:val="36"/>
          <w:szCs w:val="26"/>
        </w:rPr>
      </w:pPr>
      <w:r>
        <w:br w:type="page"/>
      </w:r>
    </w:p>
    <w:p w14:paraId="76DC03BF" w14:textId="6F9BA0AC" w:rsidR="005302E8" w:rsidRDefault="00927710" w:rsidP="00927710">
      <w:pPr>
        <w:pStyle w:val="Heading2"/>
      </w:pPr>
      <w:bookmarkStart w:id="77" w:name="_Toc175841979"/>
      <w:r>
        <w:lastRenderedPageBreak/>
        <w:t>Developing in Biorels</w:t>
      </w:r>
      <w:bookmarkEnd w:id="77"/>
    </w:p>
    <w:p w14:paraId="7C2708C6" w14:textId="7E20D383" w:rsidR="00927710" w:rsidRDefault="00927710" w:rsidP="00526730">
      <w:pPr>
        <w:spacing w:line="360" w:lineRule="auto"/>
        <w:jc w:val="both"/>
      </w:pPr>
      <w:r>
        <w:t>Thank you for being interested in contributing and developing Biorels!!! In this section, we will review some of the pre-requisites, then we follow with high level concepts of jobs definition and then deep-dive into writing code.</w:t>
      </w:r>
    </w:p>
    <w:p w14:paraId="0A933129" w14:textId="5A0FE078" w:rsidR="00927710" w:rsidRDefault="00CD304A" w:rsidP="00927710">
      <w:pPr>
        <w:pStyle w:val="Heading3"/>
      </w:pPr>
      <w:bookmarkStart w:id="78" w:name="_Toc175841980"/>
      <w:r>
        <w:t xml:space="preserve">Reviewing the </w:t>
      </w:r>
      <w:r w:rsidR="0007271F">
        <w:t>fundamentals</w:t>
      </w:r>
      <w:bookmarkEnd w:id="78"/>
    </w:p>
    <w:p w14:paraId="6679DA12" w14:textId="2EA8DE7E" w:rsidR="00927710" w:rsidRDefault="00927710" w:rsidP="00526730">
      <w:pPr>
        <w:spacing w:line="360" w:lineRule="auto"/>
        <w:jc w:val="both"/>
      </w:pPr>
      <w:r>
        <w:t>If you haven’t already, we strongly recommend that you review the following sections of this documentation:</w:t>
      </w:r>
    </w:p>
    <w:p w14:paraId="3F902F5B" w14:textId="34044C2B" w:rsidR="00927710" w:rsidRDefault="00927710" w:rsidP="00526730">
      <w:pPr>
        <w:pStyle w:val="Link"/>
        <w:numPr>
          <w:ilvl w:val="0"/>
          <w:numId w:val="25"/>
        </w:numPr>
        <w:spacing w:line="360" w:lineRule="auto"/>
        <w:jc w:val="both"/>
      </w:pPr>
      <w:r>
        <w:fldChar w:fldCharType="begin"/>
      </w:r>
      <w:r>
        <w:instrText xml:space="preserve"> REF _Ref153800861 \h  \* MERGEFORMAT </w:instrText>
      </w:r>
      <w:r>
        <w:fldChar w:fldCharType="separate"/>
      </w:r>
      <w:r>
        <w:t>Configuration of the environment</w:t>
      </w:r>
      <w:r>
        <w:fldChar w:fldCharType="end"/>
      </w:r>
    </w:p>
    <w:p w14:paraId="4EC7D499" w14:textId="23EAD661" w:rsidR="00927710" w:rsidRDefault="00927710" w:rsidP="00526730">
      <w:pPr>
        <w:pStyle w:val="Link"/>
        <w:numPr>
          <w:ilvl w:val="0"/>
          <w:numId w:val="25"/>
        </w:numPr>
        <w:spacing w:line="360" w:lineRule="auto"/>
        <w:jc w:val="both"/>
      </w:pPr>
      <w:r>
        <w:fldChar w:fldCharType="begin"/>
      </w:r>
      <w:r>
        <w:instrText xml:space="preserve"> REF _Ref153800878 \h  \* MERGEFORMAT </w:instrText>
      </w:r>
      <w:r>
        <w:fldChar w:fldCharType="separate"/>
      </w:r>
      <w:r>
        <w:t>Directory structure</w:t>
      </w:r>
      <w:r>
        <w:fldChar w:fldCharType="end"/>
      </w:r>
    </w:p>
    <w:p w14:paraId="530D370E" w14:textId="032F0908" w:rsidR="00927710" w:rsidRDefault="00927710" w:rsidP="00526730">
      <w:pPr>
        <w:pStyle w:val="Link"/>
        <w:numPr>
          <w:ilvl w:val="0"/>
          <w:numId w:val="25"/>
        </w:numPr>
        <w:spacing w:line="360" w:lineRule="auto"/>
        <w:jc w:val="both"/>
      </w:pPr>
      <w:r>
        <w:fldChar w:fldCharType="begin"/>
      </w:r>
      <w:r>
        <w:instrText xml:space="preserve"> REF _Ref153800883 \h  \* MERGEFORMAT </w:instrText>
      </w:r>
      <w:r>
        <w:fldChar w:fldCharType="separate"/>
      </w:r>
      <w:r>
        <w:t>CONFIG_GLOBAL</w:t>
      </w:r>
      <w:r>
        <w:fldChar w:fldCharType="end"/>
      </w:r>
    </w:p>
    <w:p w14:paraId="28C4806B" w14:textId="3E7A1774" w:rsidR="00927710" w:rsidRDefault="00927710" w:rsidP="00526730">
      <w:pPr>
        <w:pStyle w:val="Link"/>
        <w:numPr>
          <w:ilvl w:val="0"/>
          <w:numId w:val="25"/>
        </w:numPr>
        <w:spacing w:line="360" w:lineRule="auto"/>
        <w:jc w:val="both"/>
      </w:pPr>
      <w:r>
        <w:fldChar w:fldCharType="begin"/>
      </w:r>
      <w:r>
        <w:instrText xml:space="preserve"> REF _Ref153800885 \h  \* MERGEFORMAT </w:instrText>
      </w:r>
      <w:r>
        <w:fldChar w:fldCharType="separate"/>
      </w:r>
      <w:r>
        <w:t>CONFIG_JOB</w:t>
      </w:r>
      <w:r>
        <w:fldChar w:fldCharType="end"/>
      </w:r>
    </w:p>
    <w:p w14:paraId="181E016C" w14:textId="6CE282AD" w:rsidR="00927710" w:rsidRPr="00927710" w:rsidRDefault="00927710" w:rsidP="00526730">
      <w:pPr>
        <w:pStyle w:val="Link"/>
        <w:numPr>
          <w:ilvl w:val="0"/>
          <w:numId w:val="25"/>
        </w:numPr>
        <w:spacing w:line="360" w:lineRule="auto"/>
        <w:jc w:val="both"/>
      </w:pPr>
      <w:r>
        <w:fldChar w:fldCharType="begin"/>
      </w:r>
      <w:r>
        <w:instrText xml:space="preserve"> REF _Ref153800887 \h  \* MERGEFORMAT </w:instrText>
      </w:r>
      <w:r>
        <w:fldChar w:fldCharType="separate"/>
      </w:r>
      <w:r>
        <w:t>CONFIG_USER – User configuration file</w:t>
      </w:r>
      <w:r>
        <w:fldChar w:fldCharType="end"/>
      </w:r>
    </w:p>
    <w:p w14:paraId="2FC7D600" w14:textId="77777777" w:rsidR="0007271F" w:rsidRDefault="0007271F"/>
    <w:p w14:paraId="261F1C77" w14:textId="05D5F141" w:rsidR="00C52598" w:rsidRDefault="00C52598" w:rsidP="00C52598">
      <w:pPr>
        <w:pStyle w:val="Heading3"/>
      </w:pPr>
      <w:bookmarkStart w:id="79" w:name="_Ref174967542"/>
      <w:bookmarkStart w:id="80" w:name="_Toc175841981"/>
      <w:r>
        <w:t>Understanding dependencies</w:t>
      </w:r>
      <w:bookmarkEnd w:id="79"/>
      <w:bookmarkEnd w:id="80"/>
    </w:p>
    <w:p w14:paraId="55D34C33" w14:textId="775147CD" w:rsidR="00C52598" w:rsidRDefault="00C52598" w:rsidP="00526730">
      <w:pPr>
        <w:spacing w:line="360" w:lineRule="auto"/>
        <w:jc w:val="both"/>
      </w:pPr>
      <w:r>
        <w:t>We will define a data source as the data generated and made available on a regular basis by an external organization – private or public. Example of such data source would be UniProt or DrugBank. A data source almost always depends on another data source</w:t>
      </w:r>
      <w:r w:rsidR="00C85B5A">
        <w:t xml:space="preserve"> called a parent data source</w:t>
      </w:r>
      <w:r>
        <w:t xml:space="preserve">. However, that dependencies can differs between critical and non-critical. </w:t>
      </w:r>
    </w:p>
    <w:p w14:paraId="2EF9F022" w14:textId="60B5FE37" w:rsidR="00C52598" w:rsidRDefault="00C52598" w:rsidP="00526730">
      <w:pPr>
        <w:spacing w:line="360" w:lineRule="auto"/>
        <w:jc w:val="both"/>
      </w:pPr>
      <w:r w:rsidRPr="00C52598">
        <w:rPr>
          <w:b/>
          <w:bCs/>
        </w:rPr>
        <w:t>Critical dependency:</w:t>
      </w:r>
      <w:r>
        <w:t xml:space="preserve"> If you ignore that </w:t>
      </w:r>
      <w:r w:rsidR="00C85B5A">
        <w:t>parent</w:t>
      </w:r>
      <w:r>
        <w:t>, you will lose some important scientific concept.</w:t>
      </w:r>
    </w:p>
    <w:p w14:paraId="59E9E554" w14:textId="78233D75" w:rsidR="00C52598" w:rsidRDefault="00C52598" w:rsidP="00526730">
      <w:pPr>
        <w:spacing w:line="360" w:lineRule="auto"/>
        <w:jc w:val="both"/>
      </w:pPr>
      <w:r w:rsidRPr="00C52598">
        <w:rPr>
          <w:i/>
          <w:iCs/>
        </w:rPr>
        <w:t>Example:</w:t>
      </w:r>
      <w:r>
        <w:t xml:space="preserve"> A UniProt record provides information about a protein </w:t>
      </w:r>
      <w:proofErr w:type="gramStart"/>
      <w:r>
        <w:t>in a given</w:t>
      </w:r>
      <w:proofErr w:type="gramEnd"/>
      <w:r>
        <w:t xml:space="preserve"> organism. The organism here is critical. If ignored, you will lose some important scientific knowledge – which is in which organism this protein is defined in.</w:t>
      </w:r>
    </w:p>
    <w:p w14:paraId="54FB82C4" w14:textId="447EC174" w:rsidR="00C52598" w:rsidRDefault="00C52598" w:rsidP="00526730">
      <w:pPr>
        <w:spacing w:line="360" w:lineRule="auto"/>
        <w:jc w:val="both"/>
      </w:pPr>
      <w:r w:rsidRPr="00C52598">
        <w:rPr>
          <w:b/>
          <w:bCs/>
        </w:rPr>
        <w:t>Non-critical dependency:</w:t>
      </w:r>
      <w:r>
        <w:t xml:space="preserve"> If you ignore that </w:t>
      </w:r>
      <w:r w:rsidR="00C85B5A">
        <w:t>parent</w:t>
      </w:r>
      <w:r>
        <w:t>, you will lose some related information that augment the data source.</w:t>
      </w:r>
    </w:p>
    <w:p w14:paraId="2AC925DB" w14:textId="5FAE5DAD" w:rsidR="00C52598" w:rsidRDefault="00C52598" w:rsidP="00526730">
      <w:pPr>
        <w:spacing w:line="360" w:lineRule="auto"/>
        <w:jc w:val="both"/>
      </w:pPr>
      <w:r w:rsidRPr="00C52598">
        <w:rPr>
          <w:i/>
          <w:iCs/>
        </w:rPr>
        <w:t>Example:</w:t>
      </w:r>
      <w:r>
        <w:t xml:space="preserve"> A Uniprot record provides a list of external identifiers related to this protein record. If you ignore those identifiers, you don’t lose any scientific information that is necessary to define a protein record.</w:t>
      </w:r>
    </w:p>
    <w:p w14:paraId="30F592C1" w14:textId="78249AE3" w:rsidR="00457A0B" w:rsidRDefault="00457A0B" w:rsidP="00526730">
      <w:pPr>
        <w:spacing w:line="360" w:lineRule="auto"/>
        <w:jc w:val="both"/>
      </w:pPr>
      <w:r>
        <w:t xml:space="preserve">Before registering your new data source, you will need to ensure that all critical </w:t>
      </w:r>
      <w:r w:rsidR="00C85B5A">
        <w:t>parents</w:t>
      </w:r>
      <w:r>
        <w:t xml:space="preserve"> are already in Biorels. If not, then you will need to register them and create the corresponding scripts.</w:t>
      </w:r>
    </w:p>
    <w:p w14:paraId="489F55F0" w14:textId="77777777" w:rsidR="001F0A8A" w:rsidRDefault="001F0A8A" w:rsidP="001F0A8A">
      <w:pPr>
        <w:pStyle w:val="Heading3"/>
      </w:pPr>
      <w:bookmarkStart w:id="81" w:name="_Toc175841982"/>
      <w:r>
        <w:lastRenderedPageBreak/>
        <w:t>Adding a program/library to the container</w:t>
      </w:r>
      <w:bookmarkEnd w:id="81"/>
    </w:p>
    <w:p w14:paraId="23B0B720" w14:textId="77777777" w:rsidR="001F0A8A" w:rsidRPr="00F7493C" w:rsidRDefault="001F0A8A" w:rsidP="00526730">
      <w:pPr>
        <w:spacing w:line="360" w:lineRule="auto"/>
        <w:jc w:val="both"/>
      </w:pPr>
      <w:r>
        <w:t>Please open biorels.sing.txt in $TG_DIR/BACKEND/CONTAINER directory. Biorels.sing.txt contains all the instructions to build the singularity container, defined in different sections. To add the tools or packages that you need, please follow the different sections below.</w:t>
      </w:r>
    </w:p>
    <w:p w14:paraId="4D6DFF6C" w14:textId="77777777" w:rsidR="001F0A8A" w:rsidRDefault="001F0A8A" w:rsidP="001F0A8A">
      <w:pPr>
        <w:pStyle w:val="Heading4"/>
      </w:pPr>
      <w:bookmarkStart w:id="82" w:name="_Toc175841983"/>
      <w:r>
        <w:t>Adding a Linux package</w:t>
      </w:r>
      <w:bookmarkEnd w:id="82"/>
    </w:p>
    <w:p w14:paraId="0FEC9FF0" w14:textId="3D22D2E2" w:rsidR="001F0A8A" w:rsidRDefault="001F0A8A" w:rsidP="00526730">
      <w:pPr>
        <w:spacing w:line="360" w:lineRule="auto"/>
        <w:jc w:val="both"/>
      </w:pPr>
      <w:r>
        <w:t xml:space="preserve">If you wish to add a Linux package or program that is available via yum, please go to the end of </w:t>
      </w:r>
      <w:r w:rsidRPr="00021102">
        <w:rPr>
          <w:b/>
          <w:bCs/>
        </w:rPr>
        <w:t>PART 1- Linux packages</w:t>
      </w:r>
      <w:r>
        <w:t>. A commented line is available for you to add your own packages. Just remove the # and add your packages.</w:t>
      </w:r>
    </w:p>
    <w:p w14:paraId="2C37842A" w14:textId="77777777" w:rsidR="001F0A8A" w:rsidRDefault="001F0A8A" w:rsidP="00526730">
      <w:pPr>
        <w:pStyle w:val="Heading4"/>
        <w:spacing w:line="360" w:lineRule="auto"/>
        <w:jc w:val="both"/>
      </w:pPr>
      <w:bookmarkStart w:id="83" w:name="_Toc175841984"/>
      <w:r>
        <w:t>Adding a Python library</w:t>
      </w:r>
      <w:bookmarkEnd w:id="83"/>
    </w:p>
    <w:p w14:paraId="68D61739" w14:textId="72DEDC1C" w:rsidR="001F0A8A" w:rsidRPr="00F7493C" w:rsidRDefault="001F0A8A" w:rsidP="00526730">
      <w:pPr>
        <w:spacing w:line="360" w:lineRule="auto"/>
        <w:jc w:val="both"/>
      </w:pPr>
      <w:r>
        <w:t xml:space="preserve">Python is compiled during the container’s build to offer </w:t>
      </w:r>
      <w:r w:rsidR="001A0076">
        <w:t>one of the</w:t>
      </w:r>
      <w:r>
        <w:t xml:space="preserve"> latest python </w:t>
      </w:r>
      <w:r w:rsidR="00C104D1">
        <w:t>versions</w:t>
      </w:r>
      <w:r>
        <w:t xml:space="preserve">. Python includes a package manager, called pip to install any additional package. Please refer to </w:t>
      </w:r>
      <w:r w:rsidRPr="00021102">
        <w:rPr>
          <w:b/>
          <w:bCs/>
        </w:rPr>
        <w:t xml:space="preserve">PART </w:t>
      </w:r>
      <w:r>
        <w:rPr>
          <w:b/>
          <w:bCs/>
        </w:rPr>
        <w:t>2</w:t>
      </w:r>
      <w:r w:rsidRPr="00021102">
        <w:rPr>
          <w:b/>
          <w:bCs/>
        </w:rPr>
        <w:t xml:space="preserve"> – Python Packages </w:t>
      </w:r>
      <w:r>
        <w:t>and add your packages.</w:t>
      </w:r>
    </w:p>
    <w:p w14:paraId="6EF3FB36" w14:textId="77777777" w:rsidR="001F0A8A" w:rsidRPr="00F7493C" w:rsidRDefault="001F0A8A" w:rsidP="00526730">
      <w:pPr>
        <w:spacing w:line="360" w:lineRule="auto"/>
        <w:jc w:val="both"/>
      </w:pPr>
    </w:p>
    <w:p w14:paraId="03C07B87" w14:textId="77777777" w:rsidR="001F0A8A" w:rsidRDefault="001F0A8A" w:rsidP="00526730">
      <w:pPr>
        <w:pStyle w:val="Heading4"/>
        <w:spacing w:line="360" w:lineRule="auto"/>
        <w:jc w:val="both"/>
      </w:pPr>
      <w:bookmarkStart w:id="84" w:name="_Toc175841985"/>
      <w:r>
        <w:t>Adding a PHP library</w:t>
      </w:r>
      <w:bookmarkEnd w:id="84"/>
    </w:p>
    <w:p w14:paraId="0A4FAC82" w14:textId="6F9BFE76" w:rsidR="001F0A8A" w:rsidRPr="00F7493C" w:rsidRDefault="001F0A8A" w:rsidP="00526730">
      <w:pPr>
        <w:spacing w:line="360" w:lineRule="auto"/>
        <w:jc w:val="both"/>
      </w:pPr>
      <w:r>
        <w:t xml:space="preserve">If the package of interest is a native PHP library, please scroll down to </w:t>
      </w:r>
      <w:r w:rsidRPr="00021102">
        <w:rPr>
          <w:b/>
          <w:bCs/>
        </w:rPr>
        <w:t>PART 3 – PHP Packages</w:t>
      </w:r>
      <w:r>
        <w:t xml:space="preserve"> and add the PHP library. Alternatively, if you need a non-native PHP library, such as ones developed by the PHP community, you can use composer to add such library. Composer is an equivalent of pip for Python. To search for the different packages in PHP, you can go to </w:t>
      </w:r>
      <w:proofErr w:type="spellStart"/>
      <w:r>
        <w:t>Packagist</w:t>
      </w:r>
      <w:proofErr w:type="spellEnd"/>
      <w:r>
        <w:t xml:space="preserve">: </w:t>
      </w:r>
      <w:hyperlink r:id="rId22" w:history="1">
        <w:r w:rsidRPr="00543BB8">
          <w:rPr>
            <w:rStyle w:val="Hyperlink"/>
          </w:rPr>
          <w:t>https://packagist.org</w:t>
        </w:r>
      </w:hyperlink>
      <w:r>
        <w:t xml:space="preserve">. Once you have the package name, please add it at the end of </w:t>
      </w:r>
      <w:r w:rsidRPr="00021102">
        <w:rPr>
          <w:b/>
          <w:bCs/>
        </w:rPr>
        <w:t xml:space="preserve">PART </w:t>
      </w:r>
      <w:r w:rsidR="001A0076">
        <w:rPr>
          <w:b/>
          <w:bCs/>
        </w:rPr>
        <w:t>3.</w:t>
      </w:r>
      <w:r>
        <w:t xml:space="preserve"> </w:t>
      </w:r>
    </w:p>
    <w:p w14:paraId="6108DFC0" w14:textId="77777777" w:rsidR="001F0A8A" w:rsidRPr="00F7493C" w:rsidRDefault="001F0A8A" w:rsidP="00526730">
      <w:pPr>
        <w:pStyle w:val="Heading4"/>
        <w:spacing w:line="360" w:lineRule="auto"/>
        <w:jc w:val="both"/>
      </w:pPr>
      <w:bookmarkStart w:id="85" w:name="_Toc175841986"/>
      <w:r>
        <w:t>Compiling</w:t>
      </w:r>
      <w:bookmarkEnd w:id="85"/>
    </w:p>
    <w:p w14:paraId="2C7CAD15" w14:textId="41CCCA58" w:rsidR="001F0A8A" w:rsidRDefault="001F0A8A" w:rsidP="00526730">
      <w:pPr>
        <w:spacing w:line="360" w:lineRule="auto"/>
        <w:jc w:val="both"/>
      </w:pPr>
      <w:r>
        <w:t xml:space="preserve">The container’s build includes </w:t>
      </w:r>
      <w:proofErr w:type="spellStart"/>
      <w:r>
        <w:t>gcc</w:t>
      </w:r>
      <w:proofErr w:type="spellEnd"/>
      <w:r>
        <w:t xml:space="preserve"> and g++ compilers. These compilers are used to compile and build bowtie, bowtie2, blast, EMBOSS, </w:t>
      </w:r>
      <w:proofErr w:type="spellStart"/>
      <w:r>
        <w:t>samtools</w:t>
      </w:r>
      <w:proofErr w:type="spellEnd"/>
      <w:r>
        <w:t xml:space="preserve"> and </w:t>
      </w:r>
      <w:proofErr w:type="spellStart"/>
      <w:r>
        <w:t>LillyMol</w:t>
      </w:r>
      <w:proofErr w:type="spellEnd"/>
      <w:r>
        <w:t xml:space="preserve">. If you wish to add your own tools that requires compilation, you will first have to add a line in the Download section to download the source code. Please refer to </w:t>
      </w:r>
      <w:r w:rsidRPr="00021102">
        <w:rPr>
          <w:b/>
          <w:bCs/>
        </w:rPr>
        <w:t xml:space="preserve">PART </w:t>
      </w:r>
      <w:r w:rsidR="001A0076">
        <w:rPr>
          <w:b/>
          <w:bCs/>
        </w:rPr>
        <w:t>4</w:t>
      </w:r>
      <w:r w:rsidRPr="00021102">
        <w:rPr>
          <w:b/>
          <w:bCs/>
        </w:rPr>
        <w:t xml:space="preserve"> </w:t>
      </w:r>
      <w:r>
        <w:rPr>
          <w:b/>
          <w:bCs/>
        </w:rPr>
        <w:t>–</w:t>
      </w:r>
      <w:r w:rsidRPr="00021102">
        <w:rPr>
          <w:b/>
          <w:bCs/>
        </w:rPr>
        <w:t xml:space="preserve"> </w:t>
      </w:r>
      <w:r w:rsidR="001A0076">
        <w:rPr>
          <w:b/>
          <w:bCs/>
        </w:rPr>
        <w:t>Compilation</w:t>
      </w:r>
      <w:r>
        <w:t xml:space="preserve"> to add the download line using </w:t>
      </w:r>
      <w:proofErr w:type="spellStart"/>
      <w:r>
        <w:t>wget</w:t>
      </w:r>
      <w:proofErr w:type="spellEnd"/>
      <w:r>
        <w:t>. Once done, add the compiling steps. A few guidelines are to be followed:</w:t>
      </w:r>
    </w:p>
    <w:p w14:paraId="2E273F6E" w14:textId="1B55B350" w:rsidR="001A0076" w:rsidRDefault="001A0076" w:rsidP="00526730">
      <w:pPr>
        <w:pStyle w:val="ListParagraph"/>
        <w:numPr>
          <w:ilvl w:val="0"/>
          <w:numId w:val="12"/>
        </w:numPr>
        <w:spacing w:line="360" w:lineRule="auto"/>
        <w:jc w:val="both"/>
      </w:pPr>
      <w:r>
        <w:t>Create a directory in $TG_DIR/BACKEND/APPS/[APP_NAME]</w:t>
      </w:r>
    </w:p>
    <w:p w14:paraId="4608BA6C" w14:textId="2391DF10" w:rsidR="001F0A8A" w:rsidRDefault="001F0A8A" w:rsidP="00526730">
      <w:pPr>
        <w:pStyle w:val="ListParagraph"/>
        <w:numPr>
          <w:ilvl w:val="0"/>
          <w:numId w:val="12"/>
        </w:numPr>
        <w:spacing w:line="360" w:lineRule="auto"/>
        <w:jc w:val="both"/>
      </w:pPr>
      <w:r>
        <w:lastRenderedPageBreak/>
        <w:t>Source code should be unzip in a directory under $TG_DIR/BACKEND/APPS/[APP_NAME]</w:t>
      </w:r>
    </w:p>
    <w:p w14:paraId="57E49920" w14:textId="77777777" w:rsidR="001F0A8A" w:rsidRDefault="001F0A8A" w:rsidP="00526730">
      <w:pPr>
        <w:pStyle w:val="ListParagraph"/>
        <w:numPr>
          <w:ilvl w:val="0"/>
          <w:numId w:val="12"/>
        </w:numPr>
        <w:spacing w:line="360" w:lineRule="auto"/>
        <w:jc w:val="both"/>
      </w:pPr>
      <w:r>
        <w:t>Remove the archive after unzip to save space in the container</w:t>
      </w:r>
    </w:p>
    <w:p w14:paraId="77D33CEF" w14:textId="77777777" w:rsidR="001F0A8A" w:rsidRDefault="001F0A8A" w:rsidP="00526730">
      <w:pPr>
        <w:pStyle w:val="ListParagraph"/>
        <w:numPr>
          <w:ilvl w:val="0"/>
          <w:numId w:val="12"/>
        </w:numPr>
        <w:spacing w:line="360" w:lineRule="auto"/>
        <w:jc w:val="both"/>
      </w:pPr>
      <w:r>
        <w:t>Configure and compile within the APPS</w:t>
      </w:r>
      <w:proofErr w:type="gramStart"/>
      <w:r>
        <w:t>/[</w:t>
      </w:r>
      <w:proofErr w:type="gramEnd"/>
      <w:r>
        <w:t>APP_NAME directory]</w:t>
      </w:r>
    </w:p>
    <w:p w14:paraId="7DD594A2" w14:textId="77777777" w:rsidR="001F0A8A" w:rsidRDefault="001F0A8A" w:rsidP="00526730">
      <w:pPr>
        <w:pStyle w:val="ListParagraph"/>
        <w:numPr>
          <w:ilvl w:val="0"/>
          <w:numId w:val="12"/>
        </w:numPr>
        <w:spacing w:line="360" w:lineRule="auto"/>
        <w:jc w:val="both"/>
      </w:pPr>
      <w:r>
        <w:t>Clean the objects file after compiling</w:t>
      </w:r>
    </w:p>
    <w:p w14:paraId="64115CC8" w14:textId="1796727B" w:rsidR="001A0076" w:rsidRDefault="001A0076" w:rsidP="00526730">
      <w:pPr>
        <w:spacing w:line="360" w:lineRule="auto"/>
        <w:jc w:val="both"/>
      </w:pPr>
      <w:r>
        <w:t xml:space="preserve">For all </w:t>
      </w:r>
      <w:r w:rsidR="008556ED">
        <w:t xml:space="preserve">compiled application, it is strongly recommended to create a TOOL line in CONFIG_GLOBAL providing the path of the tool in the container. This allows to avoid hard-coded path in the scripts. Please refer to </w:t>
      </w:r>
      <w:r w:rsidR="008556ED" w:rsidRPr="008556ED">
        <w:rPr>
          <w:rStyle w:val="LinkChar"/>
        </w:rPr>
        <w:fldChar w:fldCharType="begin"/>
      </w:r>
      <w:r w:rsidR="008556ED" w:rsidRPr="008556ED">
        <w:rPr>
          <w:rStyle w:val="LinkChar"/>
        </w:rPr>
        <w:instrText xml:space="preserve"> REF _Ref174712455 \h </w:instrText>
      </w:r>
      <w:r w:rsidR="008556ED">
        <w:rPr>
          <w:rStyle w:val="LinkChar"/>
        </w:rPr>
        <w:instrText xml:space="preserve"> \* MERGEFORMAT </w:instrText>
      </w:r>
      <w:r w:rsidR="008556ED" w:rsidRPr="008556ED">
        <w:rPr>
          <w:rStyle w:val="LinkChar"/>
        </w:rPr>
      </w:r>
      <w:r w:rsidR="008556ED" w:rsidRPr="008556ED">
        <w:rPr>
          <w:rStyle w:val="LinkChar"/>
        </w:rPr>
        <w:fldChar w:fldCharType="separate"/>
      </w:r>
      <w:r w:rsidR="008556ED" w:rsidRPr="008556ED">
        <w:rPr>
          <w:rStyle w:val="LinkChar"/>
        </w:rPr>
        <w:t>Tools (TOOL section)</w:t>
      </w:r>
      <w:r w:rsidR="008556ED" w:rsidRPr="008556ED">
        <w:rPr>
          <w:rStyle w:val="LinkChar"/>
        </w:rPr>
        <w:fldChar w:fldCharType="end"/>
      </w:r>
      <w:r w:rsidR="008556ED" w:rsidRPr="008556ED">
        <w:rPr>
          <w:rStyle w:val="LinkChar"/>
        </w:rPr>
        <w:t xml:space="preserve"> </w:t>
      </w:r>
      <w:r w:rsidR="008556ED">
        <w:t>for format.</w:t>
      </w:r>
    </w:p>
    <w:p w14:paraId="6BB1F7C9" w14:textId="77777777" w:rsidR="001F0A8A" w:rsidRDefault="001F0A8A" w:rsidP="00526730">
      <w:pPr>
        <w:spacing w:line="360" w:lineRule="auto"/>
        <w:jc w:val="both"/>
      </w:pPr>
    </w:p>
    <w:p w14:paraId="257BD32E" w14:textId="77777777" w:rsidR="001F0A8A" w:rsidRDefault="001F0A8A" w:rsidP="00526730">
      <w:pPr>
        <w:spacing w:line="360" w:lineRule="auto"/>
        <w:jc w:val="both"/>
      </w:pPr>
    </w:p>
    <w:p w14:paraId="1A615A9D" w14:textId="77777777" w:rsidR="001F0A8A" w:rsidRDefault="001F0A8A" w:rsidP="00526730">
      <w:pPr>
        <w:spacing w:line="360" w:lineRule="auto"/>
        <w:jc w:val="both"/>
        <w:rPr>
          <w:rFonts w:asciiTheme="majorHAnsi" w:eastAsiaTheme="majorEastAsia" w:hAnsiTheme="majorHAnsi" w:cs="Times New Roman (Headings CS)"/>
          <w:smallCaps/>
          <w:color w:val="263F6A"/>
          <w:sz w:val="42"/>
          <w:szCs w:val="32"/>
          <w:u w:val="single" w:color="0070C0"/>
        </w:rPr>
      </w:pPr>
      <w:r>
        <w:br w:type="page"/>
      </w:r>
    </w:p>
    <w:p w14:paraId="71B360B3" w14:textId="77777777" w:rsidR="001F0A8A" w:rsidRPr="00C52598" w:rsidRDefault="001F0A8A" w:rsidP="00526730">
      <w:pPr>
        <w:spacing w:line="360" w:lineRule="auto"/>
        <w:jc w:val="both"/>
      </w:pPr>
    </w:p>
    <w:p w14:paraId="77180FEF" w14:textId="38F2CDF0" w:rsidR="0007271F" w:rsidRDefault="0007271F" w:rsidP="00526730">
      <w:pPr>
        <w:pStyle w:val="Heading3"/>
        <w:spacing w:line="360" w:lineRule="auto"/>
        <w:jc w:val="both"/>
      </w:pPr>
      <w:bookmarkStart w:id="86" w:name="_Toc175841987"/>
      <w:r>
        <w:t>Registering a new data source</w:t>
      </w:r>
      <w:bookmarkEnd w:id="86"/>
    </w:p>
    <w:p w14:paraId="0D1E734A" w14:textId="7D4183FF" w:rsidR="0007271F" w:rsidRDefault="0007271F" w:rsidP="00526730">
      <w:pPr>
        <w:spacing w:line="360" w:lineRule="auto"/>
        <w:jc w:val="both"/>
      </w:pPr>
      <w:r>
        <w:t xml:space="preserve">To process a new </w:t>
      </w:r>
      <w:r w:rsidRPr="0007271F">
        <w:rPr>
          <w:b/>
          <w:bCs/>
        </w:rPr>
        <w:t>data source,</w:t>
      </w:r>
      <w:r>
        <w:t xml:space="preserve"> you will need to create one or multiple </w:t>
      </w:r>
      <w:r w:rsidRPr="0007271F">
        <w:rPr>
          <w:b/>
          <w:bCs/>
        </w:rPr>
        <w:t>jobs</w:t>
      </w:r>
      <w:r>
        <w:t xml:space="preserve"> (or scripts), that will have one or multiple </w:t>
      </w:r>
      <w:r w:rsidRPr="0007271F">
        <w:rPr>
          <w:b/>
          <w:bCs/>
        </w:rPr>
        <w:t>dependencies</w:t>
      </w:r>
      <w:r>
        <w:t xml:space="preserve"> to other jobs, especially within that data source. All the work will be done in </w:t>
      </w:r>
      <w:r w:rsidRPr="0007271F">
        <w:rPr>
          <w:b/>
          <w:bCs/>
        </w:rPr>
        <w:t>$TG_DIR/BACKEND/SCRIPT</w:t>
      </w:r>
      <w:r>
        <w:t xml:space="preserve">. </w:t>
      </w:r>
      <w:r w:rsidR="00C104D1">
        <w:t xml:space="preserve">We have been trying to be mindful that it might be a lot of files and configuration changes to develop in BioRels. Therefore, to make it easier, we have developed an experimental script that will generate those for you based on some templates. </w:t>
      </w:r>
      <w:proofErr w:type="gramStart"/>
      <w:r w:rsidR="00C104D1">
        <w:t>So</w:t>
      </w:r>
      <w:proofErr w:type="gramEnd"/>
      <w:r w:rsidR="00C104D1">
        <w:t xml:space="preserve"> you can go straight to the section:</w:t>
      </w:r>
      <w:r w:rsidR="00C104D1" w:rsidRPr="00C104D1">
        <w:rPr>
          <w:rStyle w:val="LinkChar"/>
        </w:rPr>
        <w:t xml:space="preserve"> </w:t>
      </w:r>
      <w:r w:rsidR="00C104D1" w:rsidRPr="00C104D1">
        <w:rPr>
          <w:rStyle w:val="LinkChar"/>
        </w:rPr>
        <w:fldChar w:fldCharType="begin"/>
      </w:r>
      <w:r w:rsidR="00C104D1" w:rsidRPr="00C104D1">
        <w:rPr>
          <w:rStyle w:val="LinkChar"/>
        </w:rPr>
        <w:instrText xml:space="preserve"> REF _Ref175927455 \h </w:instrText>
      </w:r>
      <w:r w:rsidR="00C104D1" w:rsidRPr="00C104D1">
        <w:rPr>
          <w:rStyle w:val="LinkChar"/>
        </w:rPr>
      </w:r>
      <w:r w:rsidR="00C104D1">
        <w:rPr>
          <w:rStyle w:val="LinkChar"/>
        </w:rPr>
        <w:instrText xml:space="preserve"> \* MERGEFORMAT </w:instrText>
      </w:r>
      <w:r w:rsidR="00C104D1" w:rsidRPr="00C104D1">
        <w:rPr>
          <w:rStyle w:val="LinkChar"/>
        </w:rPr>
        <w:fldChar w:fldCharType="separate"/>
      </w:r>
      <w:r w:rsidR="00C104D1" w:rsidRPr="00C104D1">
        <w:rPr>
          <w:rStyle w:val="LinkChar"/>
        </w:rPr>
        <w:t>Experimental script generator</w:t>
      </w:r>
      <w:r w:rsidR="00C104D1" w:rsidRPr="00C104D1">
        <w:rPr>
          <w:rStyle w:val="LinkChar"/>
        </w:rPr>
        <w:fldChar w:fldCharType="end"/>
      </w:r>
      <w:r w:rsidR="00C104D1">
        <w:t>, although it would be preferable to go through the sections below first – at least at high level.</w:t>
      </w:r>
    </w:p>
    <w:p w14:paraId="7573DEF1" w14:textId="48638AAA" w:rsidR="00EF3A55" w:rsidRDefault="00EF3A55" w:rsidP="00526730">
      <w:pPr>
        <w:pStyle w:val="Heading4"/>
        <w:spacing w:line="360" w:lineRule="auto"/>
        <w:jc w:val="both"/>
      </w:pPr>
      <w:bookmarkStart w:id="87" w:name="_Toc175841988"/>
      <w:r>
        <w:t>Data source directory</w:t>
      </w:r>
      <w:bookmarkEnd w:id="87"/>
    </w:p>
    <w:p w14:paraId="05FA7C01" w14:textId="77777777" w:rsidR="00EF3A55" w:rsidRDefault="00EF3A55" w:rsidP="00526730">
      <w:pPr>
        <w:spacing w:line="360" w:lineRule="auto"/>
        <w:jc w:val="both"/>
      </w:pPr>
    </w:p>
    <w:p w14:paraId="3427E751" w14:textId="48BA22FC" w:rsidR="004342BE" w:rsidRDefault="0007271F" w:rsidP="00526730">
      <w:pPr>
        <w:spacing w:line="360" w:lineRule="auto"/>
        <w:jc w:val="both"/>
      </w:pPr>
      <w:r>
        <w:t>The first step is to create a new directory</w:t>
      </w:r>
      <w:r w:rsidR="00EF3A55">
        <w:t xml:space="preserve"> called by the name of the data source. Example: UNIPROT, CHEMBL, CHEBI </w:t>
      </w:r>
      <w:proofErr w:type="gramStart"/>
      <w:r w:rsidR="00EF3A55">
        <w:t>…</w:t>
      </w:r>
      <w:r w:rsidR="004342BE">
        <w:t xml:space="preserve"> </w:t>
      </w:r>
      <w:r w:rsidR="00EF3A55">
        <w:t>.</w:t>
      </w:r>
      <w:proofErr w:type="gramEnd"/>
      <w:r w:rsidR="00EF3A55">
        <w:t xml:space="preserve"> For our next steps, we will call it </w:t>
      </w:r>
      <w:r w:rsidR="004342BE" w:rsidRPr="004342BE">
        <w:rPr>
          <w:b/>
          <w:bCs/>
        </w:rPr>
        <w:t>DATASOURCE</w:t>
      </w:r>
      <w:r w:rsidR="004342BE">
        <w:t>. A few guidelines are proposed:</w:t>
      </w:r>
    </w:p>
    <w:p w14:paraId="11B6BC74" w14:textId="5847470F" w:rsidR="004342BE" w:rsidRDefault="004342BE" w:rsidP="00526730">
      <w:pPr>
        <w:pStyle w:val="ListParagraph"/>
        <w:numPr>
          <w:ilvl w:val="0"/>
          <w:numId w:val="26"/>
        </w:numPr>
        <w:spacing w:line="360" w:lineRule="auto"/>
        <w:jc w:val="both"/>
      </w:pPr>
      <w:r>
        <w:t>All uppercase</w:t>
      </w:r>
    </w:p>
    <w:p w14:paraId="26D952FB" w14:textId="6ECBAD71" w:rsidR="0007271F" w:rsidRDefault="004342BE" w:rsidP="00526730">
      <w:pPr>
        <w:pStyle w:val="ListParagraph"/>
        <w:numPr>
          <w:ilvl w:val="0"/>
          <w:numId w:val="26"/>
        </w:numPr>
        <w:spacing w:line="360" w:lineRule="auto"/>
        <w:jc w:val="both"/>
      </w:pPr>
      <w:r>
        <w:t>With the same name as the data source. For Uniprot =&gt; UNIPROT</w:t>
      </w:r>
    </w:p>
    <w:p w14:paraId="7A45C730" w14:textId="7500AEEA" w:rsidR="004342BE" w:rsidRDefault="004342BE" w:rsidP="00526730">
      <w:pPr>
        <w:pStyle w:val="ListParagraph"/>
        <w:numPr>
          <w:ilvl w:val="0"/>
          <w:numId w:val="26"/>
        </w:numPr>
        <w:spacing w:line="360" w:lineRule="auto"/>
        <w:jc w:val="both"/>
      </w:pPr>
      <w:r>
        <w:t>Spaces replaced by _</w:t>
      </w:r>
    </w:p>
    <w:p w14:paraId="63AE4DEB" w14:textId="2F52BC8B" w:rsidR="000F0DA3" w:rsidRDefault="000F0DA3" w:rsidP="00526730">
      <w:pPr>
        <w:pStyle w:val="Heading4"/>
        <w:spacing w:line="360" w:lineRule="auto"/>
        <w:jc w:val="both"/>
      </w:pPr>
      <w:bookmarkStart w:id="88" w:name="_Toc175841989"/>
      <w:r>
        <w:t>Job nomenclature</w:t>
      </w:r>
      <w:bookmarkEnd w:id="88"/>
    </w:p>
    <w:p w14:paraId="4CEBA176" w14:textId="11BD90B1" w:rsidR="004342BE" w:rsidRDefault="004342BE" w:rsidP="00526730">
      <w:pPr>
        <w:spacing w:line="360" w:lineRule="auto"/>
        <w:jc w:val="both"/>
      </w:pPr>
      <w:r>
        <w:t xml:space="preserve">The second step is </w:t>
      </w:r>
      <w:r w:rsidR="000F0DA3">
        <w:t>creating</w:t>
      </w:r>
      <w:r>
        <w:t xml:space="preserve"> the different jobs in that DATASOURCE directory. We recommend the following architecture</w:t>
      </w:r>
      <w:r w:rsidR="00E121BC">
        <w:t xml:space="preserve"> below. Please note that we don’t provide here the extension since we can currently develop in both PHP and python. Therefore, please choose the language of your choice and add the corresponding file extension</w:t>
      </w:r>
    </w:p>
    <w:p w14:paraId="4CA59B96" w14:textId="37A811A6" w:rsidR="004342BE" w:rsidRDefault="004342BE" w:rsidP="00526730">
      <w:pPr>
        <w:pStyle w:val="ListParagraph"/>
        <w:numPr>
          <w:ilvl w:val="0"/>
          <w:numId w:val="27"/>
        </w:numPr>
        <w:spacing w:line="360" w:lineRule="auto"/>
        <w:jc w:val="both"/>
      </w:pPr>
      <w:r>
        <w:t xml:space="preserve">A </w:t>
      </w:r>
      <w:proofErr w:type="spellStart"/>
      <w:r w:rsidRPr="00F86FE8">
        <w:rPr>
          <w:u w:val="single"/>
        </w:rPr>
        <w:t>ck</w:t>
      </w:r>
      <w:r>
        <w:t>_DATASOURCE_</w:t>
      </w:r>
      <w:r w:rsidRPr="00F86FE8">
        <w:rPr>
          <w:u w:val="single"/>
        </w:rPr>
        <w:t>rel</w:t>
      </w:r>
      <w:proofErr w:type="spellEnd"/>
      <w:r>
        <w:t xml:space="preserve"> script: to be run daily and </w:t>
      </w:r>
      <w:r w:rsidRPr="00F86FE8">
        <w:rPr>
          <w:b/>
          <w:bCs/>
          <w:u w:val="single"/>
        </w:rPr>
        <w:t>c</w:t>
      </w:r>
      <w:r>
        <w:t>hec</w:t>
      </w:r>
      <w:r w:rsidRPr="00F86FE8">
        <w:rPr>
          <w:b/>
          <w:bCs/>
          <w:u w:val="single"/>
        </w:rPr>
        <w:t>k</w:t>
      </w:r>
      <w:r>
        <w:t xml:space="preserve"> for the </w:t>
      </w:r>
      <w:r w:rsidRPr="004342BE">
        <w:rPr>
          <w:b/>
          <w:bCs/>
        </w:rPr>
        <w:t>DATASOURCE</w:t>
      </w:r>
      <w:r>
        <w:t xml:space="preserve"> to </w:t>
      </w:r>
      <w:r w:rsidRPr="00F86FE8">
        <w:rPr>
          <w:b/>
          <w:bCs/>
          <w:u w:val="single"/>
        </w:rPr>
        <w:t>rel</w:t>
      </w:r>
      <w:r>
        <w:t>ease a new version.</w:t>
      </w:r>
    </w:p>
    <w:p w14:paraId="6935A6F4" w14:textId="12D04B4D" w:rsidR="004342BE" w:rsidRDefault="004342BE" w:rsidP="00526730">
      <w:pPr>
        <w:pStyle w:val="ListParagraph"/>
        <w:numPr>
          <w:ilvl w:val="0"/>
          <w:numId w:val="27"/>
        </w:numPr>
        <w:spacing w:line="360" w:lineRule="auto"/>
        <w:jc w:val="both"/>
      </w:pPr>
      <w:r>
        <w:t xml:space="preserve">A </w:t>
      </w:r>
      <w:proofErr w:type="spellStart"/>
      <w:r>
        <w:t>dl_DATASOURCE</w:t>
      </w:r>
      <w:proofErr w:type="spellEnd"/>
      <w:r>
        <w:t xml:space="preserve"> script: to be run after </w:t>
      </w:r>
      <w:proofErr w:type="spellStart"/>
      <w:r>
        <w:t>ck_DATASOURCE_rel</w:t>
      </w:r>
      <w:proofErr w:type="spellEnd"/>
      <w:r>
        <w:t xml:space="preserve"> to download the files</w:t>
      </w:r>
    </w:p>
    <w:p w14:paraId="1356DBD2" w14:textId="5CCA7E9A" w:rsidR="004342BE" w:rsidRDefault="004342BE" w:rsidP="00526730">
      <w:pPr>
        <w:pStyle w:val="ListParagraph"/>
        <w:numPr>
          <w:ilvl w:val="0"/>
          <w:numId w:val="27"/>
        </w:numPr>
        <w:spacing w:line="360" w:lineRule="auto"/>
        <w:jc w:val="both"/>
      </w:pPr>
      <w:r>
        <w:t xml:space="preserve">A </w:t>
      </w:r>
      <w:proofErr w:type="spellStart"/>
      <w:r>
        <w:t>db_DATASOURCE</w:t>
      </w:r>
      <w:proofErr w:type="spellEnd"/>
      <w:r>
        <w:t xml:space="preserve"> script: to be run after </w:t>
      </w:r>
      <w:proofErr w:type="spellStart"/>
      <w:r>
        <w:t>dl_DATASOURCE</w:t>
      </w:r>
      <w:proofErr w:type="spellEnd"/>
      <w:r>
        <w:t xml:space="preserve"> to process the files</w:t>
      </w:r>
    </w:p>
    <w:p w14:paraId="2945F1B9" w14:textId="5C47FA9A" w:rsidR="004342BE" w:rsidRDefault="004342BE" w:rsidP="00526730">
      <w:pPr>
        <w:pStyle w:val="ListParagraph"/>
        <w:numPr>
          <w:ilvl w:val="0"/>
          <w:numId w:val="27"/>
        </w:numPr>
        <w:spacing w:line="360" w:lineRule="auto"/>
        <w:jc w:val="both"/>
      </w:pPr>
      <w:r>
        <w:t xml:space="preserve">A </w:t>
      </w:r>
      <w:proofErr w:type="spellStart"/>
      <w:r>
        <w:t>prd_DATASOURCE</w:t>
      </w:r>
      <w:proofErr w:type="spellEnd"/>
      <w:r>
        <w:t xml:space="preserve"> script: to be run after </w:t>
      </w:r>
      <w:proofErr w:type="spellStart"/>
      <w:r>
        <w:t>db_DATASOURCE</w:t>
      </w:r>
      <w:proofErr w:type="spellEnd"/>
      <w:r>
        <w:t xml:space="preserve"> to cleanup and move to production</w:t>
      </w:r>
    </w:p>
    <w:p w14:paraId="6CB47A15" w14:textId="10AB09A0" w:rsidR="004342BE" w:rsidRDefault="004342BE" w:rsidP="00526730">
      <w:pPr>
        <w:spacing w:line="360" w:lineRule="auto"/>
        <w:jc w:val="both"/>
      </w:pPr>
      <w:r>
        <w:lastRenderedPageBreak/>
        <w:t>When the data source is very small, such as just one file being processed and pushed into one or a few tables, we</w:t>
      </w:r>
      <w:r w:rsidR="000F0DA3">
        <w:t xml:space="preserve">’d recommend doing an all in one – that we dubbed </w:t>
      </w:r>
      <w:r w:rsidR="000F0DA3" w:rsidRPr="00F86FE8">
        <w:rPr>
          <w:b/>
          <w:bCs/>
          <w:u w:val="single"/>
        </w:rPr>
        <w:t>wh</w:t>
      </w:r>
      <w:r w:rsidR="000F0DA3">
        <w:t>ole:</w:t>
      </w:r>
    </w:p>
    <w:p w14:paraId="7EC5B093" w14:textId="772A5E2F" w:rsidR="000F0DA3" w:rsidRDefault="000F0DA3" w:rsidP="00526730">
      <w:pPr>
        <w:pStyle w:val="ListParagraph"/>
        <w:numPr>
          <w:ilvl w:val="0"/>
          <w:numId w:val="28"/>
        </w:numPr>
        <w:spacing w:line="360" w:lineRule="auto"/>
        <w:jc w:val="both"/>
      </w:pPr>
      <w:r>
        <w:t xml:space="preserve">A </w:t>
      </w:r>
      <w:proofErr w:type="spellStart"/>
      <w:r w:rsidRPr="00F86FE8">
        <w:rPr>
          <w:u w:val="single"/>
        </w:rPr>
        <w:t>wh</w:t>
      </w:r>
      <w:r>
        <w:t>_DATASOURCE</w:t>
      </w:r>
      <w:proofErr w:type="spellEnd"/>
      <w:r>
        <w:t xml:space="preserve"> script: the perform the </w:t>
      </w:r>
      <w:r w:rsidRPr="00F86FE8">
        <w:rPr>
          <w:b/>
          <w:bCs/>
          <w:u w:val="single"/>
        </w:rPr>
        <w:t>wh</w:t>
      </w:r>
      <w:r>
        <w:t>ole job of checking for release, download, processed and push to production</w:t>
      </w:r>
    </w:p>
    <w:p w14:paraId="44D75176" w14:textId="2F65D51C" w:rsidR="004342BE" w:rsidRDefault="000F0DA3" w:rsidP="00526730">
      <w:pPr>
        <w:spacing w:line="360" w:lineRule="auto"/>
        <w:jc w:val="both"/>
      </w:pPr>
      <w:r>
        <w:t>A few additional scripts should be added depending on the situation:</w:t>
      </w:r>
    </w:p>
    <w:p w14:paraId="5234AC99" w14:textId="50E4672C" w:rsidR="000F0DA3" w:rsidRDefault="000F0DA3" w:rsidP="00526730">
      <w:pPr>
        <w:pStyle w:val="ListParagraph"/>
        <w:numPr>
          <w:ilvl w:val="0"/>
          <w:numId w:val="28"/>
        </w:numPr>
        <w:spacing w:line="360" w:lineRule="auto"/>
        <w:jc w:val="both"/>
      </w:pPr>
      <w:r>
        <w:t xml:space="preserve">If you are processing small molecules, an additional </w:t>
      </w:r>
      <w:proofErr w:type="spellStart"/>
      <w:r>
        <w:t>db_DATASOURCE_cpd</w:t>
      </w:r>
      <w:proofErr w:type="spellEnd"/>
      <w:r>
        <w:t xml:space="preserve"> would be required</w:t>
      </w:r>
      <w:r w:rsidR="009A52DE">
        <w:t xml:space="preserve"> prior to </w:t>
      </w:r>
      <w:proofErr w:type="spellStart"/>
      <w:r w:rsidR="009A52DE">
        <w:t>db_DATASOURCE</w:t>
      </w:r>
      <w:proofErr w:type="spellEnd"/>
      <w:r w:rsidR="009A52DE">
        <w:t>.</w:t>
      </w:r>
    </w:p>
    <w:p w14:paraId="527EC403" w14:textId="5798572E" w:rsidR="009A52DE" w:rsidRDefault="009A52DE" w:rsidP="00526730">
      <w:pPr>
        <w:spacing w:line="360" w:lineRule="auto"/>
        <w:jc w:val="both"/>
      </w:pPr>
      <w:r w:rsidRPr="009A52DE">
        <w:rPr>
          <w:noProof/>
        </w:rPr>
        <w:drawing>
          <wp:inline distT="0" distB="0" distL="0" distR="0" wp14:anchorId="0A55761A" wp14:editId="748AAD65">
            <wp:extent cx="6071870" cy="539750"/>
            <wp:effectExtent l="0" t="0" r="0" b="6350"/>
            <wp:docPr id="1244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466" name=""/>
                    <pic:cNvPicPr/>
                  </pic:nvPicPr>
                  <pic:blipFill>
                    <a:blip r:embed="rId23"/>
                    <a:stretch>
                      <a:fillRect/>
                    </a:stretch>
                  </pic:blipFill>
                  <pic:spPr>
                    <a:xfrm>
                      <a:off x="0" y="0"/>
                      <a:ext cx="6071870" cy="539750"/>
                    </a:xfrm>
                    <a:prstGeom prst="rect">
                      <a:avLst/>
                    </a:prstGeom>
                  </pic:spPr>
                </pic:pic>
              </a:graphicData>
            </a:graphic>
          </wp:inline>
        </w:drawing>
      </w:r>
    </w:p>
    <w:p w14:paraId="45574CCD" w14:textId="77777777" w:rsidR="000F0DA3" w:rsidRDefault="000F0DA3" w:rsidP="00526730">
      <w:pPr>
        <w:pStyle w:val="ListParagraph"/>
        <w:numPr>
          <w:ilvl w:val="0"/>
          <w:numId w:val="28"/>
        </w:numPr>
        <w:spacing w:line="360" w:lineRule="auto"/>
        <w:jc w:val="both"/>
      </w:pPr>
      <w:r>
        <w:t>If the data source you are processing is very large and require parallel jobs, the following scripts should be added:</w:t>
      </w:r>
    </w:p>
    <w:p w14:paraId="0B3B98CA" w14:textId="13494863" w:rsidR="000F0DA3" w:rsidRDefault="000F0DA3" w:rsidP="00526730">
      <w:pPr>
        <w:pStyle w:val="ListParagraph"/>
        <w:numPr>
          <w:ilvl w:val="1"/>
          <w:numId w:val="28"/>
        </w:numPr>
        <w:spacing w:line="360" w:lineRule="auto"/>
        <w:jc w:val="both"/>
      </w:pPr>
      <w:proofErr w:type="spellStart"/>
      <w:r>
        <w:t>pmj_DATASOURCE</w:t>
      </w:r>
      <w:proofErr w:type="spellEnd"/>
      <w:r>
        <w:t xml:space="preserve">: to prepare the </w:t>
      </w:r>
      <w:r w:rsidR="00E121BC">
        <w:t>job batch</w:t>
      </w:r>
      <w:r w:rsidR="00F86FE8">
        <w:t xml:space="preserve"> (</w:t>
      </w:r>
      <w:proofErr w:type="spellStart"/>
      <w:r w:rsidR="00F86FE8">
        <w:t>pmj</w:t>
      </w:r>
      <w:proofErr w:type="spellEnd"/>
      <w:r w:rsidR="00F86FE8">
        <w:t xml:space="preserve"> stands for </w:t>
      </w:r>
      <w:r w:rsidR="00F86FE8" w:rsidRPr="00F86FE8">
        <w:rPr>
          <w:b/>
          <w:bCs/>
          <w:u w:val="single"/>
        </w:rPr>
        <w:t>p</w:t>
      </w:r>
      <w:r w:rsidR="00F86FE8">
        <w:t xml:space="preserve">repare </w:t>
      </w:r>
      <w:r w:rsidR="00F86FE8" w:rsidRPr="00F86FE8">
        <w:rPr>
          <w:b/>
          <w:bCs/>
          <w:u w:val="single"/>
        </w:rPr>
        <w:t>m</w:t>
      </w:r>
      <w:r w:rsidR="00F86FE8">
        <w:t xml:space="preserve">aster </w:t>
      </w:r>
      <w:r w:rsidR="00F86FE8" w:rsidRPr="00F86FE8">
        <w:rPr>
          <w:b/>
          <w:bCs/>
          <w:u w:val="single"/>
        </w:rPr>
        <w:t>j</w:t>
      </w:r>
      <w:r w:rsidR="00F86FE8">
        <w:t>ob)</w:t>
      </w:r>
    </w:p>
    <w:p w14:paraId="375BEB0B" w14:textId="4BCAACB6" w:rsidR="000F0DA3" w:rsidRDefault="000F0DA3" w:rsidP="00526730">
      <w:pPr>
        <w:pStyle w:val="ListParagraph"/>
        <w:numPr>
          <w:ilvl w:val="1"/>
          <w:numId w:val="28"/>
        </w:numPr>
        <w:spacing w:line="360" w:lineRule="auto"/>
        <w:jc w:val="both"/>
      </w:pPr>
      <w:proofErr w:type="spellStart"/>
      <w:r>
        <w:t>process_DATASOURCE</w:t>
      </w:r>
      <w:proofErr w:type="spellEnd"/>
      <w:r>
        <w:t xml:space="preserve">: to be called in individual job and </w:t>
      </w:r>
      <w:r w:rsidR="00E121BC">
        <w:t>process the data</w:t>
      </w:r>
    </w:p>
    <w:p w14:paraId="66A3CCB4" w14:textId="5E2EB0F2" w:rsidR="00E121BC" w:rsidRDefault="00E121BC" w:rsidP="00526730">
      <w:pPr>
        <w:pStyle w:val="ListParagraph"/>
        <w:numPr>
          <w:ilvl w:val="1"/>
          <w:numId w:val="28"/>
        </w:numPr>
        <w:spacing w:line="360" w:lineRule="auto"/>
        <w:jc w:val="both"/>
      </w:pPr>
      <w:proofErr w:type="spellStart"/>
      <w:r>
        <w:t>rmj_DATASOURCE</w:t>
      </w:r>
      <w:proofErr w:type="spellEnd"/>
      <w:r>
        <w:t>: to submit the batch and monitor its execution</w:t>
      </w:r>
      <w:r w:rsidR="00F86FE8">
        <w:t xml:space="preserve"> (</w:t>
      </w:r>
      <w:proofErr w:type="spellStart"/>
      <w:r w:rsidR="00F86FE8">
        <w:t>rmj</w:t>
      </w:r>
      <w:proofErr w:type="spellEnd"/>
      <w:r w:rsidR="00F86FE8">
        <w:t xml:space="preserve"> stands for </w:t>
      </w:r>
      <w:r w:rsidR="00F86FE8" w:rsidRPr="00F86FE8">
        <w:rPr>
          <w:b/>
          <w:bCs/>
          <w:u w:val="single"/>
        </w:rPr>
        <w:t>r</w:t>
      </w:r>
      <w:r w:rsidR="00F86FE8">
        <w:t xml:space="preserve">un </w:t>
      </w:r>
      <w:r w:rsidR="00F86FE8" w:rsidRPr="00F86FE8">
        <w:rPr>
          <w:b/>
          <w:bCs/>
          <w:u w:val="single"/>
        </w:rPr>
        <w:t>m</w:t>
      </w:r>
      <w:r w:rsidR="00F86FE8">
        <w:t xml:space="preserve">aster </w:t>
      </w:r>
      <w:r w:rsidR="00F86FE8" w:rsidRPr="00F86FE8">
        <w:rPr>
          <w:b/>
          <w:bCs/>
          <w:u w:val="single"/>
        </w:rPr>
        <w:t>j</w:t>
      </w:r>
      <w:r w:rsidR="00F86FE8">
        <w:t>ob)</w:t>
      </w:r>
    </w:p>
    <w:p w14:paraId="1C05540B" w14:textId="163E88BB" w:rsidR="00E121BC" w:rsidRDefault="00E121BC" w:rsidP="00526730">
      <w:pPr>
        <w:pStyle w:val="ListParagraph"/>
        <w:numPr>
          <w:ilvl w:val="1"/>
          <w:numId w:val="28"/>
        </w:numPr>
        <w:spacing w:line="360" w:lineRule="auto"/>
        <w:jc w:val="both"/>
      </w:pPr>
      <w:proofErr w:type="spellStart"/>
      <w:r>
        <w:t>db_DATASOURCE</w:t>
      </w:r>
      <w:proofErr w:type="spellEnd"/>
      <w:r>
        <w:t xml:space="preserve"> would then process the results of those batch jobs and push them to database</w:t>
      </w:r>
    </w:p>
    <w:p w14:paraId="170E51F1" w14:textId="680ED42E" w:rsidR="009A52DE" w:rsidRDefault="009A52DE" w:rsidP="00526730">
      <w:pPr>
        <w:spacing w:line="360" w:lineRule="auto"/>
        <w:jc w:val="both"/>
      </w:pPr>
      <w:r w:rsidRPr="009A52DE">
        <w:rPr>
          <w:noProof/>
        </w:rPr>
        <w:drawing>
          <wp:inline distT="0" distB="0" distL="0" distR="0" wp14:anchorId="1BEED74F" wp14:editId="7AB0E805">
            <wp:extent cx="6071870" cy="681355"/>
            <wp:effectExtent l="0" t="0" r="0" b="4445"/>
            <wp:docPr id="45776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67261" name=""/>
                    <pic:cNvPicPr/>
                  </pic:nvPicPr>
                  <pic:blipFill>
                    <a:blip r:embed="rId24"/>
                    <a:stretch>
                      <a:fillRect/>
                    </a:stretch>
                  </pic:blipFill>
                  <pic:spPr>
                    <a:xfrm>
                      <a:off x="0" y="0"/>
                      <a:ext cx="6071870" cy="681355"/>
                    </a:xfrm>
                    <a:prstGeom prst="rect">
                      <a:avLst/>
                    </a:prstGeom>
                  </pic:spPr>
                </pic:pic>
              </a:graphicData>
            </a:graphic>
          </wp:inline>
        </w:drawing>
      </w:r>
    </w:p>
    <w:p w14:paraId="19700589" w14:textId="2CED3154" w:rsidR="00506D59" w:rsidRDefault="00506D59" w:rsidP="00526730">
      <w:pPr>
        <w:spacing w:line="360" w:lineRule="auto"/>
        <w:jc w:val="both"/>
      </w:pPr>
      <w:r>
        <w:t>Please look at the picture below to understand the different processing paths:</w:t>
      </w:r>
    </w:p>
    <w:p w14:paraId="0D68393F" w14:textId="001ADC65" w:rsidR="00506D59" w:rsidRDefault="00506D59" w:rsidP="00526730">
      <w:pPr>
        <w:spacing w:line="360" w:lineRule="auto"/>
        <w:jc w:val="both"/>
      </w:pPr>
      <w:r w:rsidRPr="00506D59">
        <w:rPr>
          <w:noProof/>
        </w:rPr>
        <w:lastRenderedPageBreak/>
        <w:drawing>
          <wp:inline distT="0" distB="0" distL="0" distR="0" wp14:anchorId="2185C1DF" wp14:editId="2ABE20F6">
            <wp:extent cx="6071870" cy="2686050"/>
            <wp:effectExtent l="0" t="0" r="0" b="6350"/>
            <wp:docPr id="1436569033"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69033" name="Picture 1" descr="A diagram of a process&#10;&#10;Description automatically generated with medium confidence"/>
                    <pic:cNvPicPr/>
                  </pic:nvPicPr>
                  <pic:blipFill>
                    <a:blip r:embed="rId25"/>
                    <a:stretch>
                      <a:fillRect/>
                    </a:stretch>
                  </pic:blipFill>
                  <pic:spPr>
                    <a:xfrm>
                      <a:off x="0" y="0"/>
                      <a:ext cx="6071870" cy="2686050"/>
                    </a:xfrm>
                    <a:prstGeom prst="rect">
                      <a:avLst/>
                    </a:prstGeom>
                  </pic:spPr>
                </pic:pic>
              </a:graphicData>
            </a:graphic>
          </wp:inline>
        </w:drawing>
      </w:r>
    </w:p>
    <w:p w14:paraId="2D12B0F3" w14:textId="3B43D4E2" w:rsidR="00C104D1" w:rsidRDefault="00C104D1" w:rsidP="00526730">
      <w:pPr>
        <w:pStyle w:val="Caption"/>
        <w:spacing w:line="360" w:lineRule="auto"/>
        <w:jc w:val="both"/>
      </w:pPr>
      <w:bookmarkStart w:id="89" w:name="_Ref175927785"/>
      <w:r>
        <w:t xml:space="preserve">Figure </w:t>
      </w:r>
      <w:r>
        <w:fldChar w:fldCharType="begin"/>
      </w:r>
      <w:r>
        <w:instrText xml:space="preserve"> SEQ Figure \* ARABIC </w:instrText>
      </w:r>
      <w:r>
        <w:fldChar w:fldCharType="separate"/>
      </w:r>
      <w:r>
        <w:rPr>
          <w:noProof/>
        </w:rPr>
        <w:t>2</w:t>
      </w:r>
      <w:r>
        <w:fldChar w:fldCharType="end"/>
      </w:r>
      <w:bookmarkEnd w:id="89"/>
      <w:r>
        <w:t xml:space="preserve"> – Description of the different Workflows for data preparation</w:t>
      </w:r>
    </w:p>
    <w:p w14:paraId="27136202" w14:textId="41C35716" w:rsidR="00506D59" w:rsidRDefault="00506D59" w:rsidP="00526730">
      <w:pPr>
        <w:spacing w:line="360" w:lineRule="auto"/>
        <w:jc w:val="both"/>
      </w:pPr>
      <w:r>
        <w:t>Each data source almost always starts with a check (ck_) script. If the data source is very small, a whole (</w:t>
      </w:r>
      <w:proofErr w:type="spellStart"/>
      <w:r>
        <w:t>wh</w:t>
      </w:r>
      <w:proofErr w:type="spellEnd"/>
      <w:r>
        <w:t xml:space="preserve">_) script </w:t>
      </w:r>
      <w:r w:rsidR="00FF0CA4">
        <w:t xml:space="preserve">would perform every steps up to production. If the data source is more complicated, a download script would allow to download the necessary files without having any dependency attached to it that would prevent the download. Then, depending on the type of data and complexity, multiple options are possible. First, if the data source is simple/small enough, a </w:t>
      </w:r>
      <w:proofErr w:type="spellStart"/>
      <w:r w:rsidR="00FF0CA4">
        <w:t>db</w:t>
      </w:r>
      <w:proofErr w:type="spellEnd"/>
      <w:r w:rsidR="00FF0CA4">
        <w:t xml:space="preserve">_ script would prepare, process and push the data to the database. If this data source </w:t>
      </w:r>
      <w:r w:rsidR="00BC6471">
        <w:t>possesses</w:t>
      </w:r>
      <w:r w:rsidR="00FF0CA4">
        <w:t xml:space="preserve"> molecular structures, it is recommended to have a separate script </w:t>
      </w:r>
      <w:proofErr w:type="spellStart"/>
      <w:r w:rsidR="00FF0CA4">
        <w:t>db</w:t>
      </w:r>
      <w:proofErr w:type="spellEnd"/>
      <w:r w:rsidR="00FF0CA4">
        <w:t>_*_</w:t>
      </w:r>
      <w:proofErr w:type="spellStart"/>
      <w:r w:rsidR="00FF0CA4">
        <w:t>cpd</w:t>
      </w:r>
      <w:proofErr w:type="spellEnd"/>
      <w:r w:rsidR="00FF0CA4">
        <w:t xml:space="preserve"> to process those compounds independently from and prior to the rest of the data processing. If the data is too big or too complex, it can be broken down into parallel jobs. In this case, an optional preparation script (pp_) can assess the number or list the records to process or do some cleanup prior to the processing. Then, </w:t>
      </w:r>
      <w:proofErr w:type="spellStart"/>
      <w:r w:rsidR="00FF0CA4">
        <w:t>pmj</w:t>
      </w:r>
      <w:proofErr w:type="spellEnd"/>
      <w:r w:rsidR="00FF0CA4">
        <w:t xml:space="preserve">_ script would generate the shell scripts necessary for the parallel jobs. The </w:t>
      </w:r>
      <w:proofErr w:type="spellStart"/>
      <w:r w:rsidR="00FF0CA4">
        <w:t>rmj</w:t>
      </w:r>
      <w:proofErr w:type="spellEnd"/>
      <w:r w:rsidR="00FF0CA4">
        <w:t xml:space="preserve">_ scripts would execute the processing </w:t>
      </w:r>
    </w:p>
    <w:p w14:paraId="50AE8F18" w14:textId="77777777" w:rsidR="00506D59" w:rsidRDefault="00506D59" w:rsidP="00526730">
      <w:pPr>
        <w:spacing w:line="360" w:lineRule="auto"/>
        <w:jc w:val="both"/>
      </w:pPr>
    </w:p>
    <w:p w14:paraId="0617A061" w14:textId="2B3FB5EB" w:rsidR="00E23D34" w:rsidRDefault="00E23D34" w:rsidP="00526730">
      <w:pPr>
        <w:pStyle w:val="Heading4"/>
        <w:spacing w:line="360" w:lineRule="auto"/>
        <w:jc w:val="both"/>
      </w:pPr>
      <w:bookmarkStart w:id="90" w:name="_Toc175841990"/>
      <w:r>
        <w:t>Adding to CONFIG_GLOBAL</w:t>
      </w:r>
      <w:bookmarkEnd w:id="90"/>
    </w:p>
    <w:p w14:paraId="228423A9" w14:textId="72743867" w:rsidR="00E23D34" w:rsidRDefault="00E23D34" w:rsidP="00526730">
      <w:pPr>
        <w:spacing w:line="360" w:lineRule="auto"/>
        <w:jc w:val="both"/>
      </w:pPr>
      <w:r>
        <w:t>CONFIG_GLOBAL stores the global variables, the path to different tools as well as their parameters, but also web path to FTP servers. Thus, if you need to add a new web path, you can add it as a link</w:t>
      </w:r>
      <w:r w:rsidR="007A5609">
        <w:t>:</w:t>
      </w:r>
    </w:p>
    <w:p w14:paraId="3625E8DB" w14:textId="5AA1FBE5" w:rsidR="00E23D34" w:rsidRDefault="00E23D34" w:rsidP="007A5609">
      <w:pPr>
        <w:shd w:val="clear" w:color="auto" w:fill="FFFFFF"/>
        <w:spacing w:line="270" w:lineRule="atLeast"/>
        <w:jc w:val="center"/>
        <w:rPr>
          <w:rFonts w:ascii="Menlo" w:hAnsi="Menlo" w:cs="Menlo"/>
          <w:color w:val="3B3B3B"/>
          <w:sz w:val="18"/>
          <w:szCs w:val="18"/>
        </w:rPr>
      </w:pPr>
      <w:r w:rsidRPr="00E23D34">
        <w:rPr>
          <w:rFonts w:ascii="Menlo" w:hAnsi="Menlo" w:cs="Menlo"/>
          <w:color w:val="795E26"/>
          <w:sz w:val="18"/>
          <w:szCs w:val="18"/>
        </w:rPr>
        <w:t>LINK</w:t>
      </w:r>
      <w:r w:rsidRPr="00E23D34">
        <w:rPr>
          <w:rFonts w:ascii="Menlo" w:hAnsi="Menlo" w:cs="Menlo"/>
          <w:color w:val="3B3B3B"/>
          <w:sz w:val="18"/>
          <w:szCs w:val="18"/>
        </w:rPr>
        <w:t xml:space="preserve">    </w:t>
      </w:r>
      <w:r w:rsidRPr="00E23D34">
        <w:rPr>
          <w:rFonts w:ascii="Menlo" w:hAnsi="Menlo" w:cs="Menlo"/>
          <w:color w:val="A31515"/>
          <w:sz w:val="18"/>
          <w:szCs w:val="18"/>
        </w:rPr>
        <w:t>FTP_ENSEMBL</w:t>
      </w:r>
      <w:r w:rsidRPr="00E23D34">
        <w:rPr>
          <w:rFonts w:ascii="Menlo" w:hAnsi="Menlo" w:cs="Menlo"/>
          <w:color w:val="3B3B3B"/>
          <w:sz w:val="18"/>
          <w:szCs w:val="18"/>
        </w:rPr>
        <w:t xml:space="preserve">         </w:t>
      </w:r>
      <w:hyperlink r:id="rId26" w:history="1">
        <w:r w:rsidR="007A5609" w:rsidRPr="00E23D34">
          <w:rPr>
            <w:rStyle w:val="Hyperlink"/>
            <w:rFonts w:ascii="Menlo" w:hAnsi="Menlo" w:cs="Menlo"/>
            <w:sz w:val="18"/>
            <w:szCs w:val="18"/>
          </w:rPr>
          <w:t>http://ftp.ensembl.org/pub/</w:t>
        </w:r>
      </w:hyperlink>
    </w:p>
    <w:p w14:paraId="44BC6CB8" w14:textId="77777777" w:rsidR="007A5609" w:rsidRPr="007A5609" w:rsidRDefault="007A5609" w:rsidP="007A5609">
      <w:pPr>
        <w:shd w:val="clear" w:color="auto" w:fill="FFFFFF"/>
        <w:spacing w:line="270" w:lineRule="atLeast"/>
        <w:jc w:val="center"/>
        <w:rPr>
          <w:rFonts w:ascii="Menlo" w:hAnsi="Menlo" w:cs="Menlo"/>
          <w:color w:val="3B3B3B"/>
          <w:sz w:val="18"/>
          <w:szCs w:val="18"/>
        </w:rPr>
      </w:pPr>
    </w:p>
    <w:p w14:paraId="676426B9" w14:textId="5746D7FC" w:rsidR="007A5609" w:rsidRDefault="007A5609" w:rsidP="00526730">
      <w:pPr>
        <w:spacing w:line="360" w:lineRule="auto"/>
        <w:jc w:val="both"/>
      </w:pPr>
      <w:r w:rsidRPr="007A5609">
        <w:rPr>
          <w:b/>
          <w:bCs/>
        </w:rPr>
        <w:t>Guidelines</w:t>
      </w:r>
      <w:r>
        <w:t>:</w:t>
      </w:r>
    </w:p>
    <w:p w14:paraId="7A42C2A9" w14:textId="77777777" w:rsidR="007A5609" w:rsidRDefault="007A5609" w:rsidP="00526730">
      <w:pPr>
        <w:pStyle w:val="ListParagraph"/>
        <w:numPr>
          <w:ilvl w:val="0"/>
          <w:numId w:val="29"/>
        </w:numPr>
        <w:spacing w:line="360" w:lineRule="auto"/>
        <w:jc w:val="both"/>
      </w:pPr>
      <w:r>
        <w:lastRenderedPageBreak/>
        <w:t>A link is composed of 3 columns separated by one or multiple tabs</w:t>
      </w:r>
    </w:p>
    <w:p w14:paraId="531C537E" w14:textId="31CA6B8C" w:rsidR="007A5609" w:rsidRDefault="007A5609" w:rsidP="00526730">
      <w:pPr>
        <w:pStyle w:val="ListParagraph"/>
        <w:numPr>
          <w:ilvl w:val="0"/>
          <w:numId w:val="29"/>
        </w:numPr>
        <w:spacing w:line="360" w:lineRule="auto"/>
        <w:jc w:val="both"/>
      </w:pPr>
      <w:r>
        <w:t xml:space="preserve">The number of tabs between columns doesn’t matter – </w:t>
      </w:r>
      <w:proofErr w:type="gramStart"/>
      <w:r>
        <w:t>as long as</w:t>
      </w:r>
      <w:proofErr w:type="gramEnd"/>
      <w:r>
        <w:t xml:space="preserve"> there are 3 values.</w:t>
      </w:r>
    </w:p>
    <w:p w14:paraId="108397B2" w14:textId="093A35BF" w:rsidR="007A5609" w:rsidRDefault="007A5609" w:rsidP="00526730">
      <w:pPr>
        <w:pStyle w:val="ListParagraph"/>
        <w:numPr>
          <w:ilvl w:val="0"/>
          <w:numId w:val="29"/>
        </w:numPr>
        <w:spacing w:line="360" w:lineRule="auto"/>
        <w:jc w:val="both"/>
      </w:pPr>
      <w:r>
        <w:t>The naming convention is FTP_</w:t>
      </w:r>
      <w:r w:rsidRPr="007A5609">
        <w:rPr>
          <w:b/>
          <w:bCs/>
        </w:rPr>
        <w:t>DATASOURCE</w:t>
      </w:r>
    </w:p>
    <w:p w14:paraId="03D36A85" w14:textId="4878BC0E" w:rsidR="007A5609" w:rsidRDefault="007A5609" w:rsidP="00526730">
      <w:pPr>
        <w:pStyle w:val="ListParagraph"/>
        <w:numPr>
          <w:ilvl w:val="0"/>
          <w:numId w:val="29"/>
        </w:numPr>
        <w:spacing w:line="360" w:lineRule="auto"/>
        <w:jc w:val="both"/>
      </w:pPr>
      <w:r>
        <w:t>https paths are recommended</w:t>
      </w:r>
    </w:p>
    <w:p w14:paraId="0CA6330E" w14:textId="08075430" w:rsidR="007A5609" w:rsidRDefault="007A5609" w:rsidP="00526730">
      <w:pPr>
        <w:pStyle w:val="Heading4"/>
        <w:spacing w:line="360" w:lineRule="auto"/>
        <w:jc w:val="both"/>
      </w:pPr>
      <w:bookmarkStart w:id="91" w:name="_Toc175841991"/>
      <w:r>
        <w:t>Adding to CONFIG_JOB</w:t>
      </w:r>
      <w:bookmarkEnd w:id="91"/>
    </w:p>
    <w:p w14:paraId="24A12A0A" w14:textId="7AFB40F8" w:rsidR="00E104C9" w:rsidRDefault="007A5609" w:rsidP="00526730">
      <w:pPr>
        <w:spacing w:line="360" w:lineRule="auto"/>
        <w:jc w:val="both"/>
      </w:pPr>
      <w:r>
        <w:t xml:space="preserve">CONFIG_JOB is </w:t>
      </w:r>
      <w:r w:rsidR="00E430E4">
        <w:t>the core of the autom</w:t>
      </w:r>
      <w:r w:rsidR="00E104C9">
        <w:t xml:space="preserve">ation. It defines when a job is triggered depending on many different factors. In this section we will review how to properly configure a job. </w:t>
      </w:r>
    </w:p>
    <w:p w14:paraId="3C0CD90E" w14:textId="4694E0FD" w:rsidR="00457A0B" w:rsidRDefault="009C0FF8" w:rsidP="00526730">
      <w:pPr>
        <w:pStyle w:val="Heading5"/>
        <w:spacing w:line="360" w:lineRule="auto"/>
        <w:jc w:val="both"/>
      </w:pPr>
      <w:bookmarkStart w:id="92" w:name="_Toc175841992"/>
      <w:r>
        <w:t>D</w:t>
      </w:r>
      <w:r w:rsidR="00457A0B" w:rsidRPr="00457A0B">
        <w:t>ata source block:</w:t>
      </w:r>
      <w:bookmarkEnd w:id="92"/>
    </w:p>
    <w:p w14:paraId="37361CB2" w14:textId="77777777" w:rsidR="009C0FF8" w:rsidRDefault="009C0FF8" w:rsidP="00526730">
      <w:pPr>
        <w:spacing w:line="360" w:lineRule="auto"/>
        <w:jc w:val="both"/>
      </w:pPr>
      <w:r>
        <w:t>All scripts for a given data source must be with the same line blocks – called a data source block. Each data source block is separated from other data source blocks by an empty line for more clarity. The position of a data source block is important. If you choose to incorporate a new data source in Biorels, you shouldn’t necessarily put the data source block at the end of the CONFIG_JOB.</w:t>
      </w:r>
    </w:p>
    <w:p w14:paraId="3B048383" w14:textId="21EE5725" w:rsidR="009C0FF8" w:rsidRPr="009C0FF8" w:rsidRDefault="009C0FF8" w:rsidP="00526730">
      <w:pPr>
        <w:spacing w:line="360" w:lineRule="auto"/>
        <w:jc w:val="both"/>
      </w:pPr>
      <w:r>
        <w:t>Here is a simple guideline:</w:t>
      </w:r>
    </w:p>
    <w:p w14:paraId="401B8269" w14:textId="45888BB1" w:rsidR="00457A0B" w:rsidRDefault="00457A0B" w:rsidP="00526730">
      <w:pPr>
        <w:pStyle w:val="ListParagraph"/>
        <w:numPr>
          <w:ilvl w:val="0"/>
          <w:numId w:val="30"/>
        </w:numPr>
        <w:spacing w:line="360" w:lineRule="auto"/>
        <w:jc w:val="both"/>
      </w:pPr>
      <w:r w:rsidRPr="00682D8E">
        <w:t xml:space="preserve">Put your </w:t>
      </w:r>
      <w:r w:rsidR="00682D8E" w:rsidRPr="00682D8E">
        <w:t xml:space="preserve">data source block after the last critical </w:t>
      </w:r>
      <w:r w:rsidR="00C85B5A">
        <w:t>parent</w:t>
      </w:r>
      <w:r w:rsidR="00682D8E" w:rsidRPr="00682D8E">
        <w:t xml:space="preserve"> data source block</w:t>
      </w:r>
      <w:r w:rsidR="00682D8E">
        <w:t>.</w:t>
      </w:r>
    </w:p>
    <w:p w14:paraId="1F8C9737" w14:textId="1F0CA3ED" w:rsidR="00682D8E" w:rsidRDefault="00682D8E" w:rsidP="00526730">
      <w:pPr>
        <w:spacing w:line="360" w:lineRule="auto"/>
        <w:jc w:val="both"/>
      </w:pPr>
      <w:r w:rsidRPr="00625EF5">
        <w:rPr>
          <w:noProof/>
        </w:rPr>
        <w:drawing>
          <wp:inline distT="0" distB="0" distL="0" distR="0" wp14:anchorId="42F988F3" wp14:editId="4BA48DB3">
            <wp:extent cx="6071870" cy="652780"/>
            <wp:effectExtent l="0" t="0" r="0" b="0"/>
            <wp:docPr id="271240444" name="Picture 27124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77612" name=""/>
                    <pic:cNvPicPr/>
                  </pic:nvPicPr>
                  <pic:blipFill>
                    <a:blip r:embed="rId15"/>
                    <a:stretch>
                      <a:fillRect/>
                    </a:stretch>
                  </pic:blipFill>
                  <pic:spPr>
                    <a:xfrm>
                      <a:off x="0" y="0"/>
                      <a:ext cx="6071870" cy="652780"/>
                    </a:xfrm>
                    <a:prstGeom prst="rect">
                      <a:avLst/>
                    </a:prstGeom>
                  </pic:spPr>
                </pic:pic>
              </a:graphicData>
            </a:graphic>
          </wp:inline>
        </w:drawing>
      </w:r>
    </w:p>
    <w:p w14:paraId="47FF03B4" w14:textId="77777777" w:rsidR="009C0FF8" w:rsidRDefault="00682D8E" w:rsidP="00526730">
      <w:pPr>
        <w:spacing w:line="360" w:lineRule="auto"/>
        <w:jc w:val="both"/>
      </w:pPr>
      <w:r>
        <w:t>In the example above, we have 2 data source blocks: 1 for taxonomy, made of 1 script, and one for gene, composed of 6 scripts.</w:t>
      </w:r>
      <w:r w:rsidR="009C0FF8">
        <w:t xml:space="preserve"> GENE will come after TAXONOMY because any given gene is related to a specific organism.</w:t>
      </w:r>
    </w:p>
    <w:p w14:paraId="1A7316DA" w14:textId="6D812B3E" w:rsidR="009C0FF8" w:rsidRDefault="009C0FF8" w:rsidP="00526730">
      <w:pPr>
        <w:pStyle w:val="Heading5"/>
        <w:spacing w:line="360" w:lineRule="auto"/>
        <w:jc w:val="both"/>
      </w:pPr>
      <w:bookmarkStart w:id="93" w:name="_Toc175841993"/>
      <w:r>
        <w:t>Reviewing job configuration</w:t>
      </w:r>
      <w:r w:rsidRPr="00457A0B">
        <w:t>:</w:t>
      </w:r>
      <w:bookmarkEnd w:id="93"/>
      <w:r>
        <w:t xml:space="preserve"> </w:t>
      </w:r>
    </w:p>
    <w:p w14:paraId="2A8235F4" w14:textId="002383BA" w:rsidR="00682D8E" w:rsidRDefault="00682D8E" w:rsidP="00526730">
      <w:pPr>
        <w:spacing w:line="360" w:lineRule="auto"/>
        <w:jc w:val="both"/>
      </w:pPr>
      <w:r>
        <w:t>Once you have defined where in the file you want to incorporate the data source block, you can create the job lines. Each line will define a job, with its ruleset on when to run or not run it.</w:t>
      </w:r>
      <w:r w:rsidR="00F14D6C">
        <w:t xml:space="preserve"> Below is the walkthrough of each column:</w:t>
      </w:r>
    </w:p>
    <w:p w14:paraId="1B1219AE" w14:textId="391FDE43" w:rsidR="00E104C9" w:rsidRDefault="00E104C9" w:rsidP="00526730">
      <w:pPr>
        <w:spacing w:line="360" w:lineRule="auto"/>
        <w:jc w:val="both"/>
      </w:pPr>
      <w:r w:rsidRPr="00E104C9">
        <w:rPr>
          <w:b/>
          <w:bCs/>
        </w:rPr>
        <w:t>Column 1:</w:t>
      </w:r>
      <w:r>
        <w:rPr>
          <w:b/>
          <w:bCs/>
        </w:rPr>
        <w:t xml:space="preserve"> </w:t>
      </w:r>
      <w:r>
        <w:t xml:space="preserve">Each line starting with SC provides the ruleset for a </w:t>
      </w:r>
      <w:proofErr w:type="spellStart"/>
      <w:r w:rsidRPr="00E104C9">
        <w:rPr>
          <w:b/>
          <w:bCs/>
        </w:rPr>
        <w:t>S</w:t>
      </w:r>
      <w:r>
        <w:rPr>
          <w:b/>
          <w:bCs/>
        </w:rPr>
        <w:t>C</w:t>
      </w:r>
      <w:r>
        <w:t>ript.</w:t>
      </w:r>
      <w:proofErr w:type="spellEnd"/>
      <w:r>
        <w:t xml:space="preserve"> </w:t>
      </w:r>
    </w:p>
    <w:p w14:paraId="530F4A67" w14:textId="30D1FDF3" w:rsidR="007A5609" w:rsidRDefault="00E104C9" w:rsidP="00526730">
      <w:pPr>
        <w:spacing w:line="360" w:lineRule="auto"/>
        <w:jc w:val="both"/>
      </w:pPr>
      <w:r w:rsidRPr="00E104C9">
        <w:rPr>
          <w:b/>
          <w:bCs/>
        </w:rPr>
        <w:t>Column 2:</w:t>
      </w:r>
      <w:r>
        <w:t xml:space="preserve"> The second column represent the Job identifier (JOB_ID). If you want to process a new data source, provide the first job a JOB_ID with a round number, usually 10 above the previous job in the file.</w:t>
      </w:r>
    </w:p>
    <w:p w14:paraId="55F8DFBF" w14:textId="00BFD2DC" w:rsidR="00F14D6C" w:rsidRDefault="00F14D6C" w:rsidP="00526730">
      <w:pPr>
        <w:spacing w:line="360" w:lineRule="auto"/>
        <w:jc w:val="both"/>
      </w:pPr>
      <w:r w:rsidRPr="00F14D6C">
        <w:rPr>
          <w:b/>
          <w:bCs/>
        </w:rPr>
        <w:lastRenderedPageBreak/>
        <w:t xml:space="preserve">Column 3: </w:t>
      </w:r>
      <w:r w:rsidRPr="00F14D6C">
        <w:t>Job name</w:t>
      </w:r>
      <w:r>
        <w:t>. Must be the same the script name (minus the extension)</w:t>
      </w:r>
    </w:p>
    <w:p w14:paraId="29109207" w14:textId="45B40917" w:rsidR="00F14D6C" w:rsidRDefault="00F14D6C" w:rsidP="00526730">
      <w:pPr>
        <w:spacing w:line="360" w:lineRule="auto"/>
        <w:jc w:val="both"/>
      </w:pPr>
      <w:r w:rsidRPr="00F14D6C">
        <w:rPr>
          <w:b/>
          <w:bCs/>
        </w:rPr>
        <w:t>Column 4:</w:t>
      </w:r>
      <w:r>
        <w:rPr>
          <w:b/>
          <w:bCs/>
        </w:rPr>
        <w:t xml:space="preserve"> </w:t>
      </w:r>
      <w:r w:rsidRPr="00F14D6C">
        <w:t>List</w:t>
      </w:r>
      <w:r>
        <w:t xml:space="preserve"> of job identifiers</w:t>
      </w:r>
      <w:r w:rsidR="00C85B5A">
        <w:t xml:space="preserve"> that are</w:t>
      </w:r>
      <w:r>
        <w:t xml:space="preserve"> required to be </w:t>
      </w:r>
      <w:r w:rsidR="00C85B5A">
        <w:t>successful</w:t>
      </w:r>
      <w:r>
        <w:t xml:space="preserve"> prior to trigger this job</w:t>
      </w:r>
      <w:r w:rsidR="00A36999">
        <w:t xml:space="preserve"> – if enabled.</w:t>
      </w:r>
      <w:r>
        <w:t xml:space="preserve"> </w:t>
      </w:r>
    </w:p>
    <w:p w14:paraId="40FE4207" w14:textId="76AF9FAD" w:rsidR="00F14D6C" w:rsidRDefault="00F14D6C" w:rsidP="00526730">
      <w:pPr>
        <w:spacing w:line="360" w:lineRule="auto"/>
        <w:jc w:val="both"/>
      </w:pPr>
      <w:r w:rsidRPr="00F14D6C">
        <w:rPr>
          <w:b/>
          <w:bCs/>
        </w:rPr>
        <w:t>Column 5:</w:t>
      </w:r>
      <w:r>
        <w:t xml:space="preserve"> List of job identifiers that would trigger the jobs if the required jobs and the </w:t>
      </w:r>
      <w:proofErr w:type="spellStart"/>
      <w:r>
        <w:t>required_updated</w:t>
      </w:r>
      <w:proofErr w:type="spellEnd"/>
      <w:r>
        <w:t xml:space="preserve"> jobs have been run successfully.</w:t>
      </w:r>
    </w:p>
    <w:p w14:paraId="7E0665FB" w14:textId="332F5547" w:rsidR="00F14D6C" w:rsidRDefault="00F14D6C" w:rsidP="00526730">
      <w:pPr>
        <w:spacing w:line="360" w:lineRule="auto"/>
        <w:jc w:val="both"/>
      </w:pPr>
      <w:r w:rsidRPr="00F14D6C">
        <w:rPr>
          <w:b/>
          <w:bCs/>
        </w:rPr>
        <w:t>Column 6:</w:t>
      </w:r>
      <w:r>
        <w:t xml:space="preserve"> List of </w:t>
      </w:r>
      <w:r w:rsidR="00C85B5A">
        <w:t>job identifiers that</w:t>
      </w:r>
      <w:r>
        <w:t xml:space="preserve"> are required to be successfully run at least once</w:t>
      </w:r>
      <w:r w:rsidR="00EF3A55">
        <w:t>.</w:t>
      </w:r>
    </w:p>
    <w:p w14:paraId="192B7AA1" w14:textId="438FAB7C" w:rsidR="0087460D" w:rsidRDefault="0087460D" w:rsidP="00526730">
      <w:pPr>
        <w:spacing w:line="360" w:lineRule="auto"/>
        <w:jc w:val="both"/>
      </w:pPr>
      <w:r w:rsidRPr="00A36999">
        <w:rPr>
          <w:i/>
          <w:iCs/>
        </w:rPr>
        <w:t>Important note</w:t>
      </w:r>
      <w:r>
        <w:rPr>
          <w:i/>
          <w:iCs/>
        </w:rPr>
        <w:t xml:space="preserve"> for Columns 4 to 6</w:t>
      </w:r>
      <w:r w:rsidRPr="00A36999">
        <w:rPr>
          <w:i/>
          <w:iCs/>
        </w:rPr>
        <w:t>:</w:t>
      </w:r>
      <w:r>
        <w:t xml:space="preserve"> the behavior can be different between critical and </w:t>
      </w:r>
      <w:proofErr w:type="spellStart"/>
      <w:proofErr w:type="gramStart"/>
      <w:r>
        <w:t>non critical</w:t>
      </w:r>
      <w:proofErr w:type="spellEnd"/>
      <w:proofErr w:type="gramEnd"/>
      <w:r>
        <w:t xml:space="preserve"> dependencies. If a user chooses not to enable a critical dependency, then its requirement as a dependency to your job will be ignored. </w:t>
      </w:r>
      <w:proofErr w:type="gramStart"/>
      <w:r>
        <w:t>Therefore</w:t>
      </w:r>
      <w:proofErr w:type="gramEnd"/>
      <w:r>
        <w:t xml:space="preserve"> you must enable in your script logic a failsafe if a critical data isn’t there to stop and fail the job.</w:t>
      </w:r>
    </w:p>
    <w:p w14:paraId="1E0DF98E" w14:textId="77777777" w:rsidR="0087460D" w:rsidRDefault="0087460D" w:rsidP="00526730">
      <w:pPr>
        <w:spacing w:line="360" w:lineRule="auto"/>
        <w:jc w:val="both"/>
      </w:pPr>
    </w:p>
    <w:p w14:paraId="773AB2AD" w14:textId="1DEC8AF8" w:rsidR="00EF3A55" w:rsidRDefault="00EF3A55" w:rsidP="00526730">
      <w:pPr>
        <w:spacing w:line="360" w:lineRule="auto"/>
        <w:jc w:val="both"/>
      </w:pPr>
      <w:r w:rsidRPr="00EF3A55">
        <w:rPr>
          <w:b/>
          <w:bCs/>
        </w:rPr>
        <w:t>Column 7:</w:t>
      </w:r>
      <w:r>
        <w:t xml:space="preserve"> Directory name. Must be the same as the DATASOURCE directory name.</w:t>
      </w:r>
    </w:p>
    <w:p w14:paraId="3042AE26" w14:textId="6B7FECF0" w:rsidR="0064678F" w:rsidRDefault="00E379EA" w:rsidP="00526730">
      <w:pPr>
        <w:spacing w:line="360" w:lineRule="auto"/>
        <w:jc w:val="both"/>
      </w:pPr>
      <w:r w:rsidRPr="0064678F">
        <w:rPr>
          <w:b/>
          <w:bCs/>
        </w:rPr>
        <w:t>Column 8:</w:t>
      </w:r>
      <w:r>
        <w:t xml:space="preserve"> Trig</w:t>
      </w:r>
      <w:r w:rsidR="0064678F">
        <w:t>gering requirement, based on dependent jobs:</w:t>
      </w:r>
    </w:p>
    <w:p w14:paraId="091FAF5D" w14:textId="0D722235" w:rsidR="0064678F" w:rsidRDefault="0064678F" w:rsidP="00526730">
      <w:pPr>
        <w:pStyle w:val="ListParagraph"/>
        <w:numPr>
          <w:ilvl w:val="1"/>
          <w:numId w:val="30"/>
        </w:numPr>
        <w:spacing w:after="0" w:line="360" w:lineRule="auto"/>
        <w:jc w:val="both"/>
      </w:pPr>
      <w:r>
        <w:t xml:space="preserve">C: All </w:t>
      </w:r>
      <w:r w:rsidR="00C85B5A">
        <w:t>parent</w:t>
      </w:r>
      <w:r>
        <w:t xml:space="preserve"> jobs must be updated (Complete) </w:t>
      </w:r>
    </w:p>
    <w:p w14:paraId="1F97482C" w14:textId="34A1F313" w:rsidR="0064678F" w:rsidRDefault="0064678F" w:rsidP="00526730">
      <w:pPr>
        <w:pStyle w:val="ListParagraph"/>
        <w:numPr>
          <w:ilvl w:val="1"/>
          <w:numId w:val="30"/>
        </w:numPr>
        <w:spacing w:after="0" w:line="360" w:lineRule="auto"/>
        <w:jc w:val="both"/>
      </w:pPr>
      <w:r>
        <w:t xml:space="preserve">A: Any </w:t>
      </w:r>
      <w:r w:rsidR="00C85B5A">
        <w:t>parent</w:t>
      </w:r>
      <w:r>
        <w:t xml:space="preserve"> jobs must be updated to trigger the updated</w:t>
      </w:r>
    </w:p>
    <w:p w14:paraId="09B87B1B" w14:textId="77777777" w:rsidR="0064678F" w:rsidRDefault="0064678F" w:rsidP="00526730">
      <w:pPr>
        <w:pStyle w:val="ListParagraph"/>
        <w:numPr>
          <w:ilvl w:val="1"/>
          <w:numId w:val="30"/>
        </w:numPr>
        <w:spacing w:after="0" w:line="360" w:lineRule="auto"/>
        <w:jc w:val="both"/>
      </w:pPr>
      <w:r>
        <w:t>D: All parent jobs that are NOT disabled must be updated</w:t>
      </w:r>
    </w:p>
    <w:p w14:paraId="07FD8360" w14:textId="495E17AF" w:rsidR="0064678F" w:rsidRDefault="00C85B5A" w:rsidP="00526730">
      <w:pPr>
        <w:spacing w:line="360" w:lineRule="auto"/>
        <w:jc w:val="both"/>
      </w:pPr>
      <w:r w:rsidRPr="00C85B5A">
        <w:rPr>
          <w:b/>
          <w:bCs/>
        </w:rPr>
        <w:t xml:space="preserve">Column </w:t>
      </w:r>
      <w:r w:rsidR="0064678F" w:rsidRPr="00C85B5A">
        <w:rPr>
          <w:b/>
          <w:bCs/>
        </w:rPr>
        <w:t>9</w:t>
      </w:r>
      <w:r>
        <w:t xml:space="preserve">: Job type. </w:t>
      </w:r>
      <w:r w:rsidR="0064678F">
        <w:t>D: Processing job</w:t>
      </w:r>
      <w:r>
        <w:t xml:space="preserve"> / </w:t>
      </w:r>
      <w:r w:rsidR="0064678F">
        <w:t>P: Moving to PRD job</w:t>
      </w:r>
    </w:p>
    <w:p w14:paraId="23A5A197" w14:textId="00EB6336" w:rsidR="0064678F" w:rsidRDefault="00C85B5A" w:rsidP="00526730">
      <w:pPr>
        <w:spacing w:line="360" w:lineRule="auto"/>
        <w:jc w:val="both"/>
      </w:pPr>
      <w:r w:rsidRPr="00C85B5A">
        <w:rPr>
          <w:b/>
          <w:bCs/>
        </w:rPr>
        <w:t xml:space="preserve">Column 10: </w:t>
      </w:r>
      <w:r>
        <w:t>Update frequency. For jobs without parents:</w:t>
      </w:r>
    </w:p>
    <w:p w14:paraId="2434DBAC" w14:textId="7B239A89" w:rsidR="0064678F" w:rsidRDefault="0064678F" w:rsidP="00526730">
      <w:pPr>
        <w:pStyle w:val="ListParagraph"/>
        <w:numPr>
          <w:ilvl w:val="0"/>
          <w:numId w:val="31"/>
        </w:numPr>
        <w:spacing w:after="0" w:line="360" w:lineRule="auto"/>
        <w:jc w:val="both"/>
      </w:pPr>
      <w:r>
        <w:t>Time format (24h): HH:</w:t>
      </w:r>
      <w:proofErr w:type="gramStart"/>
      <w:r>
        <w:t>MM  (</w:t>
      </w:r>
      <w:proofErr w:type="gramEnd"/>
      <w:r>
        <w:t>00:10 is 10 past midnight)</w:t>
      </w:r>
    </w:p>
    <w:p w14:paraId="1ADC29B5" w14:textId="40EDF613" w:rsidR="0064678F" w:rsidRDefault="0064678F" w:rsidP="00526730">
      <w:pPr>
        <w:pStyle w:val="ListParagraph"/>
        <w:numPr>
          <w:ilvl w:val="0"/>
          <w:numId w:val="31"/>
        </w:numPr>
        <w:spacing w:after="0" w:line="360" w:lineRule="auto"/>
        <w:jc w:val="both"/>
      </w:pPr>
      <w:r>
        <w:t xml:space="preserve">D[N]: Every </w:t>
      </w:r>
      <w:proofErr w:type="gramStart"/>
      <w:r>
        <w:t>N day</w:t>
      </w:r>
      <w:proofErr w:type="gramEnd"/>
      <w:r>
        <w:t>.  D3: every 3 days</w:t>
      </w:r>
    </w:p>
    <w:p w14:paraId="0B38BE87" w14:textId="4529B9C3" w:rsidR="0064678F" w:rsidRDefault="0064678F" w:rsidP="00526730">
      <w:pPr>
        <w:pStyle w:val="ListParagraph"/>
        <w:numPr>
          <w:ilvl w:val="0"/>
          <w:numId w:val="31"/>
        </w:numPr>
        <w:spacing w:after="0" w:line="360" w:lineRule="auto"/>
        <w:jc w:val="both"/>
      </w:pPr>
      <w:r>
        <w:t>W[N]: Every N Week. W2: every 2 weeks</w:t>
      </w:r>
    </w:p>
    <w:p w14:paraId="1AF1F63F" w14:textId="77777777" w:rsidR="0064678F" w:rsidRDefault="0064678F" w:rsidP="00526730">
      <w:pPr>
        <w:spacing w:line="360" w:lineRule="auto"/>
        <w:ind w:firstLine="360"/>
        <w:jc w:val="both"/>
      </w:pPr>
      <w:r>
        <w:t>For jobs with parent:</w:t>
      </w:r>
    </w:p>
    <w:p w14:paraId="4F808103" w14:textId="2AA6B8D9" w:rsidR="0064678F" w:rsidRDefault="00C85B5A" w:rsidP="00526730">
      <w:pPr>
        <w:pStyle w:val="ListParagraph"/>
        <w:numPr>
          <w:ilvl w:val="0"/>
          <w:numId w:val="32"/>
        </w:numPr>
        <w:spacing w:after="0" w:line="360" w:lineRule="auto"/>
        <w:jc w:val="both"/>
      </w:pPr>
      <w:r>
        <w:t>P</w:t>
      </w:r>
      <w:r w:rsidR="0064678F">
        <w:t xml:space="preserve"> (when Parent jobs are successfully completed)</w:t>
      </w:r>
    </w:p>
    <w:p w14:paraId="75691EDC" w14:textId="3032DB58" w:rsidR="0064678F" w:rsidRDefault="00C85B5A" w:rsidP="00526730">
      <w:pPr>
        <w:spacing w:line="360" w:lineRule="auto"/>
        <w:jc w:val="both"/>
      </w:pPr>
      <w:r w:rsidRPr="00C85B5A">
        <w:rPr>
          <w:b/>
          <w:bCs/>
        </w:rPr>
        <w:t xml:space="preserve">Column </w:t>
      </w:r>
      <w:r w:rsidR="0064678F" w:rsidRPr="00C85B5A">
        <w:rPr>
          <w:b/>
          <w:bCs/>
        </w:rPr>
        <w:t>11</w:t>
      </w:r>
      <w:r>
        <w:t xml:space="preserve">: </w:t>
      </w:r>
      <w:proofErr w:type="spellStart"/>
      <w:r>
        <w:t>Runtype</w:t>
      </w:r>
      <w:proofErr w:type="spellEnd"/>
      <w:r>
        <w:t xml:space="preserve"> job: S (Script) R (Runtime, i.e. batch)</w:t>
      </w:r>
    </w:p>
    <w:p w14:paraId="2BA418EF" w14:textId="5FBD97D0" w:rsidR="009C0FF8" w:rsidRDefault="00C85B5A" w:rsidP="00526730">
      <w:pPr>
        <w:spacing w:line="360" w:lineRule="auto"/>
        <w:jc w:val="both"/>
      </w:pPr>
      <w:r w:rsidRPr="00C85B5A">
        <w:rPr>
          <w:b/>
          <w:bCs/>
        </w:rPr>
        <w:t>Column 12:</w:t>
      </w:r>
      <w:r>
        <w:rPr>
          <w:b/>
          <w:bCs/>
        </w:rPr>
        <w:t xml:space="preserve"> </w:t>
      </w:r>
      <w:r w:rsidRPr="00C85B5A">
        <w:t>Co</w:t>
      </w:r>
      <w:r>
        <w:t xml:space="preserve">ncurrent jobs. </w:t>
      </w:r>
    </w:p>
    <w:p w14:paraId="050F5769" w14:textId="67B32C76" w:rsidR="009C0FF8" w:rsidRDefault="009C0FF8" w:rsidP="00526730">
      <w:pPr>
        <w:pStyle w:val="Heading5"/>
        <w:spacing w:line="360" w:lineRule="auto"/>
        <w:jc w:val="both"/>
      </w:pPr>
      <w:bookmarkStart w:id="94" w:name="_Toc175841994"/>
      <w:r>
        <w:t>Concurrent jobs</w:t>
      </w:r>
      <w:bookmarkEnd w:id="94"/>
    </w:p>
    <w:p w14:paraId="4C15E5E2" w14:textId="048ACCE3" w:rsidR="0087460D" w:rsidRDefault="0087460D" w:rsidP="00526730">
      <w:pPr>
        <w:spacing w:line="360" w:lineRule="auto"/>
        <w:jc w:val="both"/>
      </w:pPr>
      <w:r>
        <w:t xml:space="preserve">Jobs that alter the database in some ways, whether via an insertion, a delete or an update, are susceptible to </w:t>
      </w:r>
      <w:r w:rsidR="00F86FE8">
        <w:t>conflict with</w:t>
      </w:r>
      <w:r>
        <w:t xml:space="preserve"> other running jobs. Two situations can arise:</w:t>
      </w:r>
    </w:p>
    <w:p w14:paraId="201EFC90" w14:textId="4160EDD7" w:rsidR="0087460D" w:rsidRDefault="0087460D" w:rsidP="00526730">
      <w:pPr>
        <w:pStyle w:val="ListParagraph"/>
        <w:numPr>
          <w:ilvl w:val="0"/>
          <w:numId w:val="32"/>
        </w:numPr>
        <w:spacing w:after="0" w:line="360" w:lineRule="auto"/>
        <w:jc w:val="both"/>
      </w:pPr>
      <w:r>
        <w:t>A job is currently modifying a table X that another job depends upon.</w:t>
      </w:r>
    </w:p>
    <w:p w14:paraId="6487DC4C" w14:textId="1590E69B" w:rsidR="0087460D" w:rsidRDefault="0087460D" w:rsidP="00526730">
      <w:pPr>
        <w:pStyle w:val="ListParagraph"/>
        <w:numPr>
          <w:ilvl w:val="0"/>
          <w:numId w:val="32"/>
        </w:numPr>
        <w:spacing w:after="0" w:line="360" w:lineRule="auto"/>
        <w:jc w:val="both"/>
      </w:pPr>
      <w:r>
        <w:t>A job is currently modifying a table X that another job is modifying.</w:t>
      </w:r>
    </w:p>
    <w:p w14:paraId="27970E43" w14:textId="2E18E278" w:rsidR="0087460D" w:rsidRDefault="0087460D" w:rsidP="00526730">
      <w:pPr>
        <w:spacing w:line="360" w:lineRule="auto"/>
        <w:jc w:val="both"/>
      </w:pPr>
      <w:r>
        <w:lastRenderedPageBreak/>
        <w:t xml:space="preserve">In those two situations, there is a risk that one job is modifying a specific record required for the other, leading to potential failures. To avoid it, Column 12 lists all the Concurrent jobs, i.e. jobs that if they are running, the job of interest will wait. The </w:t>
      </w:r>
      <w:r w:rsidR="009C0FF8">
        <w:t>guideline</w:t>
      </w:r>
      <w:r>
        <w:t xml:space="preserve"> for </w:t>
      </w:r>
      <w:r w:rsidR="009C0FF8">
        <w:t>concurrent job is as follow:</w:t>
      </w:r>
    </w:p>
    <w:p w14:paraId="6A046200" w14:textId="69063EB0" w:rsidR="009C0FF8" w:rsidRDefault="009C0FF8" w:rsidP="00526730">
      <w:pPr>
        <w:pStyle w:val="ListParagraph"/>
        <w:numPr>
          <w:ilvl w:val="0"/>
          <w:numId w:val="33"/>
        </w:numPr>
        <w:spacing w:after="0" w:line="360" w:lineRule="auto"/>
        <w:jc w:val="both"/>
      </w:pPr>
      <w:r>
        <w:t>Parent jobs, i.e. those defined in columns 4 to 6 does not need to be provided (Situation 1)</w:t>
      </w:r>
    </w:p>
    <w:p w14:paraId="670F0192" w14:textId="35906F07" w:rsidR="009C0FF8" w:rsidRDefault="009C0FF8" w:rsidP="00526730">
      <w:pPr>
        <w:pStyle w:val="ListParagraph"/>
        <w:numPr>
          <w:ilvl w:val="0"/>
          <w:numId w:val="33"/>
        </w:numPr>
        <w:spacing w:after="0" w:line="360" w:lineRule="auto"/>
        <w:jc w:val="both"/>
      </w:pPr>
      <w:r>
        <w:t>All child jobs, i.e. jobs that have for critical dependency this data source must be considered as concurrent. (situation 1 but reversed)</w:t>
      </w:r>
    </w:p>
    <w:p w14:paraId="7EEE6A0F" w14:textId="61BF0962" w:rsidR="009C0FF8" w:rsidRDefault="009C0FF8" w:rsidP="00526730">
      <w:pPr>
        <w:pStyle w:val="ListParagraph"/>
        <w:numPr>
          <w:ilvl w:val="0"/>
          <w:numId w:val="33"/>
        </w:numPr>
        <w:spacing w:after="0" w:line="360" w:lineRule="auto"/>
        <w:jc w:val="both"/>
      </w:pPr>
      <w:r>
        <w:t>All jobs that would modify the same database tables. (Situation 2). Example:</w:t>
      </w:r>
    </w:p>
    <w:p w14:paraId="5147D727" w14:textId="77777777" w:rsidR="0087460D" w:rsidRPr="0087460D" w:rsidRDefault="0087460D" w:rsidP="00526730">
      <w:pPr>
        <w:spacing w:line="360" w:lineRule="auto"/>
        <w:jc w:val="both"/>
        <w:rPr>
          <w:b/>
          <w:bCs/>
        </w:rPr>
      </w:pPr>
    </w:p>
    <w:p w14:paraId="3DC218DE" w14:textId="58A065F3" w:rsidR="0064678F" w:rsidRPr="009C0FF8" w:rsidRDefault="009C0FF8" w:rsidP="00526730">
      <w:pPr>
        <w:spacing w:line="360" w:lineRule="auto"/>
        <w:jc w:val="both"/>
        <w:rPr>
          <w:b/>
          <w:bCs/>
        </w:rPr>
      </w:pPr>
      <w:r w:rsidRPr="009C0FF8">
        <w:rPr>
          <w:b/>
          <w:bCs/>
        </w:rPr>
        <w:t>Important corollary:</w:t>
      </w:r>
    </w:p>
    <w:p w14:paraId="5ABBD09B" w14:textId="6C8A789B" w:rsidR="009C0FF8" w:rsidRDefault="009C0FF8" w:rsidP="00526730">
      <w:pPr>
        <w:spacing w:line="360" w:lineRule="auto"/>
        <w:jc w:val="both"/>
      </w:pPr>
      <w:r w:rsidRPr="009C0FF8">
        <w:t>Any</w:t>
      </w:r>
      <w:r>
        <w:t xml:space="preserve"> job that you will </w:t>
      </w:r>
      <w:r w:rsidR="00B31C32">
        <w:t>have</w:t>
      </w:r>
      <w:r>
        <w:t xml:space="preserve"> in CONFIG_JOB must be defined as a concurrent job of any parent job.</w:t>
      </w:r>
    </w:p>
    <w:p w14:paraId="2FB9D322" w14:textId="06E57FDE" w:rsidR="009C0FF8" w:rsidRDefault="009C0FF8" w:rsidP="00526730">
      <w:pPr>
        <w:spacing w:line="360" w:lineRule="auto"/>
        <w:jc w:val="both"/>
      </w:pPr>
      <w:r w:rsidRPr="00625EF5">
        <w:rPr>
          <w:noProof/>
        </w:rPr>
        <w:drawing>
          <wp:inline distT="0" distB="0" distL="0" distR="0" wp14:anchorId="2D672A30" wp14:editId="724B3CD8">
            <wp:extent cx="6071870" cy="652780"/>
            <wp:effectExtent l="0" t="0" r="0" b="0"/>
            <wp:docPr id="2063912970" name="Picture 206391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77612" name=""/>
                    <pic:cNvPicPr/>
                  </pic:nvPicPr>
                  <pic:blipFill>
                    <a:blip r:embed="rId15"/>
                    <a:stretch>
                      <a:fillRect/>
                    </a:stretch>
                  </pic:blipFill>
                  <pic:spPr>
                    <a:xfrm>
                      <a:off x="0" y="0"/>
                      <a:ext cx="6071870" cy="652780"/>
                    </a:xfrm>
                    <a:prstGeom prst="rect">
                      <a:avLst/>
                    </a:prstGeom>
                  </pic:spPr>
                </pic:pic>
              </a:graphicData>
            </a:graphic>
          </wp:inline>
        </w:drawing>
      </w:r>
    </w:p>
    <w:p w14:paraId="43611551" w14:textId="2D0B1182" w:rsidR="009C0FF8" w:rsidRPr="009C0FF8" w:rsidRDefault="009C0FF8" w:rsidP="00526730">
      <w:pPr>
        <w:spacing w:line="360" w:lineRule="auto"/>
        <w:jc w:val="both"/>
      </w:pPr>
      <w:r>
        <w:t xml:space="preserve">If you review the image above, </w:t>
      </w:r>
      <w:proofErr w:type="spellStart"/>
      <w:r>
        <w:t>db_gene</w:t>
      </w:r>
      <w:proofErr w:type="spellEnd"/>
      <w:r>
        <w:t xml:space="preserve"> (job id 12), which needs taxon information, is a concurrent job of </w:t>
      </w:r>
      <w:proofErr w:type="spellStart"/>
      <w:r>
        <w:t>wh_taxonomy</w:t>
      </w:r>
      <w:proofErr w:type="spellEnd"/>
      <w:r>
        <w:t xml:space="preserve">. Indeed, we do not want to add new genes to a taxon that is being deleted by </w:t>
      </w:r>
      <w:proofErr w:type="spellStart"/>
      <w:r>
        <w:t>wh_taxonomy</w:t>
      </w:r>
      <w:proofErr w:type="spellEnd"/>
      <w:r>
        <w:t xml:space="preserve"> for example.</w:t>
      </w:r>
    </w:p>
    <w:p w14:paraId="0108E260" w14:textId="77777777" w:rsidR="0064678F" w:rsidRDefault="0064678F" w:rsidP="00526730">
      <w:pPr>
        <w:spacing w:line="360" w:lineRule="auto"/>
        <w:jc w:val="both"/>
      </w:pPr>
    </w:p>
    <w:p w14:paraId="2647CA57" w14:textId="285C509C" w:rsidR="00EF3A55" w:rsidRDefault="00EF3A55" w:rsidP="00526730">
      <w:pPr>
        <w:pStyle w:val="Heading5"/>
        <w:spacing w:line="360" w:lineRule="auto"/>
        <w:jc w:val="both"/>
      </w:pPr>
      <w:bookmarkStart w:id="95" w:name="_Toc175841995"/>
      <w:r>
        <w:t xml:space="preserve">For </w:t>
      </w:r>
      <w:proofErr w:type="spellStart"/>
      <w:r>
        <w:t>ck_DATASOURCE_rel</w:t>
      </w:r>
      <w:proofErr w:type="spellEnd"/>
      <w:r w:rsidR="00BF0DA3">
        <w:t xml:space="preserve"> job type</w:t>
      </w:r>
      <w:bookmarkEnd w:id="95"/>
    </w:p>
    <w:p w14:paraId="43915992" w14:textId="162940A7" w:rsidR="00EF3A55" w:rsidRPr="00BF0DA3" w:rsidRDefault="00BF0DA3" w:rsidP="00526730">
      <w:pPr>
        <w:pStyle w:val="ListParagraph"/>
        <w:numPr>
          <w:ilvl w:val="0"/>
          <w:numId w:val="30"/>
        </w:numPr>
        <w:spacing w:after="0" w:line="360" w:lineRule="auto"/>
        <w:jc w:val="both"/>
        <w:rPr>
          <w:b/>
          <w:bCs/>
        </w:rPr>
      </w:pPr>
      <w:r>
        <w:rPr>
          <w:b/>
          <w:bCs/>
        </w:rPr>
        <w:t>Column 4, 5 and 6:</w:t>
      </w:r>
      <w:r>
        <w:t xml:space="preserve"> must be -1, </w:t>
      </w:r>
      <w:proofErr w:type="spellStart"/>
      <w:r>
        <w:t>i.e</w:t>
      </w:r>
      <w:proofErr w:type="spellEnd"/>
      <w:r>
        <w:t xml:space="preserve"> no dependencies</w:t>
      </w:r>
    </w:p>
    <w:p w14:paraId="2F7B8748" w14:textId="385F5ADB" w:rsidR="00BF0DA3" w:rsidRPr="00BF0DA3" w:rsidRDefault="00BF0DA3" w:rsidP="00526730">
      <w:pPr>
        <w:pStyle w:val="ListParagraph"/>
        <w:numPr>
          <w:ilvl w:val="0"/>
          <w:numId w:val="30"/>
        </w:numPr>
        <w:spacing w:after="0" w:line="360" w:lineRule="auto"/>
        <w:jc w:val="both"/>
        <w:rPr>
          <w:b/>
          <w:bCs/>
        </w:rPr>
      </w:pPr>
      <w:r>
        <w:rPr>
          <w:b/>
          <w:bCs/>
        </w:rPr>
        <w:t xml:space="preserve">Column 8: </w:t>
      </w:r>
      <w:r w:rsidRPr="00BF0DA3">
        <w:t xml:space="preserve">set </w:t>
      </w:r>
      <w:r>
        <w:t xml:space="preserve">to </w:t>
      </w:r>
      <w:r w:rsidRPr="00BF0DA3">
        <w:t>A</w:t>
      </w:r>
      <w:r>
        <w:t xml:space="preserve"> (Any). Since there’s no dependency, that’s equivalent to none</w:t>
      </w:r>
    </w:p>
    <w:p w14:paraId="0E8D78F0" w14:textId="50F141EB" w:rsidR="00BF0DA3" w:rsidRPr="00BF0DA3" w:rsidRDefault="00BF0DA3" w:rsidP="00526730">
      <w:pPr>
        <w:pStyle w:val="ListParagraph"/>
        <w:numPr>
          <w:ilvl w:val="0"/>
          <w:numId w:val="30"/>
        </w:numPr>
        <w:spacing w:after="0" w:line="360" w:lineRule="auto"/>
        <w:jc w:val="both"/>
        <w:rPr>
          <w:b/>
          <w:bCs/>
        </w:rPr>
      </w:pPr>
      <w:r>
        <w:rPr>
          <w:b/>
          <w:bCs/>
        </w:rPr>
        <w:t xml:space="preserve">Column 9: </w:t>
      </w:r>
      <w:r w:rsidRPr="00BF0DA3">
        <w:t xml:space="preserve">set to </w:t>
      </w:r>
      <w:r>
        <w:rPr>
          <w:b/>
          <w:bCs/>
        </w:rPr>
        <w:t>D (</w:t>
      </w:r>
      <w:r>
        <w:t>Processing job)</w:t>
      </w:r>
    </w:p>
    <w:p w14:paraId="48A511D7" w14:textId="093D0ED1" w:rsidR="00BF0DA3" w:rsidRPr="00BF0DA3" w:rsidRDefault="00BF0DA3" w:rsidP="00526730">
      <w:pPr>
        <w:pStyle w:val="ListParagraph"/>
        <w:numPr>
          <w:ilvl w:val="0"/>
          <w:numId w:val="30"/>
        </w:numPr>
        <w:spacing w:after="0" w:line="360" w:lineRule="auto"/>
        <w:jc w:val="both"/>
        <w:rPr>
          <w:b/>
          <w:bCs/>
        </w:rPr>
      </w:pPr>
      <w:r>
        <w:rPr>
          <w:b/>
          <w:bCs/>
        </w:rPr>
        <w:t xml:space="preserve">Column 10: </w:t>
      </w:r>
      <w:r w:rsidRPr="00BF0DA3">
        <w:t xml:space="preserve">set </w:t>
      </w:r>
      <w:r>
        <w:t>to 00:10</w:t>
      </w:r>
    </w:p>
    <w:p w14:paraId="46D0CA9A" w14:textId="4DA56C63" w:rsidR="00BF0DA3" w:rsidRPr="00750896" w:rsidRDefault="00BF0DA3" w:rsidP="00526730">
      <w:pPr>
        <w:pStyle w:val="ListParagraph"/>
        <w:numPr>
          <w:ilvl w:val="0"/>
          <w:numId w:val="30"/>
        </w:numPr>
        <w:spacing w:after="0" w:line="360" w:lineRule="auto"/>
        <w:jc w:val="both"/>
        <w:rPr>
          <w:b/>
          <w:bCs/>
        </w:rPr>
      </w:pPr>
      <w:r>
        <w:rPr>
          <w:b/>
          <w:bCs/>
        </w:rPr>
        <w:t xml:space="preserve">Column 11: </w:t>
      </w:r>
      <w:r w:rsidRPr="00BF0DA3">
        <w:t>set to S</w:t>
      </w:r>
      <w:r>
        <w:t xml:space="preserve"> (for script)</w:t>
      </w:r>
    </w:p>
    <w:p w14:paraId="420984F6" w14:textId="17490706" w:rsidR="00750896" w:rsidRPr="00BF0DA3" w:rsidRDefault="00750896" w:rsidP="00526730">
      <w:pPr>
        <w:pStyle w:val="ListParagraph"/>
        <w:numPr>
          <w:ilvl w:val="0"/>
          <w:numId w:val="30"/>
        </w:numPr>
        <w:spacing w:after="0" w:line="360" w:lineRule="auto"/>
        <w:jc w:val="both"/>
        <w:rPr>
          <w:b/>
          <w:bCs/>
        </w:rPr>
      </w:pPr>
      <w:r>
        <w:rPr>
          <w:b/>
          <w:bCs/>
        </w:rPr>
        <w:t xml:space="preserve">Column 12: </w:t>
      </w:r>
      <w:r w:rsidRPr="00750896">
        <w:t>-1</w:t>
      </w:r>
      <w:r>
        <w:t>. No concurrent jobs</w:t>
      </w:r>
    </w:p>
    <w:p w14:paraId="5AB62BB5" w14:textId="4AE365AA" w:rsidR="00BF0DA3" w:rsidRDefault="00BF0DA3" w:rsidP="00526730">
      <w:pPr>
        <w:spacing w:line="360" w:lineRule="auto"/>
        <w:jc w:val="both"/>
      </w:pPr>
      <w:r w:rsidRPr="00BF0DA3">
        <w:t>The</w:t>
      </w:r>
      <w:r>
        <w:t xml:space="preserve"> purpose of a ck_*_</w:t>
      </w:r>
      <w:proofErr w:type="spellStart"/>
      <w:r>
        <w:t>rel</w:t>
      </w:r>
      <w:proofErr w:type="spellEnd"/>
      <w:r>
        <w:t xml:space="preserve"> job is to </w:t>
      </w:r>
      <w:proofErr w:type="gramStart"/>
      <w:r>
        <w:t>check,</w:t>
      </w:r>
      <w:proofErr w:type="gramEnd"/>
      <w:r>
        <w:t xml:space="preserve"> on a daily basis for a new release of the data source. It therefore shouldn’t be requiring any dependencies. It is a script that does a processing job that should be triggered every day, here at 10 past midnight.</w:t>
      </w:r>
      <w:r w:rsidR="00750896">
        <w:t xml:space="preserve"> Since it’s just checking, there is no risk for a collision with another job.</w:t>
      </w:r>
    </w:p>
    <w:p w14:paraId="0DACD16A" w14:textId="77777777" w:rsidR="00BF0DA3" w:rsidRDefault="00BF0DA3" w:rsidP="00526730">
      <w:pPr>
        <w:spacing w:line="360" w:lineRule="auto"/>
        <w:jc w:val="both"/>
      </w:pPr>
    </w:p>
    <w:p w14:paraId="76A3F8B7" w14:textId="0ACFF3B5" w:rsidR="00BF0DA3" w:rsidRDefault="00BF0DA3" w:rsidP="00526730">
      <w:pPr>
        <w:pStyle w:val="Heading5"/>
        <w:spacing w:line="360" w:lineRule="auto"/>
        <w:jc w:val="both"/>
      </w:pPr>
      <w:bookmarkStart w:id="96" w:name="_Toc175841996"/>
      <w:r w:rsidRPr="00BF0DA3">
        <w:lastRenderedPageBreak/>
        <w:t xml:space="preserve">For </w:t>
      </w:r>
      <w:proofErr w:type="spellStart"/>
      <w:r w:rsidRPr="00BF0DA3">
        <w:t>dl_DATASOURCE</w:t>
      </w:r>
      <w:proofErr w:type="spellEnd"/>
      <w:r w:rsidRPr="00BF0DA3">
        <w:t xml:space="preserve"> job type:</w:t>
      </w:r>
      <w:bookmarkEnd w:id="96"/>
    </w:p>
    <w:p w14:paraId="148DB7A8" w14:textId="4FC5F74B" w:rsidR="00BF0DA3" w:rsidRDefault="00BF0DA3" w:rsidP="00526730">
      <w:pPr>
        <w:pStyle w:val="ListParagraph"/>
        <w:numPr>
          <w:ilvl w:val="0"/>
          <w:numId w:val="30"/>
        </w:numPr>
        <w:spacing w:after="0" w:line="360" w:lineRule="auto"/>
        <w:jc w:val="both"/>
        <w:rPr>
          <w:b/>
          <w:bCs/>
        </w:rPr>
      </w:pPr>
      <w:r>
        <w:rPr>
          <w:b/>
          <w:bCs/>
        </w:rPr>
        <w:t xml:space="preserve">Column 4: </w:t>
      </w:r>
      <w:r w:rsidRPr="00BF0DA3">
        <w:t>Must</w:t>
      </w:r>
      <w:r>
        <w:t xml:space="preserve"> have the </w:t>
      </w:r>
      <w:proofErr w:type="spellStart"/>
      <w:r>
        <w:t>ck_DATASOURCE_rel</w:t>
      </w:r>
      <w:proofErr w:type="spellEnd"/>
      <w:r>
        <w:t xml:space="preserve"> as dependency</w:t>
      </w:r>
    </w:p>
    <w:p w14:paraId="6121E1B3" w14:textId="610AE6D5" w:rsidR="00BF0DA3" w:rsidRPr="00BF0DA3" w:rsidRDefault="00BF0DA3" w:rsidP="00526730">
      <w:pPr>
        <w:pStyle w:val="ListParagraph"/>
        <w:numPr>
          <w:ilvl w:val="0"/>
          <w:numId w:val="30"/>
        </w:numPr>
        <w:spacing w:after="0" w:line="360" w:lineRule="auto"/>
        <w:jc w:val="both"/>
        <w:rPr>
          <w:b/>
          <w:bCs/>
        </w:rPr>
      </w:pPr>
      <w:r>
        <w:rPr>
          <w:b/>
          <w:bCs/>
        </w:rPr>
        <w:t>Column 5 and 6:</w:t>
      </w:r>
      <w:r>
        <w:t xml:space="preserve"> must be -1, </w:t>
      </w:r>
      <w:proofErr w:type="spellStart"/>
      <w:r>
        <w:t>i.e</w:t>
      </w:r>
      <w:proofErr w:type="spellEnd"/>
      <w:r>
        <w:t xml:space="preserve"> no dependencies</w:t>
      </w:r>
    </w:p>
    <w:p w14:paraId="6BDC8523" w14:textId="7E023E30" w:rsidR="00BF0DA3" w:rsidRPr="00BF0DA3" w:rsidRDefault="00BF0DA3" w:rsidP="00526730">
      <w:pPr>
        <w:pStyle w:val="ListParagraph"/>
        <w:numPr>
          <w:ilvl w:val="0"/>
          <w:numId w:val="30"/>
        </w:numPr>
        <w:spacing w:after="0" w:line="360" w:lineRule="auto"/>
        <w:jc w:val="both"/>
        <w:rPr>
          <w:b/>
          <w:bCs/>
        </w:rPr>
      </w:pPr>
      <w:r>
        <w:rPr>
          <w:b/>
          <w:bCs/>
        </w:rPr>
        <w:t xml:space="preserve">Column 8: </w:t>
      </w:r>
      <w:r w:rsidRPr="00BF0DA3">
        <w:t xml:space="preserve">set </w:t>
      </w:r>
      <w:r>
        <w:t>to C (Complete). All dependencies should have been successfully run.</w:t>
      </w:r>
    </w:p>
    <w:p w14:paraId="05EC8C40" w14:textId="77777777" w:rsidR="00BF0DA3" w:rsidRPr="00BF0DA3" w:rsidRDefault="00BF0DA3" w:rsidP="00526730">
      <w:pPr>
        <w:pStyle w:val="ListParagraph"/>
        <w:numPr>
          <w:ilvl w:val="0"/>
          <w:numId w:val="30"/>
        </w:numPr>
        <w:spacing w:after="0" w:line="360" w:lineRule="auto"/>
        <w:jc w:val="both"/>
        <w:rPr>
          <w:b/>
          <w:bCs/>
        </w:rPr>
      </w:pPr>
      <w:r>
        <w:rPr>
          <w:b/>
          <w:bCs/>
        </w:rPr>
        <w:t xml:space="preserve">Column 9: </w:t>
      </w:r>
      <w:r w:rsidRPr="00BF0DA3">
        <w:t xml:space="preserve">set to </w:t>
      </w:r>
      <w:r>
        <w:rPr>
          <w:b/>
          <w:bCs/>
        </w:rPr>
        <w:t>D (</w:t>
      </w:r>
      <w:r>
        <w:t>Processing job)</w:t>
      </w:r>
    </w:p>
    <w:p w14:paraId="5ECD2261" w14:textId="5D34C021" w:rsidR="00BF0DA3" w:rsidRPr="00BF0DA3" w:rsidRDefault="00BF0DA3" w:rsidP="00526730">
      <w:pPr>
        <w:pStyle w:val="ListParagraph"/>
        <w:numPr>
          <w:ilvl w:val="0"/>
          <w:numId w:val="30"/>
        </w:numPr>
        <w:spacing w:after="0" w:line="360" w:lineRule="auto"/>
        <w:jc w:val="both"/>
        <w:rPr>
          <w:b/>
          <w:bCs/>
        </w:rPr>
      </w:pPr>
      <w:r>
        <w:rPr>
          <w:b/>
          <w:bCs/>
        </w:rPr>
        <w:t xml:space="preserve">Column 10: </w:t>
      </w:r>
      <w:r w:rsidRPr="00BF0DA3">
        <w:t xml:space="preserve">set </w:t>
      </w:r>
      <w:r>
        <w:t xml:space="preserve">to </w:t>
      </w:r>
      <w:r w:rsidRPr="00BF0DA3">
        <w:rPr>
          <w:b/>
          <w:bCs/>
        </w:rPr>
        <w:t>P</w:t>
      </w:r>
      <w:r>
        <w:t xml:space="preserve"> (Parent)</w:t>
      </w:r>
    </w:p>
    <w:p w14:paraId="7EACC6BD" w14:textId="77777777" w:rsidR="00BF0DA3" w:rsidRPr="009C0FF8" w:rsidRDefault="00BF0DA3" w:rsidP="00526730">
      <w:pPr>
        <w:pStyle w:val="ListParagraph"/>
        <w:numPr>
          <w:ilvl w:val="0"/>
          <w:numId w:val="30"/>
        </w:numPr>
        <w:spacing w:after="0" w:line="360" w:lineRule="auto"/>
        <w:jc w:val="both"/>
        <w:rPr>
          <w:b/>
          <w:bCs/>
        </w:rPr>
      </w:pPr>
      <w:r>
        <w:rPr>
          <w:b/>
          <w:bCs/>
        </w:rPr>
        <w:t xml:space="preserve">Column 11: </w:t>
      </w:r>
      <w:r w:rsidRPr="00BF0DA3">
        <w:t xml:space="preserve">set to </w:t>
      </w:r>
      <w:r w:rsidRPr="00BF0DA3">
        <w:rPr>
          <w:b/>
          <w:bCs/>
        </w:rPr>
        <w:t>S</w:t>
      </w:r>
      <w:r>
        <w:t xml:space="preserve"> (for script)</w:t>
      </w:r>
    </w:p>
    <w:p w14:paraId="3C374DF8" w14:textId="553CAE71" w:rsidR="009C0FF8" w:rsidRPr="009C0FF8" w:rsidRDefault="009C0FF8" w:rsidP="00526730">
      <w:pPr>
        <w:pStyle w:val="ListParagraph"/>
        <w:numPr>
          <w:ilvl w:val="0"/>
          <w:numId w:val="30"/>
        </w:numPr>
        <w:spacing w:after="0" w:line="360" w:lineRule="auto"/>
        <w:jc w:val="both"/>
        <w:rPr>
          <w:b/>
          <w:bCs/>
        </w:rPr>
      </w:pPr>
      <w:r>
        <w:rPr>
          <w:b/>
          <w:bCs/>
        </w:rPr>
        <w:t xml:space="preserve">Column 12: </w:t>
      </w:r>
      <w:r w:rsidRPr="00750896">
        <w:t>-1</w:t>
      </w:r>
      <w:r>
        <w:t>. No concurrent jobs</w:t>
      </w:r>
    </w:p>
    <w:p w14:paraId="45514941" w14:textId="2485F812" w:rsidR="00BF0DA3" w:rsidRDefault="00BF0DA3" w:rsidP="00526730">
      <w:pPr>
        <w:spacing w:line="360" w:lineRule="auto"/>
        <w:jc w:val="both"/>
      </w:pPr>
      <w:r w:rsidRPr="00BF0DA3">
        <w:t>The</w:t>
      </w:r>
      <w:r>
        <w:t xml:space="preserve"> purpose of a dl_ job is to download the new version of the data source. As such, it should only be triggered if </w:t>
      </w:r>
      <w:proofErr w:type="spellStart"/>
      <w:r>
        <w:t>ck_DATASOURCE_rel</w:t>
      </w:r>
      <w:proofErr w:type="spellEnd"/>
      <w:r>
        <w:t xml:space="preserve"> has been successfully run and found a new version (as defined by column 8). Therefore, a dl_ job usually has one dependency, the </w:t>
      </w:r>
      <w:proofErr w:type="spellStart"/>
      <w:r>
        <w:t>ck_DATASOURCE_rel</w:t>
      </w:r>
      <w:proofErr w:type="spellEnd"/>
      <w:r>
        <w:t xml:space="preserve"> job (column 4). Column 10 specifies to not run this job daily but to wait that </w:t>
      </w:r>
      <w:r w:rsidRPr="00BF0DA3">
        <w:rPr>
          <w:b/>
          <w:bCs/>
        </w:rPr>
        <w:t>P</w:t>
      </w:r>
      <w:r>
        <w:t xml:space="preserve">arent dependencies are successful. </w:t>
      </w:r>
      <w:r w:rsidR="00750896">
        <w:t>Since it’s just downloaded, there is no risk for a collision with another job.</w:t>
      </w:r>
    </w:p>
    <w:p w14:paraId="277B8402" w14:textId="77777777" w:rsidR="00BF0DA3" w:rsidRDefault="00BF0DA3" w:rsidP="00526730">
      <w:pPr>
        <w:spacing w:line="360" w:lineRule="auto"/>
        <w:jc w:val="both"/>
      </w:pPr>
    </w:p>
    <w:p w14:paraId="0C137FD9" w14:textId="6682DF9F" w:rsidR="00BF0DA3" w:rsidRPr="00BF0DA3" w:rsidRDefault="00BF0DA3" w:rsidP="00526730">
      <w:pPr>
        <w:pStyle w:val="Heading5"/>
        <w:spacing w:line="360" w:lineRule="auto"/>
        <w:jc w:val="both"/>
      </w:pPr>
      <w:bookmarkStart w:id="97" w:name="_Toc175841997"/>
      <w:r w:rsidRPr="00BF0DA3">
        <w:t xml:space="preserve">For </w:t>
      </w:r>
      <w:proofErr w:type="spellStart"/>
      <w:r w:rsidRPr="00BF0DA3">
        <w:t>db_DATASOURCE</w:t>
      </w:r>
      <w:proofErr w:type="spellEnd"/>
      <w:r w:rsidRPr="00BF0DA3">
        <w:t xml:space="preserve"> job type:</w:t>
      </w:r>
      <w:bookmarkEnd w:id="97"/>
    </w:p>
    <w:p w14:paraId="66F51D03" w14:textId="43C08173" w:rsidR="00F14D6C" w:rsidRPr="00BF0DA3" w:rsidRDefault="00BF0DA3" w:rsidP="00526730">
      <w:pPr>
        <w:spacing w:line="360" w:lineRule="auto"/>
        <w:jc w:val="both"/>
      </w:pPr>
      <w:r w:rsidRPr="00BF0DA3">
        <w:t xml:space="preserve">A </w:t>
      </w:r>
      <w:proofErr w:type="spellStart"/>
      <w:r w:rsidRPr="00BF0DA3">
        <w:t>db</w:t>
      </w:r>
      <w:proofErr w:type="spellEnd"/>
      <w:r w:rsidRPr="00BF0DA3">
        <w:t>_</w:t>
      </w:r>
      <w:r>
        <w:t xml:space="preserve"> job aim at processing the newly downloaded files and push the data in the database. This imply that all dependent data must be already in the database prior to processing this data source. </w:t>
      </w:r>
      <w:r w:rsidR="00F14D6C" w:rsidRPr="00BF0DA3">
        <w:t>For each dependent data source, if it is</w:t>
      </w:r>
      <w:r>
        <w:t>:</w:t>
      </w:r>
    </w:p>
    <w:p w14:paraId="514F199D" w14:textId="31CDE557" w:rsidR="00F14D6C" w:rsidRPr="00F14D6C" w:rsidRDefault="00F14D6C" w:rsidP="00526730">
      <w:pPr>
        <w:pStyle w:val="ListParagraph"/>
        <w:numPr>
          <w:ilvl w:val="0"/>
          <w:numId w:val="30"/>
        </w:numPr>
        <w:spacing w:after="0" w:line="360" w:lineRule="auto"/>
        <w:jc w:val="both"/>
        <w:rPr>
          <w:b/>
          <w:bCs/>
        </w:rPr>
      </w:pPr>
      <w:r>
        <w:t xml:space="preserve">Updated frequently, then the identifier of the </w:t>
      </w:r>
      <w:proofErr w:type="spellStart"/>
      <w:r>
        <w:t>prd</w:t>
      </w:r>
      <w:proofErr w:type="spellEnd"/>
      <w:r>
        <w:t xml:space="preserve">_ script or the </w:t>
      </w:r>
      <w:proofErr w:type="spellStart"/>
      <w:r>
        <w:t>db_script</w:t>
      </w:r>
      <w:proofErr w:type="spellEnd"/>
      <w:r>
        <w:t xml:space="preserve"> must be provided in </w:t>
      </w:r>
      <w:r w:rsidRPr="00F14D6C">
        <w:rPr>
          <w:b/>
          <w:bCs/>
        </w:rPr>
        <w:t>Column 4</w:t>
      </w:r>
    </w:p>
    <w:p w14:paraId="1C305050" w14:textId="77777777" w:rsidR="00F14D6C" w:rsidRDefault="00F14D6C" w:rsidP="00526730">
      <w:pPr>
        <w:pStyle w:val="ListParagraph"/>
        <w:numPr>
          <w:ilvl w:val="0"/>
          <w:numId w:val="30"/>
        </w:numPr>
        <w:spacing w:after="0" w:line="360" w:lineRule="auto"/>
        <w:jc w:val="both"/>
      </w:pPr>
      <w:r>
        <w:t>Updated rarely, or at a lesser frequency than your data source:</w:t>
      </w:r>
    </w:p>
    <w:p w14:paraId="5A2589BD" w14:textId="265705CC" w:rsidR="00F14D6C" w:rsidRPr="00EF3A55" w:rsidRDefault="00F14D6C" w:rsidP="00526730">
      <w:pPr>
        <w:pStyle w:val="ListParagraph"/>
        <w:numPr>
          <w:ilvl w:val="1"/>
          <w:numId w:val="30"/>
        </w:numPr>
        <w:spacing w:after="0" w:line="360" w:lineRule="auto"/>
        <w:jc w:val="both"/>
        <w:rPr>
          <w:b/>
          <w:bCs/>
        </w:rPr>
      </w:pPr>
      <w:r>
        <w:t xml:space="preserve">Identifier of </w:t>
      </w:r>
      <w:proofErr w:type="spellStart"/>
      <w:r>
        <w:t>ck_</w:t>
      </w:r>
      <w:r w:rsidR="00EF3A55">
        <w:t>DATASOURCE</w:t>
      </w:r>
      <w:r>
        <w:t>_rel</w:t>
      </w:r>
      <w:proofErr w:type="spellEnd"/>
      <w:r>
        <w:t xml:space="preserve"> script must be provided </w:t>
      </w:r>
      <w:r w:rsidR="00EF3A55">
        <w:t xml:space="preserve">in </w:t>
      </w:r>
      <w:r w:rsidR="00EF3A55" w:rsidRPr="00EF3A55">
        <w:rPr>
          <w:b/>
          <w:bCs/>
        </w:rPr>
        <w:t>Column 4</w:t>
      </w:r>
    </w:p>
    <w:p w14:paraId="1617A386" w14:textId="0143F023" w:rsidR="00EF3A55" w:rsidRPr="00A36999" w:rsidRDefault="00EF3A55" w:rsidP="00526730">
      <w:pPr>
        <w:pStyle w:val="ListParagraph"/>
        <w:numPr>
          <w:ilvl w:val="1"/>
          <w:numId w:val="30"/>
        </w:numPr>
        <w:spacing w:after="0" w:line="360" w:lineRule="auto"/>
        <w:jc w:val="both"/>
      </w:pPr>
      <w:r>
        <w:t xml:space="preserve">Identifier of </w:t>
      </w:r>
      <w:proofErr w:type="spellStart"/>
      <w:r>
        <w:t>prd_DATASOURCE</w:t>
      </w:r>
      <w:proofErr w:type="spellEnd"/>
      <w:r>
        <w:t xml:space="preserve"> must be provided in </w:t>
      </w:r>
      <w:r w:rsidRPr="00EF3A55">
        <w:rPr>
          <w:b/>
          <w:bCs/>
        </w:rPr>
        <w:t>Column 6</w:t>
      </w:r>
    </w:p>
    <w:p w14:paraId="31E38E8C" w14:textId="55CBCA6C" w:rsidR="00750896" w:rsidRPr="00A36999" w:rsidRDefault="00750896" w:rsidP="00526730">
      <w:pPr>
        <w:spacing w:line="360" w:lineRule="auto"/>
        <w:jc w:val="both"/>
      </w:pPr>
    </w:p>
    <w:p w14:paraId="2DB55C0B" w14:textId="77777777" w:rsidR="00A36999" w:rsidRDefault="00A36999" w:rsidP="00526730">
      <w:pPr>
        <w:spacing w:line="360" w:lineRule="auto"/>
        <w:jc w:val="both"/>
      </w:pPr>
    </w:p>
    <w:p w14:paraId="13630A49" w14:textId="04346DF3" w:rsidR="00E379EA" w:rsidRDefault="00E379EA" w:rsidP="00526730">
      <w:pPr>
        <w:pStyle w:val="ListParagraph"/>
        <w:numPr>
          <w:ilvl w:val="0"/>
          <w:numId w:val="30"/>
        </w:numPr>
        <w:spacing w:after="0" w:line="360" w:lineRule="auto"/>
        <w:jc w:val="both"/>
        <w:rPr>
          <w:b/>
          <w:bCs/>
        </w:rPr>
      </w:pPr>
      <w:r>
        <w:rPr>
          <w:b/>
          <w:bCs/>
        </w:rPr>
        <w:t xml:space="preserve">Column 4: </w:t>
      </w:r>
      <w:r w:rsidRPr="00BF0DA3">
        <w:t>Must</w:t>
      </w:r>
      <w:r>
        <w:t xml:space="preserve"> have the </w:t>
      </w:r>
      <w:proofErr w:type="spellStart"/>
      <w:r>
        <w:t>dl_DATASOURCE</w:t>
      </w:r>
      <w:proofErr w:type="spellEnd"/>
      <w:r>
        <w:t xml:space="preserve"> and any other critical </w:t>
      </w:r>
      <w:r w:rsidR="00F86FE8">
        <w:t xml:space="preserve">or </w:t>
      </w:r>
      <w:proofErr w:type="spellStart"/>
      <w:r w:rsidR="00F86FE8">
        <w:t xml:space="preserve">non </w:t>
      </w:r>
      <w:r>
        <w:t>dependency</w:t>
      </w:r>
      <w:proofErr w:type="spellEnd"/>
    </w:p>
    <w:p w14:paraId="598E3DAE" w14:textId="5FEA7CF7" w:rsidR="00E379EA" w:rsidRPr="00E379EA" w:rsidRDefault="00E379EA" w:rsidP="00526730">
      <w:pPr>
        <w:pStyle w:val="ListParagraph"/>
        <w:numPr>
          <w:ilvl w:val="0"/>
          <w:numId w:val="30"/>
        </w:numPr>
        <w:spacing w:after="0" w:line="360" w:lineRule="auto"/>
        <w:jc w:val="both"/>
        <w:rPr>
          <w:b/>
          <w:bCs/>
        </w:rPr>
      </w:pPr>
      <w:r>
        <w:rPr>
          <w:b/>
          <w:bCs/>
        </w:rPr>
        <w:t>Column 5:</w:t>
      </w:r>
      <w:r>
        <w:t xml:space="preserve"> should be -1, </w:t>
      </w:r>
      <w:proofErr w:type="spellStart"/>
      <w:r>
        <w:t>i.e</w:t>
      </w:r>
      <w:proofErr w:type="spellEnd"/>
      <w:r>
        <w:t xml:space="preserve"> no dependencies</w:t>
      </w:r>
    </w:p>
    <w:p w14:paraId="58CE5CFF" w14:textId="752D6CE4" w:rsidR="00E379EA" w:rsidRPr="00BF0DA3" w:rsidRDefault="00E379EA" w:rsidP="00526730">
      <w:pPr>
        <w:pStyle w:val="ListParagraph"/>
        <w:numPr>
          <w:ilvl w:val="0"/>
          <w:numId w:val="30"/>
        </w:numPr>
        <w:spacing w:after="0" w:line="360" w:lineRule="auto"/>
        <w:jc w:val="both"/>
        <w:rPr>
          <w:b/>
          <w:bCs/>
        </w:rPr>
      </w:pPr>
      <w:r>
        <w:rPr>
          <w:b/>
          <w:bCs/>
        </w:rPr>
        <w:t xml:space="preserve">Column 6: </w:t>
      </w:r>
      <w:r w:rsidRPr="00E379EA">
        <w:t>For</w:t>
      </w:r>
      <w:r>
        <w:t xml:space="preserve"> a rarely updated data source, </w:t>
      </w:r>
      <w:proofErr w:type="spellStart"/>
      <w:r>
        <w:t>prd_DATASOURCE</w:t>
      </w:r>
      <w:proofErr w:type="spellEnd"/>
      <w:r>
        <w:t xml:space="preserve"> of dependent data sources</w:t>
      </w:r>
    </w:p>
    <w:p w14:paraId="40E11EAB" w14:textId="77777777" w:rsidR="00E379EA" w:rsidRPr="00BF0DA3" w:rsidRDefault="00E379EA" w:rsidP="00526730">
      <w:pPr>
        <w:pStyle w:val="ListParagraph"/>
        <w:numPr>
          <w:ilvl w:val="0"/>
          <w:numId w:val="30"/>
        </w:numPr>
        <w:spacing w:after="0" w:line="360" w:lineRule="auto"/>
        <w:jc w:val="both"/>
        <w:rPr>
          <w:b/>
          <w:bCs/>
        </w:rPr>
      </w:pPr>
      <w:r>
        <w:rPr>
          <w:b/>
          <w:bCs/>
        </w:rPr>
        <w:t xml:space="preserve">Column 8: </w:t>
      </w:r>
      <w:r w:rsidRPr="00BF0DA3">
        <w:t xml:space="preserve">set </w:t>
      </w:r>
      <w:r>
        <w:t>to C (Complete). All dependencies should have been successfully run.</w:t>
      </w:r>
    </w:p>
    <w:p w14:paraId="17625386" w14:textId="77777777" w:rsidR="00E379EA" w:rsidRPr="00BF0DA3" w:rsidRDefault="00E379EA" w:rsidP="00526730">
      <w:pPr>
        <w:pStyle w:val="ListParagraph"/>
        <w:numPr>
          <w:ilvl w:val="0"/>
          <w:numId w:val="30"/>
        </w:numPr>
        <w:spacing w:after="0" w:line="360" w:lineRule="auto"/>
        <w:jc w:val="both"/>
        <w:rPr>
          <w:b/>
          <w:bCs/>
        </w:rPr>
      </w:pPr>
      <w:r>
        <w:rPr>
          <w:b/>
          <w:bCs/>
        </w:rPr>
        <w:t xml:space="preserve">Column 9: </w:t>
      </w:r>
      <w:r w:rsidRPr="00BF0DA3">
        <w:t xml:space="preserve">set to </w:t>
      </w:r>
      <w:r>
        <w:rPr>
          <w:b/>
          <w:bCs/>
        </w:rPr>
        <w:t>D (</w:t>
      </w:r>
      <w:r>
        <w:t>Processing job)</w:t>
      </w:r>
    </w:p>
    <w:p w14:paraId="322B0782" w14:textId="77777777" w:rsidR="00E379EA" w:rsidRPr="00BF0DA3" w:rsidRDefault="00E379EA" w:rsidP="00526730">
      <w:pPr>
        <w:pStyle w:val="ListParagraph"/>
        <w:numPr>
          <w:ilvl w:val="0"/>
          <w:numId w:val="30"/>
        </w:numPr>
        <w:spacing w:after="0" w:line="360" w:lineRule="auto"/>
        <w:jc w:val="both"/>
        <w:rPr>
          <w:b/>
          <w:bCs/>
        </w:rPr>
      </w:pPr>
      <w:r>
        <w:rPr>
          <w:b/>
          <w:bCs/>
        </w:rPr>
        <w:lastRenderedPageBreak/>
        <w:t xml:space="preserve">Column 10: </w:t>
      </w:r>
      <w:r w:rsidRPr="00BF0DA3">
        <w:t xml:space="preserve">set </w:t>
      </w:r>
      <w:r>
        <w:t xml:space="preserve">to </w:t>
      </w:r>
      <w:r w:rsidRPr="00BF0DA3">
        <w:rPr>
          <w:b/>
          <w:bCs/>
        </w:rPr>
        <w:t>P</w:t>
      </w:r>
      <w:r>
        <w:t xml:space="preserve"> (Parent)</w:t>
      </w:r>
    </w:p>
    <w:p w14:paraId="37CBD92C" w14:textId="77777777" w:rsidR="00E379EA" w:rsidRPr="00750896" w:rsidRDefault="00E379EA" w:rsidP="00526730">
      <w:pPr>
        <w:pStyle w:val="ListParagraph"/>
        <w:numPr>
          <w:ilvl w:val="0"/>
          <w:numId w:val="30"/>
        </w:numPr>
        <w:spacing w:after="0" w:line="360" w:lineRule="auto"/>
        <w:jc w:val="both"/>
        <w:rPr>
          <w:b/>
          <w:bCs/>
        </w:rPr>
      </w:pPr>
      <w:r>
        <w:rPr>
          <w:b/>
          <w:bCs/>
        </w:rPr>
        <w:t xml:space="preserve">Column 11: </w:t>
      </w:r>
      <w:r w:rsidRPr="00BF0DA3">
        <w:t xml:space="preserve">set to </w:t>
      </w:r>
      <w:r w:rsidRPr="00BF0DA3">
        <w:rPr>
          <w:b/>
          <w:bCs/>
        </w:rPr>
        <w:t>S</w:t>
      </w:r>
      <w:r>
        <w:t xml:space="preserve"> (for script)</w:t>
      </w:r>
    </w:p>
    <w:p w14:paraId="56842BF3" w14:textId="78115A7A" w:rsidR="00750896" w:rsidRPr="00BF0DA3" w:rsidRDefault="00750896" w:rsidP="00526730">
      <w:pPr>
        <w:pStyle w:val="ListParagraph"/>
        <w:numPr>
          <w:ilvl w:val="0"/>
          <w:numId w:val="30"/>
        </w:numPr>
        <w:spacing w:after="0" w:line="360" w:lineRule="auto"/>
        <w:jc w:val="both"/>
        <w:rPr>
          <w:b/>
          <w:bCs/>
        </w:rPr>
      </w:pPr>
      <w:r>
        <w:rPr>
          <w:b/>
          <w:bCs/>
        </w:rPr>
        <w:t xml:space="preserve">Column 12: </w:t>
      </w:r>
      <w:r w:rsidR="009C0FF8">
        <w:t>Review dependent jobs</w:t>
      </w:r>
    </w:p>
    <w:p w14:paraId="024B0748" w14:textId="0E62BAA5" w:rsidR="00E379EA" w:rsidRPr="00E379EA" w:rsidRDefault="00E379EA" w:rsidP="00526730">
      <w:pPr>
        <w:spacing w:line="360" w:lineRule="auto"/>
        <w:jc w:val="both"/>
      </w:pPr>
      <w:r>
        <w:t xml:space="preserve">A </w:t>
      </w:r>
      <w:proofErr w:type="spellStart"/>
      <w:r>
        <w:t>db_DATASOURCE</w:t>
      </w:r>
      <w:proofErr w:type="spellEnd"/>
      <w:r>
        <w:t xml:space="preserve"> must only be triggered when </w:t>
      </w:r>
      <w:proofErr w:type="spellStart"/>
      <w:r>
        <w:t>dl_DATASOURCE</w:t>
      </w:r>
      <w:proofErr w:type="spellEnd"/>
      <w:r>
        <w:t xml:space="preserve"> and all critical dependencies have been successful (Column 8 to </w:t>
      </w:r>
      <w:r w:rsidRPr="00E379EA">
        <w:rPr>
          <w:b/>
          <w:bCs/>
        </w:rPr>
        <w:t>C</w:t>
      </w:r>
      <w:r w:rsidRPr="00E379EA">
        <w:t>omplete</w:t>
      </w:r>
      <w:r>
        <w:t xml:space="preserve"> and Column 10 to </w:t>
      </w:r>
      <w:r w:rsidRPr="00E379EA">
        <w:rPr>
          <w:b/>
          <w:bCs/>
        </w:rPr>
        <w:t>P</w:t>
      </w:r>
      <w:r>
        <w:t xml:space="preserve">arent). </w:t>
      </w:r>
    </w:p>
    <w:p w14:paraId="0B70AF5F" w14:textId="52E146F7" w:rsidR="00F14D6C" w:rsidRDefault="00F14D6C" w:rsidP="00526730">
      <w:pPr>
        <w:spacing w:line="360" w:lineRule="auto"/>
        <w:jc w:val="both"/>
        <w:rPr>
          <w:b/>
          <w:bCs/>
        </w:rPr>
      </w:pPr>
    </w:p>
    <w:p w14:paraId="00095850" w14:textId="7363FF28" w:rsidR="00B31C32" w:rsidRDefault="00B31C32" w:rsidP="00526730">
      <w:pPr>
        <w:spacing w:line="360" w:lineRule="auto"/>
        <w:jc w:val="both"/>
        <w:rPr>
          <w:b/>
          <w:bCs/>
        </w:rPr>
      </w:pPr>
      <w:r>
        <w:rPr>
          <w:b/>
          <w:bCs/>
        </w:rPr>
        <w:t>Important: Don’t forget to define this job as concurrent to its critical and non-critical dependencies</w:t>
      </w:r>
    </w:p>
    <w:p w14:paraId="43F7EAED" w14:textId="204D2201" w:rsidR="009C0FF8" w:rsidRPr="00BF0DA3" w:rsidRDefault="009C0FF8" w:rsidP="00526730">
      <w:pPr>
        <w:pStyle w:val="Heading5"/>
        <w:spacing w:line="360" w:lineRule="auto"/>
        <w:jc w:val="both"/>
      </w:pPr>
      <w:bookmarkStart w:id="98" w:name="_Toc175841998"/>
      <w:r w:rsidRPr="00BF0DA3">
        <w:t xml:space="preserve">For </w:t>
      </w:r>
      <w:proofErr w:type="spellStart"/>
      <w:r>
        <w:t>prd</w:t>
      </w:r>
      <w:r w:rsidRPr="00BF0DA3">
        <w:t>_DATASOURCE</w:t>
      </w:r>
      <w:proofErr w:type="spellEnd"/>
      <w:r w:rsidRPr="00BF0DA3">
        <w:t xml:space="preserve"> job type:</w:t>
      </w:r>
      <w:bookmarkEnd w:id="98"/>
    </w:p>
    <w:p w14:paraId="4DAEBF91" w14:textId="5CAC5926" w:rsidR="009C0FF8" w:rsidRPr="009C0FF8" w:rsidRDefault="009C0FF8" w:rsidP="00526730">
      <w:pPr>
        <w:spacing w:line="360" w:lineRule="auto"/>
        <w:jc w:val="both"/>
      </w:pPr>
      <w:r w:rsidRPr="009C0FF8">
        <w:t>Production scripts are mainly</w:t>
      </w:r>
      <w:r>
        <w:t xml:space="preserve"> </w:t>
      </w:r>
      <w:r w:rsidR="00B31C32">
        <w:t xml:space="preserve">existing to </w:t>
      </w:r>
      <w:proofErr w:type="spellStart"/>
      <w:r w:rsidR="00B31C32">
        <w:t>cleanup</w:t>
      </w:r>
      <w:proofErr w:type="spellEnd"/>
      <w:r w:rsidR="00B31C32">
        <w:t xml:space="preserve"> the processing files, delete the former version and create an alias of the current version to PRD_DIR. It requires any </w:t>
      </w:r>
      <w:proofErr w:type="spellStart"/>
      <w:r w:rsidR="00B31C32">
        <w:t>db</w:t>
      </w:r>
      <w:proofErr w:type="spellEnd"/>
      <w:r w:rsidR="00B31C32">
        <w:t>_ jobs to be successful prior to being run.</w:t>
      </w:r>
    </w:p>
    <w:p w14:paraId="0280E5FE" w14:textId="77777777" w:rsidR="00B31C32" w:rsidRDefault="00B31C32" w:rsidP="00526730">
      <w:pPr>
        <w:spacing w:line="360" w:lineRule="auto"/>
        <w:jc w:val="both"/>
      </w:pPr>
    </w:p>
    <w:p w14:paraId="2603F307" w14:textId="7D70166E" w:rsidR="00B31C32" w:rsidRDefault="00B31C32" w:rsidP="00526730">
      <w:pPr>
        <w:pStyle w:val="ListParagraph"/>
        <w:numPr>
          <w:ilvl w:val="0"/>
          <w:numId w:val="30"/>
        </w:numPr>
        <w:spacing w:after="0" w:line="360" w:lineRule="auto"/>
        <w:jc w:val="both"/>
        <w:rPr>
          <w:b/>
          <w:bCs/>
        </w:rPr>
      </w:pPr>
      <w:r>
        <w:rPr>
          <w:b/>
          <w:bCs/>
        </w:rPr>
        <w:t xml:space="preserve">Column 4: </w:t>
      </w:r>
      <w:r w:rsidRPr="00BF0DA3">
        <w:t>Must</w:t>
      </w:r>
      <w:r>
        <w:t xml:space="preserve"> have the </w:t>
      </w:r>
      <w:proofErr w:type="spellStart"/>
      <w:r>
        <w:t>db_DATASOURCE</w:t>
      </w:r>
      <w:proofErr w:type="spellEnd"/>
      <w:r>
        <w:t xml:space="preserve">. No need for </w:t>
      </w:r>
      <w:proofErr w:type="spellStart"/>
      <w:r>
        <w:t>dl_DATASOURCE</w:t>
      </w:r>
      <w:proofErr w:type="spellEnd"/>
      <w:r>
        <w:t xml:space="preserve"> since it’s covered by </w:t>
      </w:r>
      <w:proofErr w:type="spellStart"/>
      <w:r>
        <w:t>db_DATASOURCE</w:t>
      </w:r>
      <w:proofErr w:type="spellEnd"/>
    </w:p>
    <w:p w14:paraId="008F2C0E" w14:textId="77777777" w:rsidR="00B31C32" w:rsidRPr="00E379EA" w:rsidRDefault="00B31C32" w:rsidP="00526730">
      <w:pPr>
        <w:pStyle w:val="ListParagraph"/>
        <w:numPr>
          <w:ilvl w:val="0"/>
          <w:numId w:val="30"/>
        </w:numPr>
        <w:spacing w:after="0" w:line="360" w:lineRule="auto"/>
        <w:jc w:val="both"/>
        <w:rPr>
          <w:b/>
          <w:bCs/>
        </w:rPr>
      </w:pPr>
      <w:r>
        <w:rPr>
          <w:b/>
          <w:bCs/>
        </w:rPr>
        <w:t>Column 5:</w:t>
      </w:r>
      <w:r>
        <w:t xml:space="preserve"> should be -1, </w:t>
      </w:r>
      <w:proofErr w:type="spellStart"/>
      <w:r>
        <w:t>i.e</w:t>
      </w:r>
      <w:proofErr w:type="spellEnd"/>
      <w:r>
        <w:t xml:space="preserve"> no dependencies</w:t>
      </w:r>
    </w:p>
    <w:p w14:paraId="0F99D497" w14:textId="3D42F1FE" w:rsidR="00B31C32" w:rsidRPr="00BF0DA3" w:rsidRDefault="00B31C32" w:rsidP="00526730">
      <w:pPr>
        <w:pStyle w:val="ListParagraph"/>
        <w:numPr>
          <w:ilvl w:val="0"/>
          <w:numId w:val="30"/>
        </w:numPr>
        <w:spacing w:after="0" w:line="360" w:lineRule="auto"/>
        <w:jc w:val="both"/>
        <w:rPr>
          <w:b/>
          <w:bCs/>
        </w:rPr>
      </w:pPr>
      <w:r>
        <w:rPr>
          <w:b/>
          <w:bCs/>
        </w:rPr>
        <w:t xml:space="preserve">Column 6: </w:t>
      </w:r>
      <w:r>
        <w:t>should be -1, no dependencies</w:t>
      </w:r>
    </w:p>
    <w:p w14:paraId="1B7D693B" w14:textId="77777777" w:rsidR="00B31C32" w:rsidRPr="00BF0DA3" w:rsidRDefault="00B31C32" w:rsidP="00526730">
      <w:pPr>
        <w:pStyle w:val="ListParagraph"/>
        <w:numPr>
          <w:ilvl w:val="0"/>
          <w:numId w:val="30"/>
        </w:numPr>
        <w:spacing w:after="0" w:line="360" w:lineRule="auto"/>
        <w:jc w:val="both"/>
        <w:rPr>
          <w:b/>
          <w:bCs/>
        </w:rPr>
      </w:pPr>
      <w:r>
        <w:rPr>
          <w:b/>
          <w:bCs/>
        </w:rPr>
        <w:t xml:space="preserve">Column 8: </w:t>
      </w:r>
      <w:r w:rsidRPr="00BF0DA3">
        <w:t xml:space="preserve">set </w:t>
      </w:r>
      <w:r>
        <w:t>to C (Complete). All dependencies should have been successfully run.</w:t>
      </w:r>
    </w:p>
    <w:p w14:paraId="353AC4E4" w14:textId="1121A5C6" w:rsidR="00B31C32" w:rsidRPr="00BF0DA3" w:rsidRDefault="00B31C32" w:rsidP="00526730">
      <w:pPr>
        <w:pStyle w:val="ListParagraph"/>
        <w:numPr>
          <w:ilvl w:val="0"/>
          <w:numId w:val="30"/>
        </w:numPr>
        <w:spacing w:after="0" w:line="360" w:lineRule="auto"/>
        <w:jc w:val="both"/>
        <w:rPr>
          <w:b/>
          <w:bCs/>
        </w:rPr>
      </w:pPr>
      <w:r>
        <w:rPr>
          <w:b/>
          <w:bCs/>
        </w:rPr>
        <w:t xml:space="preserve">Column 9: </w:t>
      </w:r>
      <w:r w:rsidRPr="00BF0DA3">
        <w:t xml:space="preserve">set to </w:t>
      </w:r>
      <w:r>
        <w:rPr>
          <w:b/>
          <w:bCs/>
        </w:rPr>
        <w:t>P (</w:t>
      </w:r>
      <w:r>
        <w:t>PRD job)</w:t>
      </w:r>
    </w:p>
    <w:p w14:paraId="2AA02B1B" w14:textId="77777777" w:rsidR="00B31C32" w:rsidRPr="00BF0DA3" w:rsidRDefault="00B31C32" w:rsidP="00526730">
      <w:pPr>
        <w:pStyle w:val="ListParagraph"/>
        <w:numPr>
          <w:ilvl w:val="0"/>
          <w:numId w:val="30"/>
        </w:numPr>
        <w:spacing w:after="0" w:line="360" w:lineRule="auto"/>
        <w:jc w:val="both"/>
        <w:rPr>
          <w:b/>
          <w:bCs/>
        </w:rPr>
      </w:pPr>
      <w:r>
        <w:rPr>
          <w:b/>
          <w:bCs/>
        </w:rPr>
        <w:t xml:space="preserve">Column 10: </w:t>
      </w:r>
      <w:r w:rsidRPr="00BF0DA3">
        <w:t xml:space="preserve">set </w:t>
      </w:r>
      <w:r>
        <w:t xml:space="preserve">to </w:t>
      </w:r>
      <w:r w:rsidRPr="00BF0DA3">
        <w:rPr>
          <w:b/>
          <w:bCs/>
        </w:rPr>
        <w:t>P</w:t>
      </w:r>
      <w:r>
        <w:t xml:space="preserve"> (Parent)</w:t>
      </w:r>
    </w:p>
    <w:p w14:paraId="5DA28133" w14:textId="77777777" w:rsidR="00B31C32" w:rsidRPr="00750896" w:rsidRDefault="00B31C32" w:rsidP="00526730">
      <w:pPr>
        <w:pStyle w:val="ListParagraph"/>
        <w:numPr>
          <w:ilvl w:val="0"/>
          <w:numId w:val="30"/>
        </w:numPr>
        <w:spacing w:after="0" w:line="360" w:lineRule="auto"/>
        <w:jc w:val="both"/>
        <w:rPr>
          <w:b/>
          <w:bCs/>
        </w:rPr>
      </w:pPr>
      <w:r>
        <w:rPr>
          <w:b/>
          <w:bCs/>
        </w:rPr>
        <w:t xml:space="preserve">Column 11: </w:t>
      </w:r>
      <w:r w:rsidRPr="00BF0DA3">
        <w:t xml:space="preserve">set to </w:t>
      </w:r>
      <w:r w:rsidRPr="00BF0DA3">
        <w:rPr>
          <w:b/>
          <w:bCs/>
        </w:rPr>
        <w:t>S</w:t>
      </w:r>
      <w:r>
        <w:t xml:space="preserve"> (for script)</w:t>
      </w:r>
    </w:p>
    <w:p w14:paraId="3E436BED" w14:textId="4C1C4BF5" w:rsidR="00B31C32" w:rsidRPr="00BF0DA3" w:rsidRDefault="00B31C32" w:rsidP="00526730">
      <w:pPr>
        <w:pStyle w:val="ListParagraph"/>
        <w:numPr>
          <w:ilvl w:val="0"/>
          <w:numId w:val="30"/>
        </w:numPr>
        <w:spacing w:after="0" w:line="360" w:lineRule="auto"/>
        <w:jc w:val="both"/>
        <w:rPr>
          <w:b/>
          <w:bCs/>
        </w:rPr>
      </w:pPr>
      <w:r>
        <w:rPr>
          <w:b/>
          <w:bCs/>
        </w:rPr>
        <w:t xml:space="preserve">Column 12: </w:t>
      </w:r>
      <w:r>
        <w:t>Only if a specific job uses an actual file in the DATASOURCE directory.</w:t>
      </w:r>
    </w:p>
    <w:p w14:paraId="2DEDF658" w14:textId="77777777" w:rsidR="00B31C32" w:rsidRDefault="00B31C32" w:rsidP="00526730">
      <w:pPr>
        <w:spacing w:line="360" w:lineRule="auto"/>
        <w:jc w:val="both"/>
        <w:rPr>
          <w:b/>
          <w:bCs/>
        </w:rPr>
      </w:pPr>
    </w:p>
    <w:p w14:paraId="1D10589A" w14:textId="0A574D5B" w:rsidR="00B31C32" w:rsidRPr="00BF0DA3" w:rsidRDefault="00B31C32" w:rsidP="00526730">
      <w:pPr>
        <w:pStyle w:val="Heading5"/>
        <w:spacing w:line="360" w:lineRule="auto"/>
        <w:jc w:val="both"/>
      </w:pPr>
      <w:bookmarkStart w:id="99" w:name="_Toc175841999"/>
      <w:r w:rsidRPr="00BF0DA3">
        <w:t xml:space="preserve">For </w:t>
      </w:r>
      <w:proofErr w:type="spellStart"/>
      <w:r>
        <w:t>wh</w:t>
      </w:r>
      <w:r w:rsidRPr="00BF0DA3">
        <w:t>_DATASOURCE</w:t>
      </w:r>
      <w:proofErr w:type="spellEnd"/>
      <w:r w:rsidRPr="00BF0DA3">
        <w:t xml:space="preserve"> job type:</w:t>
      </w:r>
      <w:bookmarkEnd w:id="99"/>
    </w:p>
    <w:p w14:paraId="783D4D40" w14:textId="77777777" w:rsidR="00B31C32" w:rsidRPr="00BF0DA3" w:rsidRDefault="00B31C32" w:rsidP="00526730">
      <w:pPr>
        <w:spacing w:line="360" w:lineRule="auto"/>
        <w:jc w:val="both"/>
      </w:pPr>
      <w:proofErr w:type="spellStart"/>
      <w:r>
        <w:t>Wh</w:t>
      </w:r>
      <w:proofErr w:type="spellEnd"/>
      <w:r>
        <w:t xml:space="preserve">_ jobs are used when the data source is small and everything can be handled in one script, i.e. the check, download, process, push to database and move to prod. </w:t>
      </w:r>
      <w:r w:rsidRPr="00BF0DA3">
        <w:t>For each dependent data source, if it is</w:t>
      </w:r>
      <w:r>
        <w:t>:</w:t>
      </w:r>
    </w:p>
    <w:p w14:paraId="62C996AB" w14:textId="77777777" w:rsidR="00B31C32" w:rsidRPr="00F14D6C" w:rsidRDefault="00B31C32" w:rsidP="00526730">
      <w:pPr>
        <w:pStyle w:val="ListParagraph"/>
        <w:numPr>
          <w:ilvl w:val="0"/>
          <w:numId w:val="30"/>
        </w:numPr>
        <w:spacing w:after="0" w:line="360" w:lineRule="auto"/>
        <w:jc w:val="both"/>
        <w:rPr>
          <w:b/>
          <w:bCs/>
        </w:rPr>
      </w:pPr>
      <w:r>
        <w:t xml:space="preserve">Updated frequently, then the identifier of the </w:t>
      </w:r>
      <w:proofErr w:type="spellStart"/>
      <w:r>
        <w:t>prd</w:t>
      </w:r>
      <w:proofErr w:type="spellEnd"/>
      <w:r>
        <w:t xml:space="preserve">_ script or the </w:t>
      </w:r>
      <w:proofErr w:type="spellStart"/>
      <w:r>
        <w:t>db_script</w:t>
      </w:r>
      <w:proofErr w:type="spellEnd"/>
      <w:r>
        <w:t xml:space="preserve"> must be provided in </w:t>
      </w:r>
      <w:r w:rsidRPr="00F14D6C">
        <w:rPr>
          <w:b/>
          <w:bCs/>
        </w:rPr>
        <w:t>Column 4</w:t>
      </w:r>
    </w:p>
    <w:p w14:paraId="6AA61913" w14:textId="77777777" w:rsidR="00B31C32" w:rsidRDefault="00B31C32" w:rsidP="00526730">
      <w:pPr>
        <w:pStyle w:val="ListParagraph"/>
        <w:numPr>
          <w:ilvl w:val="0"/>
          <w:numId w:val="30"/>
        </w:numPr>
        <w:spacing w:after="0" w:line="360" w:lineRule="auto"/>
        <w:jc w:val="both"/>
      </w:pPr>
      <w:r>
        <w:lastRenderedPageBreak/>
        <w:t>Updated rarely, or at a lesser frequency than your data source:</w:t>
      </w:r>
    </w:p>
    <w:p w14:paraId="011CF0E2" w14:textId="77777777" w:rsidR="00B31C32" w:rsidRPr="00EF3A55" w:rsidRDefault="00B31C32" w:rsidP="00526730">
      <w:pPr>
        <w:pStyle w:val="ListParagraph"/>
        <w:numPr>
          <w:ilvl w:val="1"/>
          <w:numId w:val="30"/>
        </w:numPr>
        <w:spacing w:after="0" w:line="360" w:lineRule="auto"/>
        <w:jc w:val="both"/>
        <w:rPr>
          <w:b/>
          <w:bCs/>
        </w:rPr>
      </w:pPr>
      <w:r>
        <w:t xml:space="preserve">Identifier of </w:t>
      </w:r>
      <w:proofErr w:type="spellStart"/>
      <w:r>
        <w:t>ck_DATASOURCE_rel</w:t>
      </w:r>
      <w:proofErr w:type="spellEnd"/>
      <w:r>
        <w:t xml:space="preserve"> script must be provided in </w:t>
      </w:r>
      <w:r w:rsidRPr="00EF3A55">
        <w:rPr>
          <w:b/>
          <w:bCs/>
        </w:rPr>
        <w:t>Column 4</w:t>
      </w:r>
    </w:p>
    <w:p w14:paraId="4E51AEB2" w14:textId="77777777" w:rsidR="00B31C32" w:rsidRPr="00A36999" w:rsidRDefault="00B31C32" w:rsidP="00526730">
      <w:pPr>
        <w:pStyle w:val="ListParagraph"/>
        <w:numPr>
          <w:ilvl w:val="1"/>
          <w:numId w:val="30"/>
        </w:numPr>
        <w:spacing w:after="0" w:line="360" w:lineRule="auto"/>
        <w:jc w:val="both"/>
      </w:pPr>
      <w:r>
        <w:t xml:space="preserve">Identifier of </w:t>
      </w:r>
      <w:proofErr w:type="spellStart"/>
      <w:r>
        <w:t>prd_DATASOURCE</w:t>
      </w:r>
      <w:proofErr w:type="spellEnd"/>
      <w:r>
        <w:t xml:space="preserve"> must be provided in </w:t>
      </w:r>
      <w:r w:rsidRPr="00EF3A55">
        <w:rPr>
          <w:b/>
          <w:bCs/>
        </w:rPr>
        <w:t>Column 6</w:t>
      </w:r>
    </w:p>
    <w:p w14:paraId="50F4E999" w14:textId="77777777" w:rsidR="00B31C32" w:rsidRDefault="00B31C32" w:rsidP="00526730">
      <w:pPr>
        <w:spacing w:line="360" w:lineRule="auto"/>
        <w:jc w:val="both"/>
      </w:pPr>
    </w:p>
    <w:p w14:paraId="633B677A" w14:textId="0A973040" w:rsidR="00B31C32" w:rsidRDefault="00B31C32" w:rsidP="00526730">
      <w:pPr>
        <w:pStyle w:val="ListParagraph"/>
        <w:numPr>
          <w:ilvl w:val="0"/>
          <w:numId w:val="30"/>
        </w:numPr>
        <w:spacing w:after="0" w:line="360" w:lineRule="auto"/>
        <w:jc w:val="both"/>
        <w:rPr>
          <w:b/>
          <w:bCs/>
        </w:rPr>
      </w:pPr>
      <w:r w:rsidRPr="00B31C32">
        <w:rPr>
          <w:b/>
          <w:bCs/>
        </w:rPr>
        <w:t xml:space="preserve">Column 4: </w:t>
      </w:r>
      <w:r w:rsidRPr="00BF0DA3">
        <w:t>Must</w:t>
      </w:r>
      <w:r>
        <w:t xml:space="preserve"> have any (non)critical dependency(</w:t>
      </w:r>
      <w:proofErr w:type="spellStart"/>
      <w:r>
        <w:t>ies</w:t>
      </w:r>
      <w:proofErr w:type="spellEnd"/>
      <w:r>
        <w:t>)</w:t>
      </w:r>
    </w:p>
    <w:p w14:paraId="7C528FC9" w14:textId="78FD9EB0" w:rsidR="00B31C32" w:rsidRPr="00B31C32" w:rsidRDefault="00B31C32" w:rsidP="00526730">
      <w:pPr>
        <w:pStyle w:val="ListParagraph"/>
        <w:numPr>
          <w:ilvl w:val="0"/>
          <w:numId w:val="30"/>
        </w:numPr>
        <w:spacing w:after="0" w:line="360" w:lineRule="auto"/>
        <w:jc w:val="both"/>
        <w:rPr>
          <w:b/>
          <w:bCs/>
        </w:rPr>
      </w:pPr>
      <w:r w:rsidRPr="00B31C32">
        <w:rPr>
          <w:b/>
          <w:bCs/>
        </w:rPr>
        <w:t>Column 5:</w:t>
      </w:r>
      <w:r>
        <w:t xml:space="preserve"> should be -1, </w:t>
      </w:r>
      <w:proofErr w:type="spellStart"/>
      <w:r>
        <w:t>i.e</w:t>
      </w:r>
      <w:proofErr w:type="spellEnd"/>
      <w:r>
        <w:t xml:space="preserve"> no dependencies</w:t>
      </w:r>
    </w:p>
    <w:p w14:paraId="1024F689" w14:textId="77777777" w:rsidR="00B31C32" w:rsidRPr="00BF0DA3" w:rsidRDefault="00B31C32" w:rsidP="00526730">
      <w:pPr>
        <w:pStyle w:val="ListParagraph"/>
        <w:numPr>
          <w:ilvl w:val="0"/>
          <w:numId w:val="30"/>
        </w:numPr>
        <w:spacing w:after="0" w:line="360" w:lineRule="auto"/>
        <w:jc w:val="both"/>
        <w:rPr>
          <w:b/>
          <w:bCs/>
        </w:rPr>
      </w:pPr>
      <w:r w:rsidRPr="00B31C32">
        <w:rPr>
          <w:b/>
          <w:bCs/>
        </w:rPr>
        <w:t xml:space="preserve">Column 6: </w:t>
      </w:r>
      <w:r w:rsidRPr="00E379EA">
        <w:t>For</w:t>
      </w:r>
      <w:r>
        <w:t xml:space="preserve"> a rarely updated data source, </w:t>
      </w:r>
      <w:proofErr w:type="spellStart"/>
      <w:r>
        <w:t>prd_DATASOURCE</w:t>
      </w:r>
      <w:proofErr w:type="spellEnd"/>
      <w:r>
        <w:t xml:space="preserve"> of dependent data sources</w:t>
      </w:r>
    </w:p>
    <w:p w14:paraId="1FDBFC2F" w14:textId="7512B1E5" w:rsidR="00B31C32" w:rsidRPr="00B31C32" w:rsidRDefault="00B31C32" w:rsidP="00526730">
      <w:pPr>
        <w:pStyle w:val="ListParagraph"/>
        <w:numPr>
          <w:ilvl w:val="0"/>
          <w:numId w:val="30"/>
        </w:numPr>
        <w:spacing w:after="0" w:line="360" w:lineRule="auto"/>
        <w:jc w:val="both"/>
        <w:rPr>
          <w:b/>
          <w:bCs/>
        </w:rPr>
      </w:pPr>
      <w:r w:rsidRPr="00B31C32">
        <w:rPr>
          <w:b/>
          <w:bCs/>
        </w:rPr>
        <w:t xml:space="preserve">Column 8: </w:t>
      </w:r>
      <w:r w:rsidRPr="00BF0DA3">
        <w:t xml:space="preserve">set </w:t>
      </w:r>
      <w:r>
        <w:t>to C (Complete). All dependencies should have been successfully run.</w:t>
      </w:r>
    </w:p>
    <w:p w14:paraId="556652DE" w14:textId="1F953568" w:rsidR="00B31C32" w:rsidRPr="00BF0DA3" w:rsidRDefault="00B31C32" w:rsidP="00526730">
      <w:pPr>
        <w:pStyle w:val="ListParagraph"/>
        <w:numPr>
          <w:ilvl w:val="0"/>
          <w:numId w:val="30"/>
        </w:numPr>
        <w:spacing w:after="0" w:line="360" w:lineRule="auto"/>
        <w:jc w:val="both"/>
        <w:rPr>
          <w:b/>
          <w:bCs/>
        </w:rPr>
      </w:pPr>
      <w:r>
        <w:rPr>
          <w:b/>
          <w:bCs/>
        </w:rPr>
        <w:t xml:space="preserve">Column 9: </w:t>
      </w:r>
      <w:r w:rsidRPr="00BF0DA3">
        <w:t xml:space="preserve">set to </w:t>
      </w:r>
      <w:r>
        <w:rPr>
          <w:b/>
          <w:bCs/>
        </w:rPr>
        <w:t>P (</w:t>
      </w:r>
      <w:r>
        <w:t>PRD job)</w:t>
      </w:r>
    </w:p>
    <w:p w14:paraId="5185E68A" w14:textId="77777777" w:rsidR="00B31C32" w:rsidRPr="00BF0DA3" w:rsidRDefault="00B31C32" w:rsidP="00526730">
      <w:pPr>
        <w:pStyle w:val="ListParagraph"/>
        <w:numPr>
          <w:ilvl w:val="0"/>
          <w:numId w:val="30"/>
        </w:numPr>
        <w:spacing w:after="0" w:line="360" w:lineRule="auto"/>
        <w:jc w:val="both"/>
        <w:rPr>
          <w:b/>
          <w:bCs/>
        </w:rPr>
      </w:pPr>
      <w:r>
        <w:rPr>
          <w:b/>
          <w:bCs/>
        </w:rPr>
        <w:t xml:space="preserve">Column 10: </w:t>
      </w:r>
      <w:r w:rsidRPr="00BF0DA3">
        <w:t xml:space="preserve">set </w:t>
      </w:r>
      <w:r>
        <w:t xml:space="preserve">to </w:t>
      </w:r>
      <w:r w:rsidRPr="00BF0DA3">
        <w:rPr>
          <w:b/>
          <w:bCs/>
        </w:rPr>
        <w:t>P</w:t>
      </w:r>
      <w:r>
        <w:t xml:space="preserve"> (Parent)</w:t>
      </w:r>
    </w:p>
    <w:p w14:paraId="18EA1872" w14:textId="77777777" w:rsidR="00B31C32" w:rsidRPr="00750896" w:rsidRDefault="00B31C32" w:rsidP="00526730">
      <w:pPr>
        <w:pStyle w:val="ListParagraph"/>
        <w:numPr>
          <w:ilvl w:val="0"/>
          <w:numId w:val="30"/>
        </w:numPr>
        <w:spacing w:after="0" w:line="360" w:lineRule="auto"/>
        <w:jc w:val="both"/>
        <w:rPr>
          <w:b/>
          <w:bCs/>
        </w:rPr>
      </w:pPr>
      <w:r>
        <w:rPr>
          <w:b/>
          <w:bCs/>
        </w:rPr>
        <w:t xml:space="preserve">Column 11: </w:t>
      </w:r>
      <w:r w:rsidRPr="00BF0DA3">
        <w:t xml:space="preserve">set to </w:t>
      </w:r>
      <w:r w:rsidRPr="00BF0DA3">
        <w:rPr>
          <w:b/>
          <w:bCs/>
        </w:rPr>
        <w:t>S</w:t>
      </w:r>
      <w:r>
        <w:t xml:space="preserve"> (for script)</w:t>
      </w:r>
    </w:p>
    <w:p w14:paraId="67B89EDC" w14:textId="77777777" w:rsidR="00B31C32" w:rsidRPr="00BF0DA3" w:rsidRDefault="00B31C32" w:rsidP="00526730">
      <w:pPr>
        <w:pStyle w:val="ListParagraph"/>
        <w:numPr>
          <w:ilvl w:val="0"/>
          <w:numId w:val="30"/>
        </w:numPr>
        <w:spacing w:after="0" w:line="360" w:lineRule="auto"/>
        <w:jc w:val="both"/>
        <w:rPr>
          <w:b/>
          <w:bCs/>
        </w:rPr>
      </w:pPr>
      <w:r>
        <w:rPr>
          <w:b/>
          <w:bCs/>
        </w:rPr>
        <w:t xml:space="preserve">Column 12: </w:t>
      </w:r>
      <w:r>
        <w:t>Only if a specific job uses an actual file in the DATASOURCE directory.</w:t>
      </w:r>
    </w:p>
    <w:p w14:paraId="30B348C5" w14:textId="6DE31990" w:rsidR="00B31C32" w:rsidRDefault="00B31C32" w:rsidP="00526730">
      <w:pPr>
        <w:spacing w:line="360" w:lineRule="auto"/>
        <w:jc w:val="both"/>
        <w:rPr>
          <w:b/>
          <w:bCs/>
        </w:rPr>
      </w:pPr>
    </w:p>
    <w:p w14:paraId="30B0C24E" w14:textId="77777777" w:rsidR="00B31C32" w:rsidRDefault="00B31C32" w:rsidP="00526730">
      <w:pPr>
        <w:spacing w:line="360" w:lineRule="auto"/>
        <w:jc w:val="both"/>
        <w:rPr>
          <w:b/>
          <w:bCs/>
        </w:rPr>
      </w:pPr>
      <w:r>
        <w:rPr>
          <w:b/>
          <w:bCs/>
        </w:rPr>
        <w:t>Important: Don’t forget to define this job as concurrent to its critical and non-critical dependencies</w:t>
      </w:r>
    </w:p>
    <w:p w14:paraId="2DABBE50" w14:textId="17B76C75" w:rsidR="00B31C32" w:rsidRDefault="009A52DE" w:rsidP="00526730">
      <w:pPr>
        <w:pStyle w:val="Heading5"/>
        <w:spacing w:line="360" w:lineRule="auto"/>
        <w:jc w:val="both"/>
      </w:pPr>
      <w:bookmarkStart w:id="100" w:name="_Toc175842000"/>
      <w:r>
        <w:t>For batch jobs</w:t>
      </w:r>
      <w:bookmarkEnd w:id="100"/>
    </w:p>
    <w:p w14:paraId="100BA5B8" w14:textId="62F5D606" w:rsidR="009A52DE" w:rsidRDefault="00E033DD" w:rsidP="00526730">
      <w:pPr>
        <w:spacing w:line="360" w:lineRule="auto"/>
        <w:jc w:val="both"/>
      </w:pPr>
      <w:r>
        <w:t>Batch jobs are a special case to be used for long computing</w:t>
      </w:r>
      <w:r w:rsidR="00391969">
        <w:t xml:space="preserve"> exercise where it is necessary to parallelize. A batch process is divided into 4 scripts:</w:t>
      </w:r>
    </w:p>
    <w:p w14:paraId="042E3209" w14:textId="77777777" w:rsidR="00391969" w:rsidRDefault="00391969" w:rsidP="00526730">
      <w:pPr>
        <w:pStyle w:val="ListParagraph"/>
        <w:numPr>
          <w:ilvl w:val="0"/>
          <w:numId w:val="28"/>
        </w:numPr>
        <w:spacing w:line="360" w:lineRule="auto"/>
        <w:jc w:val="both"/>
      </w:pPr>
      <w:proofErr w:type="spellStart"/>
      <w:r>
        <w:t>pmj_DATASOURCE</w:t>
      </w:r>
      <w:proofErr w:type="spellEnd"/>
      <w:r>
        <w:t>: to prepare the job batch</w:t>
      </w:r>
    </w:p>
    <w:p w14:paraId="7B424727" w14:textId="77777777" w:rsidR="00391969" w:rsidRDefault="00391969" w:rsidP="00526730">
      <w:pPr>
        <w:pStyle w:val="ListParagraph"/>
        <w:numPr>
          <w:ilvl w:val="0"/>
          <w:numId w:val="28"/>
        </w:numPr>
        <w:spacing w:line="360" w:lineRule="auto"/>
        <w:jc w:val="both"/>
      </w:pPr>
      <w:proofErr w:type="spellStart"/>
      <w:r>
        <w:t>process_DATASOURCE</w:t>
      </w:r>
      <w:proofErr w:type="spellEnd"/>
      <w:r>
        <w:t>: to be called in individual job and process the data</w:t>
      </w:r>
    </w:p>
    <w:p w14:paraId="38B092BD" w14:textId="77777777" w:rsidR="00391969" w:rsidRDefault="00391969" w:rsidP="00526730">
      <w:pPr>
        <w:pStyle w:val="ListParagraph"/>
        <w:numPr>
          <w:ilvl w:val="0"/>
          <w:numId w:val="28"/>
        </w:numPr>
        <w:spacing w:line="360" w:lineRule="auto"/>
        <w:jc w:val="both"/>
      </w:pPr>
      <w:proofErr w:type="spellStart"/>
      <w:r>
        <w:t>rmj_DATASOURCE</w:t>
      </w:r>
      <w:proofErr w:type="spellEnd"/>
      <w:r>
        <w:t>: to submit the batch and monitor its execution</w:t>
      </w:r>
    </w:p>
    <w:p w14:paraId="68FA21F7" w14:textId="77777777" w:rsidR="00391969" w:rsidRDefault="00391969" w:rsidP="00526730">
      <w:pPr>
        <w:pStyle w:val="ListParagraph"/>
        <w:numPr>
          <w:ilvl w:val="0"/>
          <w:numId w:val="28"/>
        </w:numPr>
        <w:spacing w:line="360" w:lineRule="auto"/>
        <w:jc w:val="both"/>
      </w:pPr>
      <w:proofErr w:type="spellStart"/>
      <w:r>
        <w:t>db_DATASOURCE</w:t>
      </w:r>
      <w:proofErr w:type="spellEnd"/>
      <w:r>
        <w:t xml:space="preserve"> would then process the results of those batch jobs and push them to database</w:t>
      </w:r>
    </w:p>
    <w:p w14:paraId="59D96616" w14:textId="77777777" w:rsidR="00391969" w:rsidRDefault="00391969" w:rsidP="00526730">
      <w:pPr>
        <w:spacing w:line="360" w:lineRule="auto"/>
        <w:jc w:val="both"/>
      </w:pPr>
    </w:p>
    <w:p w14:paraId="3E38A819" w14:textId="10C1103C" w:rsidR="006A17A8" w:rsidRPr="006A17A8" w:rsidRDefault="006A17A8" w:rsidP="00526730">
      <w:pPr>
        <w:pStyle w:val="Heading6"/>
        <w:spacing w:line="360" w:lineRule="auto"/>
        <w:jc w:val="both"/>
      </w:pPr>
      <w:proofErr w:type="spellStart"/>
      <w:r w:rsidRPr="006A17A8">
        <w:t>pmj</w:t>
      </w:r>
      <w:proofErr w:type="spellEnd"/>
      <w:r w:rsidRPr="006A17A8">
        <w:t xml:space="preserve">_ jobs: </w:t>
      </w:r>
    </w:p>
    <w:p w14:paraId="34365182" w14:textId="77777777" w:rsidR="006A17A8" w:rsidRDefault="00391969" w:rsidP="00526730">
      <w:pPr>
        <w:spacing w:line="360" w:lineRule="auto"/>
        <w:jc w:val="both"/>
      </w:pPr>
      <w:proofErr w:type="spellStart"/>
      <w:r>
        <w:t>pmj</w:t>
      </w:r>
      <w:proofErr w:type="spellEnd"/>
      <w:r>
        <w:t xml:space="preserve">_ jobs are used to create the shell scripts that will be run in parallel. </w:t>
      </w:r>
    </w:p>
    <w:p w14:paraId="3F960EC0" w14:textId="437C37B0" w:rsidR="006A17A8" w:rsidRDefault="006A17A8" w:rsidP="00526730">
      <w:pPr>
        <w:spacing w:line="360" w:lineRule="auto"/>
        <w:jc w:val="both"/>
      </w:pPr>
      <w:r>
        <w:t>If they export data from the database to prepare those jobs, the jobs inserting those data in the database must be listed as dependency.</w:t>
      </w:r>
    </w:p>
    <w:p w14:paraId="6FB6A675" w14:textId="77777777" w:rsidR="00391969" w:rsidRPr="006A17A8" w:rsidRDefault="00391969" w:rsidP="00526730">
      <w:pPr>
        <w:spacing w:line="360" w:lineRule="auto"/>
        <w:jc w:val="both"/>
      </w:pPr>
    </w:p>
    <w:p w14:paraId="4D1CCCAA" w14:textId="77777777" w:rsidR="00391969" w:rsidRPr="006A17A8" w:rsidRDefault="00391969" w:rsidP="00526730">
      <w:pPr>
        <w:pStyle w:val="ListParagraph"/>
        <w:numPr>
          <w:ilvl w:val="0"/>
          <w:numId w:val="30"/>
        </w:numPr>
        <w:spacing w:after="0" w:line="360" w:lineRule="auto"/>
        <w:jc w:val="both"/>
        <w:rPr>
          <w:b/>
          <w:bCs/>
        </w:rPr>
      </w:pPr>
      <w:r w:rsidRPr="006A17A8">
        <w:rPr>
          <w:b/>
          <w:bCs/>
        </w:rPr>
        <w:t xml:space="preserve">Column 4: </w:t>
      </w:r>
      <w:r w:rsidRPr="006A17A8">
        <w:t>Must have any (non)critical dependency(</w:t>
      </w:r>
      <w:proofErr w:type="spellStart"/>
      <w:r w:rsidRPr="006A17A8">
        <w:t>ies</w:t>
      </w:r>
      <w:proofErr w:type="spellEnd"/>
      <w:r w:rsidRPr="006A17A8">
        <w:t>)</w:t>
      </w:r>
    </w:p>
    <w:p w14:paraId="64E480D4" w14:textId="77777777" w:rsidR="00391969" w:rsidRPr="006A17A8" w:rsidRDefault="00391969" w:rsidP="00526730">
      <w:pPr>
        <w:pStyle w:val="ListParagraph"/>
        <w:numPr>
          <w:ilvl w:val="0"/>
          <w:numId w:val="30"/>
        </w:numPr>
        <w:spacing w:after="0" w:line="360" w:lineRule="auto"/>
        <w:jc w:val="both"/>
        <w:rPr>
          <w:b/>
          <w:bCs/>
        </w:rPr>
      </w:pPr>
      <w:r w:rsidRPr="006A17A8">
        <w:rPr>
          <w:b/>
          <w:bCs/>
        </w:rPr>
        <w:t>Column 5:</w:t>
      </w:r>
      <w:r w:rsidRPr="006A17A8">
        <w:t xml:space="preserve"> should be -1, </w:t>
      </w:r>
      <w:proofErr w:type="spellStart"/>
      <w:r w:rsidRPr="006A17A8">
        <w:t>i.e</w:t>
      </w:r>
      <w:proofErr w:type="spellEnd"/>
      <w:r w:rsidRPr="006A17A8">
        <w:t xml:space="preserve"> no dependencies</w:t>
      </w:r>
    </w:p>
    <w:p w14:paraId="2D2F3483" w14:textId="77777777" w:rsidR="00391969" w:rsidRPr="006A17A8" w:rsidRDefault="00391969" w:rsidP="00526730">
      <w:pPr>
        <w:pStyle w:val="ListParagraph"/>
        <w:numPr>
          <w:ilvl w:val="0"/>
          <w:numId w:val="30"/>
        </w:numPr>
        <w:spacing w:after="0" w:line="360" w:lineRule="auto"/>
        <w:jc w:val="both"/>
        <w:rPr>
          <w:b/>
          <w:bCs/>
        </w:rPr>
      </w:pPr>
      <w:r w:rsidRPr="006A17A8">
        <w:rPr>
          <w:b/>
          <w:bCs/>
        </w:rPr>
        <w:t xml:space="preserve">Column 6: </w:t>
      </w:r>
      <w:r w:rsidRPr="006A17A8">
        <w:t xml:space="preserve">For a rarely updated data source, </w:t>
      </w:r>
      <w:proofErr w:type="spellStart"/>
      <w:r w:rsidRPr="006A17A8">
        <w:t>prd_DATASOURCE</w:t>
      </w:r>
      <w:proofErr w:type="spellEnd"/>
      <w:r w:rsidRPr="006A17A8">
        <w:t xml:space="preserve"> of dependent data sources</w:t>
      </w:r>
    </w:p>
    <w:p w14:paraId="06FE43DC" w14:textId="77777777" w:rsidR="00391969" w:rsidRPr="006A17A8" w:rsidRDefault="00391969" w:rsidP="00526730">
      <w:pPr>
        <w:pStyle w:val="ListParagraph"/>
        <w:numPr>
          <w:ilvl w:val="0"/>
          <w:numId w:val="30"/>
        </w:numPr>
        <w:spacing w:after="0" w:line="360" w:lineRule="auto"/>
        <w:jc w:val="both"/>
        <w:rPr>
          <w:b/>
          <w:bCs/>
        </w:rPr>
      </w:pPr>
      <w:r w:rsidRPr="006A17A8">
        <w:rPr>
          <w:b/>
          <w:bCs/>
        </w:rPr>
        <w:t xml:space="preserve">Column 8: </w:t>
      </w:r>
      <w:r w:rsidRPr="006A17A8">
        <w:t>set to C (Complete). All dependencies should have been successfully run.</w:t>
      </w:r>
    </w:p>
    <w:p w14:paraId="28ABB483" w14:textId="77777777" w:rsidR="006A17A8" w:rsidRPr="00BF0DA3" w:rsidRDefault="00391969" w:rsidP="00526730">
      <w:pPr>
        <w:pStyle w:val="ListParagraph"/>
        <w:numPr>
          <w:ilvl w:val="0"/>
          <w:numId w:val="30"/>
        </w:numPr>
        <w:spacing w:after="0" w:line="360" w:lineRule="auto"/>
        <w:jc w:val="both"/>
        <w:rPr>
          <w:b/>
          <w:bCs/>
        </w:rPr>
      </w:pPr>
      <w:r w:rsidRPr="006A17A8">
        <w:rPr>
          <w:b/>
          <w:bCs/>
        </w:rPr>
        <w:t xml:space="preserve">Column 9: </w:t>
      </w:r>
      <w:r w:rsidRPr="006A17A8">
        <w:t xml:space="preserve">set to </w:t>
      </w:r>
      <w:r w:rsidR="006A17A8">
        <w:rPr>
          <w:b/>
          <w:bCs/>
        </w:rPr>
        <w:t>D (</w:t>
      </w:r>
      <w:r w:rsidR="006A17A8">
        <w:t>Processing job)</w:t>
      </w:r>
    </w:p>
    <w:p w14:paraId="73DB7879" w14:textId="5E38C8CD" w:rsidR="00391969" w:rsidRPr="006A17A8" w:rsidRDefault="00391969" w:rsidP="00526730">
      <w:pPr>
        <w:pStyle w:val="ListParagraph"/>
        <w:numPr>
          <w:ilvl w:val="0"/>
          <w:numId w:val="30"/>
        </w:numPr>
        <w:spacing w:after="0" w:line="360" w:lineRule="auto"/>
        <w:jc w:val="both"/>
        <w:rPr>
          <w:b/>
          <w:bCs/>
        </w:rPr>
      </w:pPr>
      <w:r w:rsidRPr="006A17A8">
        <w:rPr>
          <w:b/>
          <w:bCs/>
        </w:rPr>
        <w:t xml:space="preserve">Column 10: </w:t>
      </w:r>
      <w:r w:rsidRPr="006A17A8">
        <w:t xml:space="preserve">set to </w:t>
      </w:r>
      <w:r w:rsidRPr="006A17A8">
        <w:rPr>
          <w:b/>
          <w:bCs/>
        </w:rPr>
        <w:t>P</w:t>
      </w:r>
      <w:r w:rsidRPr="006A17A8">
        <w:t xml:space="preserve"> (Parent)</w:t>
      </w:r>
    </w:p>
    <w:p w14:paraId="45A9BE21" w14:textId="77777777" w:rsidR="00391969" w:rsidRPr="006A17A8" w:rsidRDefault="00391969" w:rsidP="00526730">
      <w:pPr>
        <w:pStyle w:val="ListParagraph"/>
        <w:numPr>
          <w:ilvl w:val="0"/>
          <w:numId w:val="30"/>
        </w:numPr>
        <w:spacing w:after="0" w:line="360" w:lineRule="auto"/>
        <w:jc w:val="both"/>
        <w:rPr>
          <w:b/>
          <w:bCs/>
        </w:rPr>
      </w:pPr>
      <w:r w:rsidRPr="006A17A8">
        <w:rPr>
          <w:b/>
          <w:bCs/>
        </w:rPr>
        <w:t xml:space="preserve">Column 11: </w:t>
      </w:r>
      <w:r w:rsidRPr="006A17A8">
        <w:t xml:space="preserve">set to </w:t>
      </w:r>
      <w:r w:rsidRPr="006A17A8">
        <w:rPr>
          <w:b/>
          <w:bCs/>
        </w:rPr>
        <w:t>S</w:t>
      </w:r>
      <w:r w:rsidRPr="006A17A8">
        <w:t xml:space="preserve"> (for script)</w:t>
      </w:r>
    </w:p>
    <w:p w14:paraId="1BEFE1B7" w14:textId="77777777" w:rsidR="00391969" w:rsidRPr="006A17A8" w:rsidRDefault="00391969" w:rsidP="00526730">
      <w:pPr>
        <w:pStyle w:val="ListParagraph"/>
        <w:numPr>
          <w:ilvl w:val="0"/>
          <w:numId w:val="30"/>
        </w:numPr>
        <w:spacing w:after="0" w:line="360" w:lineRule="auto"/>
        <w:jc w:val="both"/>
        <w:rPr>
          <w:b/>
          <w:bCs/>
        </w:rPr>
      </w:pPr>
      <w:r w:rsidRPr="006A17A8">
        <w:rPr>
          <w:b/>
          <w:bCs/>
        </w:rPr>
        <w:t xml:space="preserve">Column 12: </w:t>
      </w:r>
      <w:r w:rsidRPr="006A17A8">
        <w:t>Only if a specific job uses an actual file in the DATASOURCE directory.</w:t>
      </w:r>
    </w:p>
    <w:p w14:paraId="6DA4B8EE" w14:textId="77777777" w:rsidR="00391969" w:rsidRDefault="00391969" w:rsidP="00526730">
      <w:pPr>
        <w:spacing w:line="360" w:lineRule="auto"/>
        <w:jc w:val="both"/>
      </w:pPr>
    </w:p>
    <w:p w14:paraId="2B17D527" w14:textId="756909B7" w:rsidR="00391969" w:rsidRDefault="006A17A8" w:rsidP="00526730">
      <w:pPr>
        <w:pStyle w:val="Heading6"/>
        <w:spacing w:line="360" w:lineRule="auto"/>
        <w:jc w:val="both"/>
      </w:pPr>
      <w:proofErr w:type="spellStart"/>
      <w:r>
        <w:t>Rmj</w:t>
      </w:r>
      <w:proofErr w:type="spellEnd"/>
      <w:r>
        <w:t>_ jobs:</w:t>
      </w:r>
    </w:p>
    <w:p w14:paraId="585B9BF2" w14:textId="45CA79B9" w:rsidR="006A17A8" w:rsidRDefault="006A17A8" w:rsidP="00526730">
      <w:pPr>
        <w:spacing w:line="360" w:lineRule="auto"/>
        <w:jc w:val="both"/>
      </w:pPr>
      <w:proofErr w:type="spellStart"/>
      <w:r>
        <w:t>rmj</w:t>
      </w:r>
      <w:proofErr w:type="spellEnd"/>
      <w:r>
        <w:t>_ jobs are used to run all the shell scripts that will be run in parallel.</w:t>
      </w:r>
    </w:p>
    <w:p w14:paraId="0C8A4A6F" w14:textId="1ABF403B" w:rsidR="006A17A8" w:rsidRDefault="006A17A8" w:rsidP="00526730">
      <w:pPr>
        <w:spacing w:line="360" w:lineRule="auto"/>
        <w:jc w:val="both"/>
      </w:pPr>
      <w:r>
        <w:t xml:space="preserve">To avoid hundreds, sometimes thousands of jobs run in parallel, all other </w:t>
      </w:r>
      <w:proofErr w:type="spellStart"/>
      <w:r>
        <w:t>rmj</w:t>
      </w:r>
      <w:proofErr w:type="spellEnd"/>
      <w:r>
        <w:t xml:space="preserve">_ jobs should be listed as concurrent jobs. This will avoid having multiple </w:t>
      </w:r>
      <w:proofErr w:type="spellStart"/>
      <w:r>
        <w:t>rmj</w:t>
      </w:r>
      <w:proofErr w:type="spellEnd"/>
      <w:r>
        <w:t>_ jobs running in parallel of themselves.</w:t>
      </w:r>
    </w:p>
    <w:p w14:paraId="721903B4" w14:textId="77777777" w:rsidR="006A17A8" w:rsidRDefault="006A17A8" w:rsidP="00526730">
      <w:pPr>
        <w:spacing w:line="360" w:lineRule="auto"/>
        <w:jc w:val="both"/>
      </w:pPr>
    </w:p>
    <w:p w14:paraId="60260585" w14:textId="77777777" w:rsidR="006A17A8" w:rsidRPr="006A17A8" w:rsidRDefault="006A17A8" w:rsidP="00526730">
      <w:pPr>
        <w:spacing w:line="360" w:lineRule="auto"/>
        <w:jc w:val="both"/>
      </w:pPr>
    </w:p>
    <w:p w14:paraId="2DAEB5C8" w14:textId="507DC3A4" w:rsidR="006A17A8" w:rsidRPr="006A17A8" w:rsidRDefault="006A17A8" w:rsidP="00526730">
      <w:pPr>
        <w:pStyle w:val="ListParagraph"/>
        <w:numPr>
          <w:ilvl w:val="0"/>
          <w:numId w:val="30"/>
        </w:numPr>
        <w:spacing w:after="0" w:line="360" w:lineRule="auto"/>
        <w:jc w:val="both"/>
        <w:rPr>
          <w:b/>
          <w:bCs/>
        </w:rPr>
      </w:pPr>
      <w:r w:rsidRPr="006A17A8">
        <w:rPr>
          <w:b/>
          <w:bCs/>
        </w:rPr>
        <w:t xml:space="preserve">Column 4: </w:t>
      </w:r>
      <w:r>
        <w:t xml:space="preserve">Must have the </w:t>
      </w:r>
      <w:proofErr w:type="spellStart"/>
      <w:r>
        <w:t>pmj</w:t>
      </w:r>
      <w:proofErr w:type="spellEnd"/>
      <w:r>
        <w:t xml:space="preserve">_ job. Other critical dependencies must be handled by </w:t>
      </w:r>
      <w:proofErr w:type="spellStart"/>
      <w:r>
        <w:t>pmj</w:t>
      </w:r>
      <w:proofErr w:type="spellEnd"/>
      <w:r>
        <w:t>_ job</w:t>
      </w:r>
    </w:p>
    <w:p w14:paraId="228073CD" w14:textId="496F03F9" w:rsidR="006A17A8" w:rsidRPr="006A17A8" w:rsidRDefault="006A17A8" w:rsidP="00526730">
      <w:pPr>
        <w:pStyle w:val="ListParagraph"/>
        <w:numPr>
          <w:ilvl w:val="0"/>
          <w:numId w:val="30"/>
        </w:numPr>
        <w:spacing w:after="0" w:line="360" w:lineRule="auto"/>
        <w:jc w:val="both"/>
        <w:rPr>
          <w:b/>
          <w:bCs/>
        </w:rPr>
      </w:pPr>
      <w:r w:rsidRPr="006A17A8">
        <w:rPr>
          <w:b/>
          <w:bCs/>
        </w:rPr>
        <w:t>Column 5:</w:t>
      </w:r>
      <w:r w:rsidRPr="006A17A8">
        <w:t xml:space="preserve"> should </w:t>
      </w:r>
      <w:r>
        <w:t>ALWAYS BE -1</w:t>
      </w:r>
    </w:p>
    <w:p w14:paraId="34E75784" w14:textId="77777777" w:rsidR="006A17A8" w:rsidRPr="006A17A8" w:rsidRDefault="006A17A8" w:rsidP="00526730">
      <w:pPr>
        <w:pStyle w:val="ListParagraph"/>
        <w:numPr>
          <w:ilvl w:val="0"/>
          <w:numId w:val="30"/>
        </w:numPr>
        <w:spacing w:after="0" w:line="360" w:lineRule="auto"/>
        <w:jc w:val="both"/>
        <w:rPr>
          <w:b/>
          <w:bCs/>
        </w:rPr>
      </w:pPr>
      <w:r w:rsidRPr="006A17A8">
        <w:rPr>
          <w:b/>
          <w:bCs/>
        </w:rPr>
        <w:t xml:space="preserve">Column 6: </w:t>
      </w:r>
      <w:r w:rsidRPr="006A17A8">
        <w:t xml:space="preserve">For a rarely updated data source, </w:t>
      </w:r>
      <w:proofErr w:type="spellStart"/>
      <w:r w:rsidRPr="006A17A8">
        <w:t>prd_DATASOURCE</w:t>
      </w:r>
      <w:proofErr w:type="spellEnd"/>
      <w:r w:rsidRPr="006A17A8">
        <w:t xml:space="preserve"> of dependent data sources</w:t>
      </w:r>
    </w:p>
    <w:p w14:paraId="2A1526D7" w14:textId="77777777" w:rsidR="006A17A8" w:rsidRPr="006A17A8" w:rsidRDefault="006A17A8" w:rsidP="00526730">
      <w:pPr>
        <w:pStyle w:val="ListParagraph"/>
        <w:numPr>
          <w:ilvl w:val="0"/>
          <w:numId w:val="30"/>
        </w:numPr>
        <w:spacing w:after="0" w:line="360" w:lineRule="auto"/>
        <w:jc w:val="both"/>
        <w:rPr>
          <w:b/>
          <w:bCs/>
        </w:rPr>
      </w:pPr>
      <w:r w:rsidRPr="006A17A8">
        <w:rPr>
          <w:b/>
          <w:bCs/>
        </w:rPr>
        <w:t xml:space="preserve">Column 8: </w:t>
      </w:r>
      <w:r w:rsidRPr="006A17A8">
        <w:t>set to C (Complete). All dependencies should have been successfully run.</w:t>
      </w:r>
    </w:p>
    <w:p w14:paraId="087FCF50" w14:textId="77777777" w:rsidR="006A17A8" w:rsidRPr="00BF0DA3" w:rsidRDefault="006A17A8" w:rsidP="00526730">
      <w:pPr>
        <w:pStyle w:val="ListParagraph"/>
        <w:numPr>
          <w:ilvl w:val="0"/>
          <w:numId w:val="30"/>
        </w:numPr>
        <w:spacing w:after="0" w:line="360" w:lineRule="auto"/>
        <w:jc w:val="both"/>
        <w:rPr>
          <w:b/>
          <w:bCs/>
        </w:rPr>
      </w:pPr>
      <w:r w:rsidRPr="006A17A8">
        <w:rPr>
          <w:b/>
          <w:bCs/>
        </w:rPr>
        <w:t xml:space="preserve">Column 9: </w:t>
      </w:r>
      <w:r w:rsidRPr="006A17A8">
        <w:t xml:space="preserve">set to </w:t>
      </w:r>
      <w:r>
        <w:rPr>
          <w:b/>
          <w:bCs/>
        </w:rPr>
        <w:t>D (</w:t>
      </w:r>
      <w:r>
        <w:t>Processing job)</w:t>
      </w:r>
    </w:p>
    <w:p w14:paraId="2A40F54C" w14:textId="77777777" w:rsidR="006A17A8" w:rsidRPr="006A17A8" w:rsidRDefault="006A17A8" w:rsidP="00526730">
      <w:pPr>
        <w:pStyle w:val="ListParagraph"/>
        <w:numPr>
          <w:ilvl w:val="0"/>
          <w:numId w:val="30"/>
        </w:numPr>
        <w:spacing w:after="0" w:line="360" w:lineRule="auto"/>
        <w:jc w:val="both"/>
        <w:rPr>
          <w:b/>
          <w:bCs/>
        </w:rPr>
      </w:pPr>
      <w:r w:rsidRPr="006A17A8">
        <w:rPr>
          <w:b/>
          <w:bCs/>
        </w:rPr>
        <w:t xml:space="preserve">Column 10: </w:t>
      </w:r>
      <w:r w:rsidRPr="006A17A8">
        <w:t xml:space="preserve">set to </w:t>
      </w:r>
      <w:r w:rsidRPr="006A17A8">
        <w:rPr>
          <w:b/>
          <w:bCs/>
        </w:rPr>
        <w:t>P</w:t>
      </w:r>
      <w:r w:rsidRPr="006A17A8">
        <w:t xml:space="preserve"> (Parent)</w:t>
      </w:r>
    </w:p>
    <w:p w14:paraId="190F3828" w14:textId="1B18105C" w:rsidR="006A17A8" w:rsidRPr="006A17A8" w:rsidRDefault="006A17A8" w:rsidP="00526730">
      <w:pPr>
        <w:pStyle w:val="ListParagraph"/>
        <w:numPr>
          <w:ilvl w:val="0"/>
          <w:numId w:val="30"/>
        </w:numPr>
        <w:spacing w:after="0" w:line="360" w:lineRule="auto"/>
        <w:jc w:val="both"/>
        <w:rPr>
          <w:b/>
          <w:bCs/>
        </w:rPr>
      </w:pPr>
      <w:r w:rsidRPr="006A17A8">
        <w:rPr>
          <w:b/>
          <w:bCs/>
        </w:rPr>
        <w:t xml:space="preserve">Column 11: </w:t>
      </w:r>
      <w:r w:rsidRPr="006A17A8">
        <w:t xml:space="preserve">set to </w:t>
      </w:r>
      <w:r w:rsidRPr="006A17A8">
        <w:rPr>
          <w:b/>
          <w:bCs/>
          <w:color w:val="00B050"/>
        </w:rPr>
        <w:t>R</w:t>
      </w:r>
      <w:r w:rsidRPr="006A17A8">
        <w:t xml:space="preserve"> (for </w:t>
      </w:r>
      <w:r>
        <w:t>running</w:t>
      </w:r>
      <w:r w:rsidRPr="006A17A8">
        <w:t>)</w:t>
      </w:r>
    </w:p>
    <w:p w14:paraId="77EA1E4F" w14:textId="31ABFAC3" w:rsidR="006A17A8" w:rsidRPr="006A17A8" w:rsidRDefault="006A17A8" w:rsidP="00526730">
      <w:pPr>
        <w:pStyle w:val="ListParagraph"/>
        <w:numPr>
          <w:ilvl w:val="0"/>
          <w:numId w:val="30"/>
        </w:numPr>
        <w:spacing w:after="0" w:line="360" w:lineRule="auto"/>
        <w:jc w:val="both"/>
        <w:rPr>
          <w:b/>
          <w:bCs/>
        </w:rPr>
      </w:pPr>
      <w:r w:rsidRPr="006A17A8">
        <w:rPr>
          <w:b/>
          <w:bCs/>
        </w:rPr>
        <w:t xml:space="preserve">Column 12: </w:t>
      </w:r>
      <w:r>
        <w:t xml:space="preserve">List all other </w:t>
      </w:r>
      <w:proofErr w:type="spellStart"/>
      <w:r>
        <w:t>rmj</w:t>
      </w:r>
      <w:proofErr w:type="spellEnd"/>
      <w:r>
        <w:t>_ jobs</w:t>
      </w:r>
    </w:p>
    <w:p w14:paraId="64BF84C5" w14:textId="77777777" w:rsidR="006A17A8" w:rsidRDefault="006A17A8" w:rsidP="00526730">
      <w:pPr>
        <w:spacing w:line="360" w:lineRule="auto"/>
        <w:jc w:val="both"/>
      </w:pPr>
    </w:p>
    <w:p w14:paraId="0D3F9E11" w14:textId="6C33F47A" w:rsidR="006A17A8" w:rsidRDefault="006A17A8" w:rsidP="00526730">
      <w:pPr>
        <w:pStyle w:val="Heading6"/>
        <w:spacing w:line="360" w:lineRule="auto"/>
        <w:jc w:val="both"/>
      </w:pPr>
      <w:r>
        <w:t xml:space="preserve">Process_ jobs: </w:t>
      </w:r>
    </w:p>
    <w:p w14:paraId="72F0915B" w14:textId="7157551A" w:rsidR="006A17A8" w:rsidRDefault="006A17A8" w:rsidP="00526730">
      <w:pPr>
        <w:spacing w:line="360" w:lineRule="auto"/>
        <w:jc w:val="both"/>
      </w:pPr>
      <w:r>
        <w:t xml:space="preserve">The process_ jobs are the scripts called by </w:t>
      </w:r>
      <w:proofErr w:type="spellStart"/>
      <w:r>
        <w:t>rmj</w:t>
      </w:r>
      <w:proofErr w:type="spellEnd"/>
      <w:r>
        <w:t>_ job to execute code in parallel.</w:t>
      </w:r>
    </w:p>
    <w:p w14:paraId="460AAC2E" w14:textId="77777777" w:rsidR="006A17A8" w:rsidRPr="006A17A8" w:rsidRDefault="006A17A8" w:rsidP="00526730">
      <w:pPr>
        <w:spacing w:line="360" w:lineRule="auto"/>
        <w:jc w:val="both"/>
      </w:pPr>
    </w:p>
    <w:p w14:paraId="2BFD5536" w14:textId="099D87A4" w:rsidR="00844AD0" w:rsidRDefault="00844AD0" w:rsidP="00526730">
      <w:pPr>
        <w:pStyle w:val="Heading4"/>
        <w:spacing w:line="360" w:lineRule="auto"/>
        <w:jc w:val="both"/>
      </w:pPr>
      <w:bookmarkStart w:id="101" w:name="_Toc175842001"/>
      <w:r>
        <w:lastRenderedPageBreak/>
        <w:t>Adding to CONFIG_USER</w:t>
      </w:r>
      <w:bookmarkEnd w:id="101"/>
    </w:p>
    <w:p w14:paraId="56B9ABB6" w14:textId="5EFD044E" w:rsidR="00844AD0" w:rsidRDefault="00127F9E" w:rsidP="00526730">
      <w:pPr>
        <w:spacing w:line="360" w:lineRule="auto"/>
        <w:jc w:val="both"/>
      </w:pPr>
      <w:r w:rsidRPr="00127F9E">
        <w:t>Once the job is co</w:t>
      </w:r>
      <w:r>
        <w:t xml:space="preserve">nfigured in CONFIG_JOB, we need to add it to the CONFIG_USER file. As a reminder, the CONFIG_USER file is aimed to be a user defined configuration file allowing user to specify which script is enabled or not – among other things. In the JOBS section of the CONFIG_USER file, after #[JOB] line and </w:t>
      </w:r>
      <w:proofErr w:type="gramStart"/>
      <w:r>
        <w:t>before  #</w:t>
      </w:r>
      <w:proofErr w:type="gramEnd"/>
      <w:r>
        <w:t>[/JOB] line, you will need to add your script(s). The format for each job is made of 3 columns, separated by tabs. The number of tabs between 2 columns doesn’t matter, as long as 3 non-empty textual values are provided. The format is as follow:</w:t>
      </w:r>
    </w:p>
    <w:p w14:paraId="78C48B8D" w14:textId="5E92216C" w:rsidR="00127F9E" w:rsidRDefault="00127F9E" w:rsidP="00127F9E">
      <w:pPr>
        <w:pStyle w:val="Code"/>
        <w:jc w:val="center"/>
      </w:pPr>
      <w:r>
        <w:t>JOB</w:t>
      </w:r>
      <w:r>
        <w:tab/>
        <w:t>SCRIPT_NAME</w:t>
      </w:r>
      <w:r>
        <w:tab/>
        <w:t>STATUS</w:t>
      </w:r>
    </w:p>
    <w:p w14:paraId="7606E703" w14:textId="77777777" w:rsidR="00127F9E" w:rsidRDefault="00127F9E" w:rsidP="00127F9E">
      <w:pPr>
        <w:pStyle w:val="Code"/>
        <w:jc w:val="center"/>
      </w:pPr>
    </w:p>
    <w:p w14:paraId="03FD8A92" w14:textId="3004DEC8" w:rsidR="00127F9E" w:rsidRDefault="00127F9E" w:rsidP="00526730">
      <w:pPr>
        <w:spacing w:line="360" w:lineRule="auto"/>
        <w:jc w:val="both"/>
      </w:pPr>
      <w:r>
        <w:t>Where SCRIPT_NAME is the name of the script/job as defined in column 3 of CONFIG_GLOBAL. The STATUS must be either T (job enabled) or F (job disabled).</w:t>
      </w:r>
    </w:p>
    <w:p w14:paraId="3007F570" w14:textId="25FCDD8F" w:rsidR="00127F9E" w:rsidRDefault="00127F9E" w:rsidP="00526730">
      <w:pPr>
        <w:spacing w:line="360" w:lineRule="auto"/>
        <w:jc w:val="both"/>
      </w:pPr>
      <w:r>
        <w:t xml:space="preserve">If you are developing scripts for a new data source, please create a section starting with # and followed by the name of the data source: </w:t>
      </w:r>
    </w:p>
    <w:p w14:paraId="6FFE6808" w14:textId="06A50C29" w:rsidR="00127F9E" w:rsidRPr="00127F9E" w:rsidRDefault="00127F9E" w:rsidP="00127F9E">
      <w:pPr>
        <w:pStyle w:val="Code"/>
        <w:rPr>
          <w:b/>
          <w:bCs/>
        </w:rPr>
      </w:pPr>
      <w:r w:rsidRPr="00127F9E">
        <w:rPr>
          <w:b/>
          <w:bCs/>
        </w:rPr>
        <w:t># PMC</w:t>
      </w:r>
    </w:p>
    <w:p w14:paraId="085433D5" w14:textId="5AE90057" w:rsidR="00127F9E" w:rsidRDefault="00127F9E" w:rsidP="00127F9E">
      <w:pPr>
        <w:pStyle w:val="Code"/>
      </w:pPr>
      <w:r>
        <w:t>JOB</w:t>
      </w:r>
      <w:r>
        <w:tab/>
        <w:t>ABCD</w:t>
      </w:r>
      <w:r>
        <w:tab/>
        <w:t>T</w:t>
      </w:r>
    </w:p>
    <w:p w14:paraId="33B4E0BB" w14:textId="47932190" w:rsidR="00127F9E" w:rsidRDefault="00127F9E" w:rsidP="00127F9E">
      <w:pPr>
        <w:pStyle w:val="Code"/>
      </w:pPr>
      <w:r>
        <w:t>JOB</w:t>
      </w:r>
      <w:r>
        <w:tab/>
        <w:t>ADCE</w:t>
      </w:r>
      <w:r>
        <w:tab/>
        <w:t>T</w:t>
      </w:r>
    </w:p>
    <w:p w14:paraId="03A24AA8" w14:textId="77777777" w:rsidR="00127F9E" w:rsidRPr="00127F9E" w:rsidRDefault="00127F9E" w:rsidP="00127F9E">
      <w:pPr>
        <w:pStyle w:val="Code"/>
      </w:pPr>
    </w:p>
    <w:p w14:paraId="44086014" w14:textId="3AB6028E" w:rsidR="00127F9E" w:rsidRPr="00127F9E" w:rsidRDefault="00127F9E" w:rsidP="00127F9E">
      <w:pPr>
        <w:pStyle w:val="Code"/>
        <w:rPr>
          <w:b/>
          <w:bCs/>
        </w:rPr>
      </w:pPr>
      <w:r w:rsidRPr="00127F9E">
        <w:rPr>
          <w:b/>
          <w:bCs/>
        </w:rPr>
        <w:t xml:space="preserve"># CLINVAR </w:t>
      </w:r>
    </w:p>
    <w:p w14:paraId="75456885" w14:textId="4D490C3C" w:rsidR="00127F9E" w:rsidRPr="00127F9E" w:rsidRDefault="00127F9E" w:rsidP="00127F9E">
      <w:pPr>
        <w:pStyle w:val="Code"/>
      </w:pPr>
      <w:r>
        <w:t>JOB</w:t>
      </w:r>
      <w:r>
        <w:tab/>
        <w:t>FFAT</w:t>
      </w:r>
      <w:r>
        <w:tab/>
        <w:t>F</w:t>
      </w:r>
    </w:p>
    <w:p w14:paraId="4424EF79" w14:textId="7FA0AED5" w:rsidR="00844AD0" w:rsidRDefault="00844AD0" w:rsidP="00844AD0">
      <w:pPr>
        <w:pStyle w:val="Heading4"/>
      </w:pPr>
      <w:bookmarkStart w:id="102" w:name="_Ref174965559"/>
      <w:bookmarkStart w:id="103" w:name="_Toc175842002"/>
      <w:r>
        <w:t>Adding Shell script</w:t>
      </w:r>
      <w:bookmarkEnd w:id="102"/>
      <w:bookmarkEnd w:id="103"/>
    </w:p>
    <w:p w14:paraId="49B38861" w14:textId="47516F29" w:rsidR="00844AD0" w:rsidRDefault="00127F9E" w:rsidP="00526730">
      <w:pPr>
        <w:spacing w:line="360" w:lineRule="auto"/>
        <w:jc w:val="both"/>
      </w:pPr>
      <w:r>
        <w:t xml:space="preserve">From there, we need to create a few shell wrappers. The first one </w:t>
      </w:r>
      <w:proofErr w:type="gramStart"/>
      <w:r>
        <w:t>is located in</w:t>
      </w:r>
      <w:proofErr w:type="gramEnd"/>
      <w:r>
        <w:t xml:space="preserve"> $TG_DIR/BACKEND/SCRIPT/SHELL/ and should be name by the script name</w:t>
      </w:r>
      <w:r w:rsidR="00AE635F">
        <w:t xml:space="preserve"> and the shell extension. Below is an example with </w:t>
      </w:r>
      <w:proofErr w:type="spellStart"/>
      <w:r w:rsidR="00AE635F">
        <w:t>wh_taxonomy</w:t>
      </w:r>
      <w:proofErr w:type="spellEnd"/>
      <w:r w:rsidR="00AE635F">
        <w:t xml:space="preserve">, where the shell script will be named wh_taxonomy.sh. </w:t>
      </w:r>
    </w:p>
    <w:tbl>
      <w:tblPr>
        <w:tblStyle w:val="ReportTable"/>
        <w:tblW w:w="0" w:type="auto"/>
        <w:tblLook w:val="04A0" w:firstRow="1" w:lastRow="0" w:firstColumn="1" w:lastColumn="0" w:noHBand="0" w:noVBand="1"/>
      </w:tblPr>
      <w:tblGrid>
        <w:gridCol w:w="2390"/>
        <w:gridCol w:w="2390"/>
        <w:gridCol w:w="2391"/>
      </w:tblGrid>
      <w:tr w:rsidR="00AE635F" w14:paraId="512E1F90" w14:textId="77777777" w:rsidTr="00AE63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35337F9A" w14:textId="2BBD6099" w:rsidR="00AE635F" w:rsidRDefault="00AE635F" w:rsidP="00844AD0">
            <w:r>
              <w:t>Job name</w:t>
            </w:r>
          </w:p>
        </w:tc>
        <w:tc>
          <w:tcPr>
            <w:tcW w:w="2390" w:type="dxa"/>
          </w:tcPr>
          <w:p w14:paraId="13B2FC1B" w14:textId="3C90921A" w:rsidR="00AE635F" w:rsidRDefault="00AE635F" w:rsidP="00844AD0">
            <w:pPr>
              <w:cnfStyle w:val="100000000000" w:firstRow="1" w:lastRow="0" w:firstColumn="0" w:lastColumn="0" w:oddVBand="0" w:evenVBand="0" w:oddHBand="0" w:evenHBand="0" w:firstRowFirstColumn="0" w:firstRowLastColumn="0" w:lastRowFirstColumn="0" w:lastRowLastColumn="0"/>
            </w:pPr>
            <w:r>
              <w:t>Script name</w:t>
            </w:r>
          </w:p>
        </w:tc>
        <w:tc>
          <w:tcPr>
            <w:tcW w:w="2391" w:type="dxa"/>
          </w:tcPr>
          <w:p w14:paraId="547E6462" w14:textId="458A708A" w:rsidR="00AE635F" w:rsidRDefault="00AE635F" w:rsidP="00844AD0">
            <w:pPr>
              <w:cnfStyle w:val="100000000000" w:firstRow="1" w:lastRow="0" w:firstColumn="0" w:lastColumn="0" w:oddVBand="0" w:evenVBand="0" w:oddHBand="0" w:evenHBand="0" w:firstRowFirstColumn="0" w:firstRowLastColumn="0" w:lastRowFirstColumn="0" w:lastRowLastColumn="0"/>
            </w:pPr>
            <w:r>
              <w:t>Shell script</w:t>
            </w:r>
          </w:p>
        </w:tc>
      </w:tr>
      <w:tr w:rsidR="00AE635F" w14:paraId="508E0A81" w14:textId="77777777" w:rsidTr="00AE635F">
        <w:tc>
          <w:tcPr>
            <w:cnfStyle w:val="001000000000" w:firstRow="0" w:lastRow="0" w:firstColumn="1" w:lastColumn="0" w:oddVBand="0" w:evenVBand="0" w:oddHBand="0" w:evenHBand="0" w:firstRowFirstColumn="0" w:firstRowLastColumn="0" w:lastRowFirstColumn="0" w:lastRowLastColumn="0"/>
            <w:tcW w:w="2390" w:type="dxa"/>
          </w:tcPr>
          <w:p w14:paraId="717DAFF3" w14:textId="24D899EA" w:rsidR="00AE635F" w:rsidRDefault="00AE635F" w:rsidP="00844AD0">
            <w:proofErr w:type="spellStart"/>
            <w:r>
              <w:t>Wh_taxonomy</w:t>
            </w:r>
            <w:proofErr w:type="spellEnd"/>
          </w:p>
        </w:tc>
        <w:tc>
          <w:tcPr>
            <w:tcW w:w="2390" w:type="dxa"/>
          </w:tcPr>
          <w:p w14:paraId="7DD3F8E8" w14:textId="01D018D9" w:rsidR="00AE635F" w:rsidRDefault="00AE635F" w:rsidP="00844AD0">
            <w:pPr>
              <w:cnfStyle w:val="000000000000" w:firstRow="0" w:lastRow="0" w:firstColumn="0" w:lastColumn="0" w:oddVBand="0" w:evenVBand="0" w:oddHBand="0" w:evenHBand="0" w:firstRowFirstColumn="0" w:firstRowLastColumn="0" w:lastRowFirstColumn="0" w:lastRowLastColumn="0"/>
            </w:pPr>
            <w:proofErr w:type="spellStart"/>
            <w:r>
              <w:t>Wh_taxonomy.php</w:t>
            </w:r>
            <w:proofErr w:type="spellEnd"/>
          </w:p>
        </w:tc>
        <w:tc>
          <w:tcPr>
            <w:tcW w:w="2391" w:type="dxa"/>
          </w:tcPr>
          <w:p w14:paraId="4800D13F" w14:textId="61E9D8DB" w:rsidR="00AE635F" w:rsidRDefault="00AE635F" w:rsidP="00844AD0">
            <w:pPr>
              <w:cnfStyle w:val="000000000000" w:firstRow="0" w:lastRow="0" w:firstColumn="0" w:lastColumn="0" w:oddVBand="0" w:evenVBand="0" w:oddHBand="0" w:evenHBand="0" w:firstRowFirstColumn="0" w:firstRowLastColumn="0" w:lastRowFirstColumn="0" w:lastRowLastColumn="0"/>
            </w:pPr>
            <w:r>
              <w:t>Wh_taxonomy.sh</w:t>
            </w:r>
          </w:p>
        </w:tc>
      </w:tr>
    </w:tbl>
    <w:p w14:paraId="7A3669E3" w14:textId="77777777" w:rsidR="00AE635F" w:rsidRDefault="00AE635F" w:rsidP="00844AD0"/>
    <w:p w14:paraId="7B66988E" w14:textId="5FED4058" w:rsidR="00AE635F" w:rsidRDefault="00AE635F" w:rsidP="00526730">
      <w:pPr>
        <w:spacing w:line="360" w:lineRule="auto"/>
        <w:jc w:val="both"/>
      </w:pPr>
      <w:r>
        <w:t>The shell script should be made of usually two to three lines, such as in the example below with wh_taxonomy.sh:</w:t>
      </w:r>
    </w:p>
    <w:p w14:paraId="693B2E43" w14:textId="163B01CF" w:rsidR="00AE635F" w:rsidRPr="00AE635F" w:rsidRDefault="00AE635F" w:rsidP="00AE635F">
      <w:pPr>
        <w:pStyle w:val="Code"/>
      </w:pPr>
      <w:r>
        <w:t xml:space="preserve">1. </w:t>
      </w:r>
      <w:proofErr w:type="gramStart"/>
      <w:r w:rsidRPr="00AE635F">
        <w:t>#!/</w:t>
      </w:r>
      <w:proofErr w:type="gramEnd"/>
      <w:r w:rsidRPr="00AE635F">
        <w:t>bin/sh</w:t>
      </w:r>
    </w:p>
    <w:p w14:paraId="1E6AA126" w14:textId="0B6C4671" w:rsidR="00AE635F" w:rsidRPr="00AE635F" w:rsidRDefault="00AE635F" w:rsidP="00AE635F">
      <w:pPr>
        <w:pStyle w:val="Code"/>
      </w:pPr>
      <w:r>
        <w:t xml:space="preserve">2. </w:t>
      </w:r>
      <w:r w:rsidRPr="00AE635F">
        <w:t>source $TG_DIR/BACKEND/SCRIPT/SHELL/setenv.sh</w:t>
      </w:r>
    </w:p>
    <w:p w14:paraId="7BB4FC5A" w14:textId="3464162F" w:rsidR="00AE635F" w:rsidRPr="00AE635F" w:rsidRDefault="00AE635F" w:rsidP="00AE635F">
      <w:pPr>
        <w:pStyle w:val="Code"/>
      </w:pPr>
      <w:r>
        <w:t xml:space="preserve">3. </w:t>
      </w:r>
      <w:proofErr w:type="spellStart"/>
      <w:r w:rsidRPr="00AE635F">
        <w:t>php</w:t>
      </w:r>
      <w:proofErr w:type="spellEnd"/>
      <w:r w:rsidRPr="00AE635F">
        <w:t xml:space="preserve"> $TG_DIR/BACKEND/SCRIPT/TAXONOMY/</w:t>
      </w:r>
      <w:proofErr w:type="spellStart"/>
      <w:r w:rsidRPr="00AE635F">
        <w:t>wh_taxonomy.php</w:t>
      </w:r>
      <w:proofErr w:type="spellEnd"/>
    </w:p>
    <w:p w14:paraId="694208D2" w14:textId="77777777" w:rsidR="00AE635F" w:rsidRPr="00AE635F" w:rsidRDefault="00AE635F" w:rsidP="00AE635F">
      <w:pPr>
        <w:pStyle w:val="Code"/>
      </w:pPr>
    </w:p>
    <w:p w14:paraId="0AAF7F42" w14:textId="77777777" w:rsidR="00AE635F" w:rsidRDefault="00AE635F" w:rsidP="00526730">
      <w:pPr>
        <w:spacing w:line="360" w:lineRule="auto"/>
        <w:jc w:val="both"/>
      </w:pPr>
      <w:r>
        <w:t xml:space="preserve">Line 1 is the shell interpreter command. </w:t>
      </w:r>
    </w:p>
    <w:p w14:paraId="028A573E" w14:textId="093328C3" w:rsidR="00AE635F" w:rsidRDefault="00AE635F" w:rsidP="00526730">
      <w:pPr>
        <w:spacing w:line="360" w:lineRule="auto"/>
        <w:jc w:val="both"/>
      </w:pPr>
      <w:r>
        <w:lastRenderedPageBreak/>
        <w:t xml:space="preserve">Line 2 MUST be always present and is the main reason for this shell script. It enables to source environment variables. </w:t>
      </w:r>
    </w:p>
    <w:p w14:paraId="040E1183" w14:textId="2B48F02A" w:rsidR="00AE635F" w:rsidRDefault="00AE635F" w:rsidP="00526730">
      <w:pPr>
        <w:spacing w:line="360" w:lineRule="auto"/>
        <w:jc w:val="both"/>
      </w:pPr>
      <w:r>
        <w:t>Line 3 is calling the job’s script.</w:t>
      </w:r>
    </w:p>
    <w:p w14:paraId="17849D07" w14:textId="7BE25B89" w:rsidR="00AE635F" w:rsidRDefault="00AE635F" w:rsidP="00526730">
      <w:pPr>
        <w:spacing w:line="360" w:lineRule="auto"/>
        <w:jc w:val="both"/>
      </w:pPr>
      <w:r w:rsidRPr="00AE635F">
        <w:rPr>
          <w:b/>
          <w:bCs/>
        </w:rPr>
        <w:t>Note:</w:t>
      </w:r>
      <w:r>
        <w:t xml:space="preserve"> Please note that in this shell script, $TG_DIR should already be defined. </w:t>
      </w:r>
    </w:p>
    <w:p w14:paraId="7ED1BFCB" w14:textId="40948ED1" w:rsidR="00AE635F" w:rsidRPr="00AE635F" w:rsidRDefault="00AE635F" w:rsidP="00526730">
      <w:pPr>
        <w:spacing w:line="360" w:lineRule="auto"/>
        <w:jc w:val="both"/>
        <w:rPr>
          <w:b/>
          <w:bCs/>
        </w:rPr>
      </w:pPr>
      <w:r>
        <w:rPr>
          <w:b/>
          <w:bCs/>
        </w:rPr>
        <w:t xml:space="preserve">Important </w:t>
      </w:r>
      <w:r w:rsidRPr="00AE635F">
        <w:rPr>
          <w:b/>
          <w:bCs/>
        </w:rPr>
        <w:t>Note:</w:t>
      </w:r>
      <w:r>
        <w:rPr>
          <w:b/>
          <w:bCs/>
        </w:rPr>
        <w:t xml:space="preserve"> this shell wrapper allows you to call a script using any language, not just PHP.</w:t>
      </w:r>
    </w:p>
    <w:p w14:paraId="3F572B9E" w14:textId="1B2951C6" w:rsidR="009A52DE" w:rsidRDefault="009A52DE" w:rsidP="00526730">
      <w:pPr>
        <w:pStyle w:val="Heading4"/>
        <w:spacing w:line="360" w:lineRule="auto"/>
        <w:jc w:val="both"/>
      </w:pPr>
      <w:bookmarkStart w:id="104" w:name="_Toc175842003"/>
      <w:r>
        <w:t>Generate container</w:t>
      </w:r>
      <w:r w:rsidR="00AE635F">
        <w:t xml:space="preserve"> shell</w:t>
      </w:r>
      <w:r>
        <w:t xml:space="preserve"> scripts</w:t>
      </w:r>
      <w:bookmarkEnd w:id="104"/>
    </w:p>
    <w:p w14:paraId="68FB8827" w14:textId="0729C8FB" w:rsidR="00B31C32" w:rsidRDefault="00AE635F" w:rsidP="00526730">
      <w:pPr>
        <w:spacing w:line="360" w:lineRule="auto"/>
        <w:jc w:val="both"/>
      </w:pPr>
      <w:r>
        <w:t xml:space="preserve">The last script to generate is the container shell script. All container shell scripts (CS) </w:t>
      </w:r>
      <w:proofErr w:type="gramStart"/>
      <w:r>
        <w:t>are located in</w:t>
      </w:r>
      <w:proofErr w:type="gramEnd"/>
      <w:r>
        <w:t xml:space="preserve"> $TG_DIR/BACKEND/CONTAINER_SHELL. The goal of each CS wrapper is to allow a script to be executed from a container. In a very similar way, it is made of 3 lines, the shell interpreter command, sourcing the environment variables and the script execution. Please not however that we call </w:t>
      </w:r>
      <w:proofErr w:type="spellStart"/>
      <w:r>
        <w:t>biorels_exe</w:t>
      </w:r>
      <w:proofErr w:type="spellEnd"/>
      <w:r>
        <w:t xml:space="preserve"> to run the script within the container. This allows job submission more easily.</w:t>
      </w:r>
    </w:p>
    <w:p w14:paraId="16E02E7B" w14:textId="77777777" w:rsidR="00AE635F" w:rsidRDefault="00AE635F" w:rsidP="00AE635F">
      <w:pPr>
        <w:pStyle w:val="Code"/>
      </w:pPr>
      <w:proofErr w:type="gramStart"/>
      <w:r>
        <w:t>#!/</w:t>
      </w:r>
      <w:proofErr w:type="gramEnd"/>
      <w:r>
        <w:t>bin/sh</w:t>
      </w:r>
    </w:p>
    <w:p w14:paraId="3163ECD7" w14:textId="77777777" w:rsidR="00AE635F" w:rsidRDefault="00AE635F" w:rsidP="00AE635F">
      <w:pPr>
        <w:pStyle w:val="Code"/>
      </w:pPr>
      <w:r>
        <w:t>source $TG_DIR/BACKEND/SCRIPT/SHELL/setenv.sh</w:t>
      </w:r>
    </w:p>
    <w:p w14:paraId="51E3A626" w14:textId="6181CADF" w:rsidR="00AE635F" w:rsidRDefault="00AE635F" w:rsidP="00AE635F">
      <w:pPr>
        <w:pStyle w:val="Code"/>
      </w:pPr>
      <w:proofErr w:type="spellStart"/>
      <w:r>
        <w:t>biorels_exe</w:t>
      </w:r>
      <w:proofErr w:type="spellEnd"/>
      <w:r>
        <w:t xml:space="preserve"> </w:t>
      </w:r>
      <w:proofErr w:type="spellStart"/>
      <w:r>
        <w:t>php</w:t>
      </w:r>
      <w:proofErr w:type="spellEnd"/>
      <w:r>
        <w:t xml:space="preserve"> $TG_DIR/BACKEND/SCRIPT/TAXONOMY/</w:t>
      </w:r>
      <w:proofErr w:type="spellStart"/>
      <w:r>
        <w:t>wh_taxonomy.php</w:t>
      </w:r>
      <w:proofErr w:type="spellEnd"/>
    </w:p>
    <w:p w14:paraId="24579D9B" w14:textId="77777777" w:rsidR="00C104D1" w:rsidRDefault="00C104D1" w:rsidP="00B31C32">
      <w:pPr>
        <w:rPr>
          <w:b/>
          <w:bCs/>
        </w:rPr>
      </w:pPr>
    </w:p>
    <w:p w14:paraId="02463912" w14:textId="14D2AD1B" w:rsidR="00C104D1" w:rsidRDefault="00C104D1" w:rsidP="00526730">
      <w:pPr>
        <w:pStyle w:val="Heading4"/>
        <w:spacing w:line="360" w:lineRule="auto"/>
        <w:jc w:val="both"/>
      </w:pPr>
      <w:bookmarkStart w:id="105" w:name="_Ref175927455"/>
      <w:r>
        <w:t>Experimental script generator</w:t>
      </w:r>
      <w:bookmarkEnd w:id="105"/>
    </w:p>
    <w:p w14:paraId="2C4C32D1" w14:textId="5D2C3E49" w:rsidR="00C104D1" w:rsidRDefault="00C104D1" w:rsidP="00526730">
      <w:pPr>
        <w:spacing w:line="360" w:lineRule="auto"/>
        <w:jc w:val="both"/>
      </w:pPr>
      <w:r w:rsidRPr="00C104D1">
        <w:t xml:space="preserve">To help </w:t>
      </w:r>
      <w:r>
        <w:t>in navigating the process of creating those scripts for a new data source, we have created a process that is in $TG_DIR/BACKEND/DEVELOP. To execute the process, simply call the following command:</w:t>
      </w:r>
    </w:p>
    <w:p w14:paraId="127BAC03" w14:textId="188735A5" w:rsidR="00C104D1" w:rsidRPr="00C104D1" w:rsidRDefault="00C104D1" w:rsidP="00C104D1">
      <w:pPr>
        <w:pStyle w:val="Code"/>
      </w:pPr>
      <w:r>
        <w:t>c</w:t>
      </w:r>
      <w:r w:rsidRPr="00C104D1">
        <w:t>d $TG_DIR/BACKEND/DEVELOP</w:t>
      </w:r>
    </w:p>
    <w:p w14:paraId="12739A9A" w14:textId="7A825599" w:rsidR="00C104D1" w:rsidRPr="00C104D1" w:rsidRDefault="00C104D1" w:rsidP="00C104D1">
      <w:pPr>
        <w:pStyle w:val="Code"/>
      </w:pPr>
      <w:proofErr w:type="spellStart"/>
      <w:r w:rsidRPr="00C104D1">
        <w:t>Biorels_php</w:t>
      </w:r>
      <w:proofErr w:type="spellEnd"/>
      <w:r w:rsidRPr="00C104D1">
        <w:t xml:space="preserve"> ./</w:t>
      </w:r>
      <w:proofErr w:type="spellStart"/>
      <w:r w:rsidRPr="00C104D1">
        <w:t>new_script_startup.php</w:t>
      </w:r>
      <w:proofErr w:type="spellEnd"/>
    </w:p>
    <w:p w14:paraId="0B70D195" w14:textId="77777777" w:rsidR="00C104D1" w:rsidRDefault="00C104D1" w:rsidP="00B31C32">
      <w:pPr>
        <w:rPr>
          <w:b/>
          <w:bCs/>
        </w:rPr>
      </w:pPr>
    </w:p>
    <w:p w14:paraId="234167D3" w14:textId="683AC1F0" w:rsidR="00C104D1" w:rsidRDefault="00C104D1" w:rsidP="00526730">
      <w:pPr>
        <w:spacing w:line="360" w:lineRule="auto"/>
        <w:jc w:val="both"/>
      </w:pPr>
      <w:r w:rsidRPr="00C104D1">
        <w:t>The</w:t>
      </w:r>
      <w:r>
        <w:t xml:space="preserve"> script will walk you through a series of question to help assess the requirements for your data source.</w:t>
      </w:r>
      <w:r w:rsidR="00E002E6">
        <w:t xml:space="preserve"> The first series of question will aim at assessing the type of scripts you will need </w:t>
      </w:r>
      <w:r w:rsidR="00E002E6">
        <w:t>(</w:t>
      </w:r>
      <w:r w:rsidR="00E002E6">
        <w:fldChar w:fldCharType="begin"/>
      </w:r>
      <w:r w:rsidR="00E002E6">
        <w:instrText xml:space="preserve"> REF _Ref175927785 \h </w:instrText>
      </w:r>
      <w:r w:rsidR="00526730">
        <w:instrText xml:space="preserve"> \* MERGEFORMAT </w:instrText>
      </w:r>
      <w:r w:rsidR="00E002E6">
        <w:fldChar w:fldCharType="separate"/>
      </w:r>
      <w:r w:rsidR="00E002E6">
        <w:t xml:space="preserve">Figure </w:t>
      </w:r>
      <w:r w:rsidR="00E002E6">
        <w:rPr>
          <w:noProof/>
        </w:rPr>
        <w:t>2</w:t>
      </w:r>
      <w:r w:rsidR="00E002E6">
        <w:fldChar w:fldCharType="end"/>
      </w:r>
      <w:r w:rsidR="00E002E6">
        <w:t>).</w:t>
      </w:r>
    </w:p>
    <w:p w14:paraId="28B60888" w14:textId="77777777" w:rsidR="00E002E6" w:rsidRDefault="00E002E6" w:rsidP="00C104D1">
      <w:pPr>
        <w:shd w:val="clear" w:color="auto" w:fill="FFFFFF"/>
        <w:spacing w:line="270" w:lineRule="atLeast"/>
      </w:pPr>
    </w:p>
    <w:p w14:paraId="3557D53C" w14:textId="059C37BE" w:rsidR="00E002E6" w:rsidRDefault="00E002E6" w:rsidP="00C104D1">
      <w:pPr>
        <w:shd w:val="clear" w:color="auto" w:fill="FFFFFF"/>
        <w:spacing w:line="270" w:lineRule="atLeast"/>
      </w:pPr>
      <w:r>
        <w:rPr>
          <w:rFonts w:ascii="Menlo" w:hAnsi="Menlo" w:cs="Menlo"/>
          <w:color w:val="A31515"/>
          <w:sz w:val="18"/>
          <w:szCs w:val="18"/>
        </w:rPr>
        <w:t>Is your process small enough to be covered by 1 script? (Y/N)</w:t>
      </w:r>
    </w:p>
    <w:p w14:paraId="2882CA23" w14:textId="60609034" w:rsidR="00C104D1" w:rsidRDefault="00E002E6" w:rsidP="00C104D1">
      <w:pPr>
        <w:shd w:val="clear" w:color="auto" w:fill="FFFFFF"/>
        <w:spacing w:line="270" w:lineRule="atLeast"/>
      </w:pPr>
      <w:r>
        <w:t>Answering Y</w:t>
      </w:r>
      <w:r w:rsidR="00C104D1">
        <w:t xml:space="preserve"> will </w:t>
      </w:r>
      <w:r>
        <w:t>limit number of scripts to 2: a ck_*_</w:t>
      </w:r>
      <w:proofErr w:type="spellStart"/>
      <w:r>
        <w:t>rel</w:t>
      </w:r>
      <w:proofErr w:type="spellEnd"/>
      <w:r>
        <w:t xml:space="preserve"> script and a </w:t>
      </w:r>
      <w:proofErr w:type="spellStart"/>
      <w:r>
        <w:t>wh</w:t>
      </w:r>
      <w:proofErr w:type="spellEnd"/>
      <w:r>
        <w:t xml:space="preserve">_ script </w:t>
      </w:r>
    </w:p>
    <w:p w14:paraId="31CEFE50" w14:textId="491D783B" w:rsidR="00E002E6" w:rsidRDefault="00E002E6" w:rsidP="00C104D1">
      <w:pPr>
        <w:shd w:val="clear" w:color="auto" w:fill="FFFFFF"/>
        <w:spacing w:line="270" w:lineRule="atLeast"/>
      </w:pPr>
      <w:r>
        <w:t xml:space="preserve">Answering N will automatically add dl_* and </w:t>
      </w:r>
      <w:proofErr w:type="spellStart"/>
      <w:r>
        <w:t>prd</w:t>
      </w:r>
      <w:proofErr w:type="spellEnd"/>
      <w:r>
        <w:t>_* scripts as well as trigger 3 additional questions:</w:t>
      </w:r>
    </w:p>
    <w:p w14:paraId="5F6823E6" w14:textId="77777777" w:rsidR="00E002E6" w:rsidRDefault="00E002E6" w:rsidP="00E002E6">
      <w:pPr>
        <w:shd w:val="clear" w:color="auto" w:fill="FFFFFF"/>
        <w:spacing w:line="270" w:lineRule="atLeast"/>
        <w:rPr>
          <w:rFonts w:ascii="Menlo" w:hAnsi="Menlo" w:cs="Menlo"/>
          <w:color w:val="3B3B3B"/>
          <w:sz w:val="18"/>
          <w:szCs w:val="18"/>
        </w:rPr>
      </w:pPr>
      <w:r>
        <w:rPr>
          <w:rFonts w:ascii="Menlo" w:hAnsi="Menlo" w:cs="Menlo"/>
          <w:color w:val="A31515"/>
          <w:sz w:val="18"/>
          <w:szCs w:val="18"/>
        </w:rPr>
        <w:t xml:space="preserve">Does your process </w:t>
      </w:r>
      <w:proofErr w:type="gramStart"/>
      <w:r>
        <w:rPr>
          <w:rFonts w:ascii="Menlo" w:hAnsi="Menlo" w:cs="Menlo"/>
          <w:color w:val="A31515"/>
          <w:sz w:val="18"/>
          <w:szCs w:val="18"/>
        </w:rPr>
        <w:t>includes</w:t>
      </w:r>
      <w:proofErr w:type="gramEnd"/>
      <w:r>
        <w:rPr>
          <w:rFonts w:ascii="Menlo" w:hAnsi="Menlo" w:cs="Menlo"/>
          <w:color w:val="A31515"/>
          <w:sz w:val="18"/>
          <w:szCs w:val="18"/>
        </w:rPr>
        <w:t xml:space="preserve"> processing compounds (Y/N):</w:t>
      </w:r>
    </w:p>
    <w:p w14:paraId="15ED2D30" w14:textId="49C9E5D4" w:rsidR="00E002E6" w:rsidRDefault="00E002E6" w:rsidP="00E002E6">
      <w:r w:rsidRPr="00E002E6">
        <w:t>Answ</w:t>
      </w:r>
      <w:r>
        <w:t xml:space="preserve">ering Y will add a </w:t>
      </w:r>
      <w:proofErr w:type="spellStart"/>
      <w:r>
        <w:t>db</w:t>
      </w:r>
      <w:proofErr w:type="spellEnd"/>
      <w:r>
        <w:t>_*_</w:t>
      </w:r>
      <w:proofErr w:type="spellStart"/>
      <w:r>
        <w:t>cpd</w:t>
      </w:r>
      <w:proofErr w:type="spellEnd"/>
      <w:r>
        <w:t xml:space="preserve"> script.</w:t>
      </w:r>
    </w:p>
    <w:p w14:paraId="70562E48" w14:textId="77777777" w:rsidR="00E002E6" w:rsidRDefault="00E002E6" w:rsidP="00E002E6"/>
    <w:p w14:paraId="5FCAA9B6" w14:textId="77777777" w:rsidR="00E002E6" w:rsidRDefault="00E002E6" w:rsidP="00E002E6">
      <w:pPr>
        <w:shd w:val="clear" w:color="auto" w:fill="FFFFFF"/>
        <w:spacing w:line="270" w:lineRule="atLeast"/>
        <w:rPr>
          <w:rFonts w:ascii="Menlo" w:hAnsi="Menlo" w:cs="Menlo"/>
          <w:color w:val="3B3B3B"/>
          <w:sz w:val="18"/>
          <w:szCs w:val="18"/>
        </w:rPr>
      </w:pPr>
      <w:r>
        <w:rPr>
          <w:rFonts w:ascii="Menlo" w:hAnsi="Menlo" w:cs="Menlo"/>
          <w:color w:val="A31515"/>
          <w:sz w:val="18"/>
          <w:szCs w:val="18"/>
        </w:rPr>
        <w:t xml:space="preserve">Does your process </w:t>
      </w:r>
      <w:proofErr w:type="gramStart"/>
      <w:r>
        <w:rPr>
          <w:rFonts w:ascii="Menlo" w:hAnsi="Menlo" w:cs="Menlo"/>
          <w:color w:val="A31515"/>
          <w:sz w:val="18"/>
          <w:szCs w:val="18"/>
        </w:rPr>
        <w:t>requires</w:t>
      </w:r>
      <w:proofErr w:type="gramEnd"/>
      <w:r>
        <w:rPr>
          <w:rFonts w:ascii="Menlo" w:hAnsi="Menlo" w:cs="Menlo"/>
          <w:color w:val="A31515"/>
          <w:sz w:val="18"/>
          <w:szCs w:val="18"/>
        </w:rPr>
        <w:t xml:space="preserve"> to run parallel jobs? (Y/N):</w:t>
      </w:r>
    </w:p>
    <w:p w14:paraId="202D1D3D" w14:textId="1483A826" w:rsidR="00E002E6" w:rsidRPr="00E002E6" w:rsidRDefault="00E002E6" w:rsidP="00E002E6">
      <w:r>
        <w:t xml:space="preserve">Answering Y will add </w:t>
      </w:r>
      <w:proofErr w:type="spellStart"/>
      <w:r>
        <w:t>pmj</w:t>
      </w:r>
      <w:proofErr w:type="spellEnd"/>
      <w:r>
        <w:t xml:space="preserve">_*, process_*, </w:t>
      </w:r>
      <w:proofErr w:type="spellStart"/>
      <w:r>
        <w:t>rmj</w:t>
      </w:r>
      <w:proofErr w:type="spellEnd"/>
      <w:r>
        <w:t>_* scripts</w:t>
      </w:r>
    </w:p>
    <w:p w14:paraId="31E840E0" w14:textId="77777777" w:rsidR="00E002E6" w:rsidRDefault="00E002E6" w:rsidP="00B31C32">
      <w:pPr>
        <w:rPr>
          <w:b/>
          <w:bCs/>
        </w:rPr>
      </w:pPr>
    </w:p>
    <w:p w14:paraId="124A492C" w14:textId="77777777" w:rsidR="00E002E6" w:rsidRDefault="00E002E6" w:rsidP="00E002E6">
      <w:pPr>
        <w:shd w:val="clear" w:color="auto" w:fill="FFFFFF"/>
        <w:spacing w:line="270" w:lineRule="atLeast"/>
        <w:rPr>
          <w:rFonts w:ascii="Menlo" w:hAnsi="Menlo" w:cs="Menlo"/>
          <w:color w:val="3B3B3B"/>
          <w:sz w:val="18"/>
          <w:szCs w:val="18"/>
        </w:rPr>
      </w:pPr>
      <w:r>
        <w:rPr>
          <w:rFonts w:ascii="Menlo" w:hAnsi="Menlo" w:cs="Menlo"/>
          <w:color w:val="A31515"/>
          <w:sz w:val="18"/>
          <w:szCs w:val="18"/>
        </w:rPr>
        <w:t xml:space="preserve">Do you need a preparation/cleanup script prior to the processing script? (Y/N): </w:t>
      </w:r>
    </w:p>
    <w:p w14:paraId="466D11C7" w14:textId="77777777" w:rsidR="00E002E6" w:rsidRDefault="00E002E6" w:rsidP="00E002E6">
      <w:r w:rsidRPr="00E002E6">
        <w:lastRenderedPageBreak/>
        <w:t>Ans</w:t>
      </w:r>
      <w:r>
        <w:t>wering Y will add a pp_* script</w:t>
      </w:r>
    </w:p>
    <w:p w14:paraId="4D587565" w14:textId="77777777" w:rsidR="00E002E6" w:rsidRDefault="00E002E6" w:rsidP="00E002E6"/>
    <w:p w14:paraId="5B3D65ED" w14:textId="44EB05D1" w:rsidR="00E002E6" w:rsidRDefault="00E002E6" w:rsidP="00E002E6">
      <w:r>
        <w:t xml:space="preserve">Next, generic questions about the data source requirements and programming </w:t>
      </w:r>
      <w:proofErr w:type="gramStart"/>
      <w:r>
        <w:t>language  will</w:t>
      </w:r>
      <w:proofErr w:type="gramEnd"/>
      <w:r>
        <w:t xml:space="preserve"> be asked:</w:t>
      </w:r>
    </w:p>
    <w:p w14:paraId="7AA3A6E0" w14:textId="77777777" w:rsidR="00E002E6" w:rsidRDefault="00E002E6" w:rsidP="00E002E6"/>
    <w:p w14:paraId="1E97277A" w14:textId="397BBE6A" w:rsidR="00E002E6" w:rsidRDefault="00E002E6" w:rsidP="00E002E6">
      <w:pPr>
        <w:shd w:val="clear" w:color="auto" w:fill="FFFFFF"/>
        <w:spacing w:line="270" w:lineRule="atLeast"/>
        <w:rPr>
          <w:rFonts w:ascii="Menlo" w:hAnsi="Menlo" w:cs="Menlo"/>
          <w:color w:val="A31515"/>
          <w:sz w:val="18"/>
          <w:szCs w:val="18"/>
        </w:rPr>
      </w:pPr>
      <w:r>
        <w:rPr>
          <w:rFonts w:ascii="Menlo" w:hAnsi="Menlo" w:cs="Menlo"/>
          <w:color w:val="A31515"/>
          <w:sz w:val="18"/>
          <w:szCs w:val="18"/>
        </w:rPr>
        <w:t>Do you prefer to code in PHP (N for Python)? (Y/N):</w:t>
      </w:r>
    </w:p>
    <w:p w14:paraId="77F1E13A" w14:textId="02C88BB2" w:rsidR="00E002E6" w:rsidRDefault="00E002E6" w:rsidP="00E002E6">
      <w:r>
        <w:t>Answering Y will generate PHP scripts</w:t>
      </w:r>
    </w:p>
    <w:p w14:paraId="4563665A" w14:textId="6AAB9EB8" w:rsidR="00E002E6" w:rsidRDefault="00E002E6" w:rsidP="00E002E6">
      <w:r>
        <w:t>Answering N will generate Python scripts</w:t>
      </w:r>
    </w:p>
    <w:p w14:paraId="5408FE48" w14:textId="77777777" w:rsidR="00E002E6" w:rsidRPr="00E002E6" w:rsidRDefault="00E002E6" w:rsidP="00E002E6"/>
    <w:p w14:paraId="27D24718" w14:textId="135E4478" w:rsidR="00E002E6" w:rsidRDefault="00E002E6" w:rsidP="00E002E6">
      <w:pPr>
        <w:shd w:val="clear" w:color="auto" w:fill="FFFFFF"/>
        <w:spacing w:line="270" w:lineRule="atLeast"/>
        <w:rPr>
          <w:rFonts w:ascii="Menlo" w:hAnsi="Menlo" w:cs="Menlo"/>
          <w:color w:val="A31515"/>
          <w:sz w:val="18"/>
          <w:szCs w:val="18"/>
        </w:rPr>
      </w:pPr>
      <w:r>
        <w:rPr>
          <w:rFonts w:ascii="Menlo" w:hAnsi="Menlo" w:cs="Menlo"/>
          <w:color w:val="A31515"/>
          <w:sz w:val="18"/>
          <w:szCs w:val="18"/>
        </w:rPr>
        <w:t>Is this a private data source? (Y/N):</w:t>
      </w:r>
    </w:p>
    <w:p w14:paraId="0F8E36E0" w14:textId="68E9D7BA" w:rsidR="00E002E6" w:rsidRDefault="00E002E6" w:rsidP="00E002E6">
      <w:r>
        <w:t>Answering Y will move the code to PRIVATE_SCRIPT</w:t>
      </w:r>
    </w:p>
    <w:p w14:paraId="72EBB835" w14:textId="65FF24FD" w:rsidR="00E002E6" w:rsidRDefault="00E002E6" w:rsidP="00E002E6">
      <w:r>
        <w:t>Answering N will move the code to SCRIPT</w:t>
      </w:r>
    </w:p>
    <w:p w14:paraId="5975B8BE" w14:textId="77777777" w:rsidR="00E002E6" w:rsidRPr="00E002E6" w:rsidRDefault="00E002E6" w:rsidP="00E002E6"/>
    <w:p w14:paraId="48FE1A0B" w14:textId="4BF4EB40" w:rsidR="00E002E6" w:rsidRDefault="00E002E6" w:rsidP="00E002E6">
      <w:pPr>
        <w:shd w:val="clear" w:color="auto" w:fill="FFFFFF"/>
        <w:spacing w:line="270" w:lineRule="atLeast"/>
        <w:rPr>
          <w:rFonts w:ascii="Menlo" w:hAnsi="Menlo" w:cs="Menlo"/>
          <w:color w:val="A31515"/>
          <w:sz w:val="18"/>
          <w:szCs w:val="18"/>
        </w:rPr>
      </w:pPr>
      <w:r>
        <w:rPr>
          <w:rFonts w:ascii="Menlo" w:hAnsi="Menlo" w:cs="Menlo"/>
          <w:color w:val="A31515"/>
          <w:sz w:val="18"/>
          <w:szCs w:val="18"/>
        </w:rPr>
        <w:t>Does it require a login/password? (Y/N):</w:t>
      </w:r>
    </w:p>
    <w:p w14:paraId="38EF4207" w14:textId="6ED75C34" w:rsidR="00E002E6" w:rsidRDefault="00E002E6" w:rsidP="00E002E6">
      <w:r>
        <w:t>Answering Y will add to CONFIG_USER an additional line in the GLOBAL section for the user to provide a login/password</w:t>
      </w:r>
    </w:p>
    <w:p w14:paraId="2E1A4FA1" w14:textId="77777777" w:rsidR="00E002E6" w:rsidRDefault="00E002E6" w:rsidP="00E002E6"/>
    <w:p w14:paraId="17F3827F" w14:textId="77777777" w:rsidR="00E002E6" w:rsidRDefault="00E002E6" w:rsidP="00E002E6">
      <w:pPr>
        <w:shd w:val="clear" w:color="auto" w:fill="FFFFFF"/>
        <w:spacing w:line="270" w:lineRule="atLeast"/>
        <w:rPr>
          <w:rFonts w:ascii="Menlo" w:hAnsi="Menlo" w:cs="Menlo"/>
          <w:color w:val="3B3B3B"/>
          <w:sz w:val="18"/>
          <w:szCs w:val="18"/>
        </w:rPr>
      </w:pPr>
      <w:r>
        <w:rPr>
          <w:rFonts w:ascii="Menlo" w:hAnsi="Menlo" w:cs="Menlo"/>
          <w:color w:val="A31515"/>
          <w:sz w:val="18"/>
          <w:szCs w:val="18"/>
        </w:rPr>
        <w:t xml:space="preserve">What would be a good root FTP/HTTPS Path for the location of the files: </w:t>
      </w:r>
    </w:p>
    <w:p w14:paraId="7FF656DB" w14:textId="170C1842" w:rsidR="00E002E6" w:rsidRDefault="00E002E6" w:rsidP="00E002E6">
      <w:r>
        <w:t>Please provide the root FTP or HTTPS path for the location of the data files, starting with https:// or ftp://</w:t>
      </w:r>
    </w:p>
    <w:p w14:paraId="45413A18" w14:textId="77777777" w:rsidR="00E002E6" w:rsidRDefault="00E002E6" w:rsidP="00E002E6"/>
    <w:p w14:paraId="59AAC3EF" w14:textId="77777777" w:rsidR="00E002E6" w:rsidRDefault="00E002E6" w:rsidP="00E002E6">
      <w:pPr>
        <w:shd w:val="clear" w:color="auto" w:fill="FFFFFF"/>
        <w:spacing w:line="270" w:lineRule="atLeast"/>
        <w:rPr>
          <w:rFonts w:ascii="Menlo" w:hAnsi="Menlo" w:cs="Menlo"/>
          <w:color w:val="3B3B3B"/>
          <w:sz w:val="18"/>
          <w:szCs w:val="18"/>
        </w:rPr>
      </w:pPr>
      <w:r>
        <w:rPr>
          <w:rFonts w:ascii="Menlo" w:hAnsi="Menlo" w:cs="Menlo"/>
          <w:color w:val="A31515"/>
          <w:sz w:val="18"/>
          <w:szCs w:val="18"/>
        </w:rPr>
        <w:t>What is the name of the data source (no space):</w:t>
      </w:r>
    </w:p>
    <w:p w14:paraId="3E5DBF7F" w14:textId="2CAF6D78" w:rsidR="00E002E6" w:rsidRDefault="00E002E6" w:rsidP="00E002E6">
      <w:r>
        <w:t>Please provide the name of the data source. A few guidelines:</w:t>
      </w:r>
    </w:p>
    <w:p w14:paraId="1026F440" w14:textId="3DB6C366" w:rsidR="00E002E6" w:rsidRDefault="00E002E6" w:rsidP="00E002E6">
      <w:pPr>
        <w:pStyle w:val="ListParagraph"/>
        <w:numPr>
          <w:ilvl w:val="0"/>
          <w:numId w:val="42"/>
        </w:numPr>
      </w:pPr>
      <w:r>
        <w:t>Only alphabetic characters allowed – mixed of Upper/lowercase is acceptable</w:t>
      </w:r>
    </w:p>
    <w:p w14:paraId="1A6C4DF4" w14:textId="23433B98" w:rsidR="00E002E6" w:rsidRDefault="00E002E6" w:rsidP="00E002E6">
      <w:pPr>
        <w:pStyle w:val="ListParagraph"/>
        <w:numPr>
          <w:ilvl w:val="0"/>
          <w:numId w:val="42"/>
        </w:numPr>
      </w:pPr>
      <w:r>
        <w:t xml:space="preserve">Anything else </w:t>
      </w:r>
      <w:r w:rsidRPr="00E002E6">
        <w:rPr>
          <w:b/>
          <w:bCs/>
        </w:rPr>
        <w:t>WILL</w:t>
      </w:r>
      <w:r>
        <w:t xml:space="preserve"> result in undefined behavior.</w:t>
      </w:r>
    </w:p>
    <w:p w14:paraId="2D80A599" w14:textId="77777777" w:rsidR="00E002E6" w:rsidRDefault="00E002E6" w:rsidP="00E002E6"/>
    <w:p w14:paraId="090CA9BA" w14:textId="5F3C0D6C" w:rsidR="002B1680" w:rsidRDefault="002B1680" w:rsidP="002B1680">
      <w:pPr>
        <w:shd w:val="clear" w:color="auto" w:fill="FFFFFF"/>
        <w:spacing w:line="270" w:lineRule="atLeast"/>
        <w:rPr>
          <w:rFonts w:ascii="Menlo" w:hAnsi="Menlo" w:cs="Menlo"/>
          <w:color w:val="3B3B3B"/>
          <w:sz w:val="18"/>
          <w:szCs w:val="18"/>
        </w:rPr>
      </w:pPr>
      <w:r>
        <w:rPr>
          <w:rFonts w:ascii="Menlo" w:hAnsi="Menlo" w:cs="Menlo"/>
          <w:color w:val="A31515"/>
          <w:sz w:val="18"/>
          <w:szCs w:val="18"/>
        </w:rPr>
        <w:t>Which data sources are critical dependencies of</w:t>
      </w:r>
      <w:r>
        <w:rPr>
          <w:rFonts w:ascii="Menlo" w:hAnsi="Menlo" w:cs="Menlo"/>
          <w:color w:val="A31515"/>
          <w:sz w:val="18"/>
          <w:szCs w:val="18"/>
        </w:rPr>
        <w:t xml:space="preserve"> your data source?</w:t>
      </w:r>
    </w:p>
    <w:p w14:paraId="1505DE15" w14:textId="68CED039" w:rsidR="00E002E6" w:rsidRDefault="002B1680" w:rsidP="002B1680">
      <w:pPr>
        <w:jc w:val="both"/>
      </w:pPr>
      <w:r>
        <w:t xml:space="preserve">This last question is </w:t>
      </w:r>
      <w:proofErr w:type="gramStart"/>
      <w:r>
        <w:t>absolutely critical</w:t>
      </w:r>
      <w:proofErr w:type="gramEnd"/>
      <w:r>
        <w:t xml:space="preserve">. You will be asked to list </w:t>
      </w:r>
      <w:proofErr w:type="gramStart"/>
      <w:r>
        <w:t>all of</w:t>
      </w:r>
      <w:proofErr w:type="gramEnd"/>
      <w:r>
        <w:t xml:space="preserve"> the critical dependencies for your data source. In order terms, list </w:t>
      </w:r>
      <w:proofErr w:type="gramStart"/>
      <w:r>
        <w:t>all of</w:t>
      </w:r>
      <w:proofErr w:type="gramEnd"/>
      <w:r>
        <w:t xml:space="preserve"> the data sources that your data source is a child of. Please refer to the pictures in the publication to understand which data source it might be. You do not need to go all the way to a L1, but just the immediate layer of dependency is enough.</w:t>
      </w:r>
    </w:p>
    <w:p w14:paraId="492EEAD7" w14:textId="77777777" w:rsidR="002B1680" w:rsidRDefault="002B1680" w:rsidP="002B1680">
      <w:pPr>
        <w:jc w:val="both"/>
      </w:pPr>
    </w:p>
    <w:p w14:paraId="5B2F2B41" w14:textId="77777777" w:rsidR="002B1680" w:rsidRDefault="002B1680" w:rsidP="002B1680">
      <w:pPr>
        <w:jc w:val="both"/>
      </w:pPr>
    </w:p>
    <w:p w14:paraId="4FEEAA7F" w14:textId="39302352" w:rsidR="002B1680" w:rsidRDefault="002B1680" w:rsidP="002B1680">
      <w:pPr>
        <w:jc w:val="both"/>
      </w:pPr>
      <w:r>
        <w:t>All done! This will generate a new directory, named by the name of your data source, in uppercase. In it, you will see a directory of the same name, which will contain the PHP or Python scripts. In addition, you will see a CONFIG_CHANGES file that will explain you in detail what you will need to change or add. All set! Just try it out now. Please bear in mind that this is experimental, so if it doesn’t work, just reach out to us!</w:t>
      </w:r>
    </w:p>
    <w:p w14:paraId="442DAD99" w14:textId="77777777" w:rsidR="00E002E6" w:rsidRDefault="00E002E6" w:rsidP="00E002E6"/>
    <w:p w14:paraId="1BFC8CBC" w14:textId="77777777" w:rsidR="00E002E6" w:rsidRPr="00E002E6" w:rsidRDefault="00E002E6" w:rsidP="00E002E6"/>
    <w:p w14:paraId="27171984" w14:textId="5D7C0A4A" w:rsidR="00B31C32" w:rsidRPr="00E002E6" w:rsidRDefault="00B31C32" w:rsidP="00E002E6">
      <w:r w:rsidRPr="00E002E6">
        <w:tab/>
      </w:r>
    </w:p>
    <w:p w14:paraId="528CF06E" w14:textId="77777777" w:rsidR="00E002E6" w:rsidRPr="00E002E6" w:rsidRDefault="00E002E6" w:rsidP="00E002E6"/>
    <w:p w14:paraId="2DCEFDB4" w14:textId="2E65AE0B" w:rsidR="00AE635F" w:rsidRDefault="00AE635F" w:rsidP="00AE635F">
      <w:pPr>
        <w:pStyle w:val="Heading4"/>
      </w:pPr>
      <w:bookmarkStart w:id="106" w:name="_Toc175842004"/>
      <w:r>
        <w:t>Execute your script</w:t>
      </w:r>
      <w:bookmarkEnd w:id="106"/>
    </w:p>
    <w:p w14:paraId="649A1533" w14:textId="1E37C6F0" w:rsidR="00AE635F" w:rsidRPr="00AE635F" w:rsidRDefault="00AE635F" w:rsidP="00AE635F">
      <w:r>
        <w:t>Everything is set! You can now execute your script.</w:t>
      </w:r>
    </w:p>
    <w:p w14:paraId="6723723E" w14:textId="78E7B99B" w:rsidR="00E104C9" w:rsidRDefault="00E104C9" w:rsidP="007A5609"/>
    <w:p w14:paraId="756BEE68" w14:textId="77777777" w:rsidR="00C104D1" w:rsidRDefault="00C104D1" w:rsidP="007A5609"/>
    <w:p w14:paraId="7261F617" w14:textId="4D38D79C" w:rsidR="00E104C9" w:rsidRDefault="00A959B3" w:rsidP="00A959B3">
      <w:pPr>
        <w:pStyle w:val="Heading2"/>
      </w:pPr>
      <w:bookmarkStart w:id="107" w:name="_Toc175842005"/>
      <w:r>
        <w:t>Additional information</w:t>
      </w:r>
      <w:bookmarkEnd w:id="107"/>
    </w:p>
    <w:p w14:paraId="4671C51F" w14:textId="77777777" w:rsidR="00E23D34" w:rsidRPr="00E23D34" w:rsidRDefault="00E23D34" w:rsidP="00E23D34"/>
    <w:p w14:paraId="1CE755F1" w14:textId="77777777" w:rsidR="00E121BC" w:rsidRPr="0007271F" w:rsidRDefault="00E121BC" w:rsidP="00E121BC"/>
    <w:p w14:paraId="41CDFE50" w14:textId="7CA316EB" w:rsidR="0097031C" w:rsidRDefault="0097031C">
      <w:pPr>
        <w:rPr>
          <w:rFonts w:asciiTheme="majorHAnsi" w:eastAsiaTheme="majorEastAsia" w:hAnsiTheme="majorHAnsi" w:cs="Times New Roman (Headings CS)"/>
          <w:b/>
          <w:bCs/>
          <w:smallCaps/>
          <w:sz w:val="36"/>
          <w:szCs w:val="26"/>
        </w:rPr>
      </w:pPr>
      <w:r>
        <w:br w:type="page"/>
      </w:r>
    </w:p>
    <w:p w14:paraId="42705E96" w14:textId="6740F398" w:rsidR="005302E8" w:rsidRDefault="00416A8E" w:rsidP="00927710">
      <w:pPr>
        <w:pStyle w:val="Heading3"/>
      </w:pPr>
      <w:bookmarkStart w:id="108" w:name="_Ref155883935"/>
      <w:bookmarkStart w:id="109" w:name="_Toc175842006"/>
      <w:r>
        <w:lastRenderedPageBreak/>
        <w:t>Molecular entity</w:t>
      </w:r>
      <w:bookmarkEnd w:id="108"/>
      <w:bookmarkEnd w:id="109"/>
    </w:p>
    <w:p w14:paraId="2E222E1F" w14:textId="6702069A" w:rsidR="00776597" w:rsidRDefault="00416A8E" w:rsidP="003A2FB8">
      <w:pPr>
        <w:jc w:val="both"/>
      </w:pPr>
      <w:r>
        <w:t>Due to the increasing complexity of drug and molecule structures, it is necessary to create some level of abstraction into the database.</w:t>
      </w:r>
      <w:r w:rsidR="00BE5E4C">
        <w:t xml:space="preserve"> Indeed, scientists have created amazing molecules, such as siRNA or antibody conjugated with small molecules, AAVs, LNPs with encapsulated payloads.</w:t>
      </w:r>
      <w:r w:rsidR="00776597">
        <w:t xml:space="preserve"> However, this poses additional challenges to properly represent and unify in a simple yet comprehensive way. In Biorels, a molecular entity is an abstract concept that will represent what is tested in-vitro or in-vivo. A molecular entity is made of one or multiple components, each with a defined molarity</w:t>
      </w:r>
      <w:r w:rsidR="002B01E4">
        <w:t xml:space="preserve"> ratio</w:t>
      </w:r>
      <w:r w:rsidR="00776597">
        <w:t>. A component is the second layer of abstraction, allowing to define different set of molecules, also with a defined molarity</w:t>
      </w:r>
      <w:r w:rsidR="002B01E4">
        <w:t xml:space="preserve"> ratio</w:t>
      </w:r>
      <w:r w:rsidR="00776597">
        <w:t>. A component is itself made of one or multiple molecules, which can be connected covalently or not. We will go through some examples to provide more clarity.</w:t>
      </w:r>
    </w:p>
    <w:p w14:paraId="76772704" w14:textId="2C0E5C51" w:rsidR="005302E8" w:rsidRDefault="00776597" w:rsidP="003A2FB8">
      <w:pPr>
        <w:jc w:val="both"/>
      </w:pPr>
      <w:r>
        <w:tab/>
        <w:t>A small molecule is the simplest molecular entity. It will therefore be a molecular component with a molarity</w:t>
      </w:r>
      <w:r w:rsidR="002B01E4">
        <w:t xml:space="preserve"> ratio</w:t>
      </w:r>
      <w:r>
        <w:t xml:space="preserve"> of 1. and a molecular entity with a molecular component of </w:t>
      </w:r>
      <w:r w:rsidR="002B01E4">
        <w:t>molarity ratio being equal to</w:t>
      </w:r>
      <w:r>
        <w:t>1.</w:t>
      </w:r>
    </w:p>
    <w:p w14:paraId="27EC1162" w14:textId="4CDC3CDF" w:rsidR="00776597" w:rsidRDefault="00776597" w:rsidP="003A2FB8">
      <w:pPr>
        <w:jc w:val="both"/>
      </w:pPr>
      <w:r>
        <w:tab/>
        <w:t>A siRNA conjugated with a small molecule will be defined by a single molecular component. However, the component will be made of two molecules, a siRNA and a small molecule. If we assume a 1:1 ratio, their molarity</w:t>
      </w:r>
      <w:r w:rsidR="002B01E4">
        <w:t xml:space="preserve"> ratio</w:t>
      </w:r>
      <w:r>
        <w:t xml:space="preserve"> will be 0.5 and 0.5 respectively. The molecular entity will be defined by this single molecular component with a molarity</w:t>
      </w:r>
      <w:r w:rsidR="002B01E4">
        <w:t xml:space="preserve"> ratio</w:t>
      </w:r>
      <w:r>
        <w:t xml:space="preserve"> of 1</w:t>
      </w:r>
      <w:r w:rsidR="002B01E4">
        <w:t>.</w:t>
      </w:r>
    </w:p>
    <w:p w14:paraId="13214759" w14:textId="69BBD502" w:rsidR="002B01E4" w:rsidRDefault="002B01E4" w:rsidP="003A2FB8">
      <w:pPr>
        <w:jc w:val="both"/>
      </w:pPr>
      <w:r>
        <w:tab/>
        <w:t>An antibody-drug conjugate encapsulated in an LNP, itself bounded to a delivery peptide is a more complicated case. Here, the antibody drug conjugate will be a molecular component, made of 2 or 3 molecules, the antibody, the drug and eventually the linker. The LNP will be another molecular component, composed of the individual molecules for the LNP formulation, as well as the peptide. The molecular entity will then be defined as 2 molecular components, the ADC component and the LNP component, with the corresponding molarity ratio.</w:t>
      </w:r>
    </w:p>
    <w:p w14:paraId="27CC2595" w14:textId="06B5C0B4" w:rsidR="004C1FB0" w:rsidRDefault="000845E1" w:rsidP="003A2FB8">
      <w:pPr>
        <w:jc w:val="both"/>
      </w:pPr>
      <w:r>
        <w:tab/>
        <w:t xml:space="preserve">We developed a protocol for the different modalities, components and entities to uniquely identify them </w:t>
      </w:r>
      <w:proofErr w:type="gramStart"/>
      <w:r>
        <w:t>in order to</w:t>
      </w:r>
      <w:proofErr w:type="gramEnd"/>
      <w:r>
        <w:t xml:space="preserve"> minimize redundancy.</w:t>
      </w:r>
    </w:p>
    <w:p w14:paraId="366D0D8D" w14:textId="472F900B" w:rsidR="000845E1" w:rsidRDefault="000845E1" w:rsidP="00E033DD">
      <w:pPr>
        <w:pStyle w:val="Heading4"/>
      </w:pPr>
      <w:bookmarkStart w:id="110" w:name="_Toc175842007"/>
      <w:r>
        <w:t>Small molecule standardization</w:t>
      </w:r>
      <w:bookmarkEnd w:id="110"/>
    </w:p>
    <w:p w14:paraId="137B8B31" w14:textId="01D8EACE" w:rsidR="00136067" w:rsidRDefault="00136067" w:rsidP="00DE1996">
      <w:r>
        <w:t>First, we will need to define some vocabulary:</w:t>
      </w:r>
    </w:p>
    <w:p w14:paraId="1F34B80B" w14:textId="35E21438" w:rsidR="00136067" w:rsidRDefault="00136067" w:rsidP="00FD7153">
      <w:pPr>
        <w:pStyle w:val="ListParagraph"/>
        <w:numPr>
          <w:ilvl w:val="0"/>
          <w:numId w:val="20"/>
        </w:numPr>
      </w:pPr>
      <w:r>
        <w:t xml:space="preserve">The initial molecule with its counterions will be called the </w:t>
      </w:r>
      <w:r w:rsidRPr="00136067">
        <w:rPr>
          <w:b/>
          <w:bCs/>
          <w:i/>
          <w:iCs/>
        </w:rPr>
        <w:t>initial entry</w:t>
      </w:r>
      <w:r>
        <w:t>.</w:t>
      </w:r>
    </w:p>
    <w:p w14:paraId="3B819F8A" w14:textId="61832A31" w:rsidR="00136067" w:rsidRDefault="00136067" w:rsidP="00FD7153">
      <w:pPr>
        <w:pStyle w:val="ListParagraph"/>
        <w:numPr>
          <w:ilvl w:val="0"/>
          <w:numId w:val="20"/>
        </w:numPr>
      </w:pPr>
      <w:r>
        <w:t>If multiple molecules are present within a SMILES string, the molecule</w:t>
      </w:r>
      <w:r w:rsidR="001E38F2">
        <w:t xml:space="preserve"> with the longest string</w:t>
      </w:r>
      <w:r>
        <w:t xml:space="preserve"> will be considered as the </w:t>
      </w:r>
      <w:r w:rsidRPr="00136067">
        <w:rPr>
          <w:b/>
          <w:bCs/>
          <w:i/>
          <w:iCs/>
        </w:rPr>
        <w:t>main molecule</w:t>
      </w:r>
      <w:r>
        <w:t xml:space="preserve">. The other molecules will be considered as </w:t>
      </w:r>
      <w:r w:rsidRPr="00136067">
        <w:rPr>
          <w:b/>
          <w:bCs/>
          <w:i/>
          <w:iCs/>
        </w:rPr>
        <w:t>counterions</w:t>
      </w:r>
    </w:p>
    <w:p w14:paraId="6EBB58BE" w14:textId="3C39FF5D" w:rsidR="00136067" w:rsidRPr="00136067" w:rsidRDefault="00136067" w:rsidP="00FD7153">
      <w:pPr>
        <w:pStyle w:val="ListParagraph"/>
        <w:numPr>
          <w:ilvl w:val="0"/>
          <w:numId w:val="20"/>
        </w:numPr>
        <w:rPr>
          <w:i/>
          <w:iCs/>
        </w:rPr>
      </w:pPr>
      <w:r>
        <w:t xml:space="preserve">The SMILES of the initial entry (main molecule + counterions) will be called the </w:t>
      </w:r>
      <w:r w:rsidRPr="00136067">
        <w:rPr>
          <w:b/>
          <w:bCs/>
          <w:i/>
          <w:iCs/>
        </w:rPr>
        <w:t>Full SMILES</w:t>
      </w:r>
    </w:p>
    <w:p w14:paraId="1A88D3BC" w14:textId="23A6849E" w:rsidR="00136067" w:rsidRPr="00136067" w:rsidRDefault="00136067" w:rsidP="00FD7153">
      <w:pPr>
        <w:pStyle w:val="ListParagraph"/>
        <w:numPr>
          <w:ilvl w:val="0"/>
          <w:numId w:val="20"/>
        </w:numPr>
      </w:pPr>
      <w:r w:rsidRPr="00136067">
        <w:t>The</w:t>
      </w:r>
      <w:r>
        <w:t xml:space="preserve"> SMILES of the counterions will be called </w:t>
      </w:r>
      <w:r w:rsidRPr="00136067">
        <w:rPr>
          <w:b/>
          <w:bCs/>
          <w:i/>
          <w:iCs/>
        </w:rPr>
        <w:t>Counterion SMILES</w:t>
      </w:r>
    </w:p>
    <w:p w14:paraId="72288C79" w14:textId="1DC9BCD0" w:rsidR="00136067" w:rsidRPr="00136067" w:rsidRDefault="00136067" w:rsidP="00FD7153">
      <w:pPr>
        <w:pStyle w:val="ListParagraph"/>
        <w:numPr>
          <w:ilvl w:val="0"/>
          <w:numId w:val="20"/>
        </w:numPr>
      </w:pPr>
      <w:r>
        <w:t xml:space="preserve">The SMILES of the main molecule will be called </w:t>
      </w:r>
      <w:r w:rsidRPr="00136067">
        <w:rPr>
          <w:b/>
          <w:bCs/>
          <w:i/>
          <w:iCs/>
        </w:rPr>
        <w:t>Molecular SMILES</w:t>
      </w:r>
    </w:p>
    <w:p w14:paraId="3EC8FE0D" w14:textId="3F77627B" w:rsidR="00136067" w:rsidRPr="00136067" w:rsidRDefault="00136067" w:rsidP="00FD7153">
      <w:pPr>
        <w:pStyle w:val="ListParagraph"/>
        <w:numPr>
          <w:ilvl w:val="0"/>
          <w:numId w:val="20"/>
        </w:numPr>
      </w:pPr>
      <w:r>
        <w:t>If standardized, a (s) will be added.</w:t>
      </w:r>
    </w:p>
    <w:p w14:paraId="2BC0EE68" w14:textId="77777777" w:rsidR="001E38F2" w:rsidRDefault="001E38F2" w:rsidP="00DE1996"/>
    <w:p w14:paraId="200CB6CD" w14:textId="11CD1F30" w:rsidR="000845E1" w:rsidRDefault="00DE1996" w:rsidP="00DE1996">
      <w:r>
        <w:t xml:space="preserve">To insert small molecules in the database, 2 input files will be required. A SMILES file for the main molecules and a SMILES file for the counterions. </w:t>
      </w:r>
      <w:r w:rsidR="000845E1">
        <w:t>The</w:t>
      </w:r>
      <w:r w:rsidR="001E38F2">
        <w:t xml:space="preserve"> SMILES</w:t>
      </w:r>
      <w:r w:rsidR="000845E1">
        <w:t xml:space="preserve"> file must follow the format below:</w:t>
      </w:r>
    </w:p>
    <w:p w14:paraId="336B24C5" w14:textId="734DA57B" w:rsidR="000845E1" w:rsidRDefault="005D312F" w:rsidP="00332105">
      <w:pPr>
        <w:pStyle w:val="Code"/>
        <w:jc w:val="center"/>
      </w:pPr>
      <w:r>
        <w:t>FULL_</w:t>
      </w:r>
      <w:proofErr w:type="gramStart"/>
      <w:r w:rsidR="000845E1">
        <w:t>SMILES[</w:t>
      </w:r>
      <w:proofErr w:type="gramEnd"/>
      <w:r w:rsidR="000845E1">
        <w:t>space]</w:t>
      </w:r>
      <w:proofErr w:type="spellStart"/>
      <w:r w:rsidR="000845E1">
        <w:t>ID|InChI|InChI-Key|Counterions|</w:t>
      </w:r>
      <w:r w:rsidR="00136067">
        <w:t>Main_</w:t>
      </w:r>
      <w:r w:rsidR="000845E1">
        <w:t>Molecule</w:t>
      </w:r>
      <w:proofErr w:type="spellEnd"/>
    </w:p>
    <w:p w14:paraId="49FA8242" w14:textId="17229308" w:rsidR="000845E1" w:rsidRDefault="005D312F" w:rsidP="00FD7153">
      <w:pPr>
        <w:pStyle w:val="ListParagraph"/>
        <w:numPr>
          <w:ilvl w:val="0"/>
          <w:numId w:val="18"/>
        </w:numPr>
      </w:pPr>
      <w:r>
        <w:lastRenderedPageBreak/>
        <w:t>FULL_SMILES must be the SMILES string of the complete molecule, including counterions.</w:t>
      </w:r>
    </w:p>
    <w:p w14:paraId="7E953C9B" w14:textId="7615B5B4" w:rsidR="005D312F" w:rsidRDefault="005D312F" w:rsidP="00FD7153">
      <w:pPr>
        <w:pStyle w:val="ListParagraph"/>
        <w:numPr>
          <w:ilvl w:val="0"/>
          <w:numId w:val="18"/>
        </w:numPr>
      </w:pPr>
      <w:r>
        <w:t>ID is the identifier of the data source</w:t>
      </w:r>
    </w:p>
    <w:p w14:paraId="2CF8513F" w14:textId="37937384" w:rsidR="005D312F" w:rsidRDefault="005D312F" w:rsidP="00FD7153">
      <w:pPr>
        <w:pStyle w:val="ListParagraph"/>
        <w:numPr>
          <w:ilvl w:val="0"/>
          <w:numId w:val="18"/>
        </w:numPr>
      </w:pPr>
      <w:r>
        <w:t xml:space="preserve">InChI: </w:t>
      </w:r>
      <w:proofErr w:type="spellStart"/>
      <w:r>
        <w:t>InChi</w:t>
      </w:r>
      <w:proofErr w:type="spellEnd"/>
      <w:r>
        <w:t xml:space="preserve"> string generated from the SMILES string. Although you can provide it, it will be regenerated for consistency purposes. Otherwise, set to NULL</w:t>
      </w:r>
    </w:p>
    <w:p w14:paraId="189CCCDA" w14:textId="77777777" w:rsidR="005D312F" w:rsidRDefault="005D312F" w:rsidP="00FD7153">
      <w:pPr>
        <w:pStyle w:val="ListParagraph"/>
        <w:numPr>
          <w:ilvl w:val="0"/>
          <w:numId w:val="18"/>
        </w:numPr>
      </w:pPr>
      <w:proofErr w:type="spellStart"/>
      <w:r>
        <w:t>InChiKey</w:t>
      </w:r>
      <w:proofErr w:type="spellEnd"/>
      <w:r>
        <w:t xml:space="preserve">: </w:t>
      </w:r>
      <w:proofErr w:type="spellStart"/>
      <w:r>
        <w:t>InChi</w:t>
      </w:r>
      <w:proofErr w:type="spellEnd"/>
      <w:r>
        <w:t xml:space="preserve"> string generated from the SMILES string. Although you can provide it, it will be regenerated for consistency purposes. Otherwise, set to NULL</w:t>
      </w:r>
    </w:p>
    <w:p w14:paraId="3BAE1ED5" w14:textId="1887E333" w:rsidR="005D312F" w:rsidRDefault="005D312F" w:rsidP="00FD7153">
      <w:pPr>
        <w:pStyle w:val="ListParagraph"/>
        <w:numPr>
          <w:ilvl w:val="0"/>
          <w:numId w:val="18"/>
        </w:numPr>
      </w:pPr>
      <w:r>
        <w:t>Counterions. List of counterions, separated by dot (.). Otherwise set to NULL</w:t>
      </w:r>
    </w:p>
    <w:p w14:paraId="697E42E3" w14:textId="6BCB44D5" w:rsidR="005D312F" w:rsidRDefault="001E38F2" w:rsidP="00FD7153">
      <w:pPr>
        <w:pStyle w:val="ListParagraph"/>
        <w:numPr>
          <w:ilvl w:val="0"/>
          <w:numId w:val="18"/>
        </w:numPr>
      </w:pPr>
      <w:proofErr w:type="spellStart"/>
      <w:r>
        <w:t>Main_</w:t>
      </w:r>
      <w:r w:rsidR="005D312F">
        <w:t>Molecule</w:t>
      </w:r>
      <w:proofErr w:type="spellEnd"/>
      <w:r w:rsidR="005D312F">
        <w:t>: SMILES string of the longest molecular string.</w:t>
      </w:r>
    </w:p>
    <w:p w14:paraId="2DCA0733" w14:textId="0EC6A281" w:rsidR="00DE1996" w:rsidRDefault="00DE1996" w:rsidP="00DE1996">
      <w:r>
        <w:t>The counterion file will be defined as follow:</w:t>
      </w:r>
    </w:p>
    <w:p w14:paraId="57C64663" w14:textId="31A193FF" w:rsidR="00DE1996" w:rsidRDefault="00DE1996" w:rsidP="00DE1996">
      <w:pPr>
        <w:pStyle w:val="Code"/>
        <w:jc w:val="center"/>
      </w:pPr>
      <w:proofErr w:type="spellStart"/>
      <w:r>
        <w:t>Counterion_smiles</w:t>
      </w:r>
      <w:proofErr w:type="spellEnd"/>
      <w:r>
        <w:t>[space]</w:t>
      </w:r>
      <w:proofErr w:type="spellStart"/>
      <w:r>
        <w:t>counterion_smiles</w:t>
      </w:r>
      <w:proofErr w:type="spellEnd"/>
    </w:p>
    <w:p w14:paraId="72B10159" w14:textId="77777777" w:rsidR="00DE1996" w:rsidRDefault="00DE1996" w:rsidP="005302E8"/>
    <w:p w14:paraId="257DC96F" w14:textId="2D6ABBBD" w:rsidR="000845E1" w:rsidRDefault="005D312F" w:rsidP="00526730">
      <w:pPr>
        <w:spacing w:line="360" w:lineRule="auto"/>
        <w:jc w:val="both"/>
      </w:pPr>
      <w:r>
        <w:t>The next steps will involve a series of standardization. First, we standardize the FULL_SMILES</w:t>
      </w:r>
      <w:r w:rsidR="00332105">
        <w:t xml:space="preserve"> using </w:t>
      </w:r>
      <w:proofErr w:type="spellStart"/>
      <w:r w:rsidR="00332105">
        <w:t>LillyMol</w:t>
      </w:r>
      <w:proofErr w:type="spellEnd"/>
      <w:r w:rsidR="00332105">
        <w:t>. (s) imply standardization.</w:t>
      </w:r>
    </w:p>
    <w:p w14:paraId="00873273" w14:textId="57F3CDB0" w:rsidR="00332105" w:rsidRDefault="00332105" w:rsidP="00332105">
      <w:pPr>
        <w:pStyle w:val="Code"/>
        <w:jc w:val="center"/>
      </w:pPr>
      <w:r>
        <w:t>FULL_SMILES(s)[space]ID|InChI|InChI-Key|Counterions|</w:t>
      </w:r>
      <w:r w:rsidR="001E38F2">
        <w:t>Main_</w:t>
      </w:r>
      <w:r>
        <w:t>Molecule</w:t>
      </w:r>
    </w:p>
    <w:p w14:paraId="26AAC653" w14:textId="4367C520" w:rsidR="00332105" w:rsidRDefault="00332105" w:rsidP="00526730">
      <w:pPr>
        <w:spacing w:line="360" w:lineRule="auto"/>
        <w:jc w:val="both"/>
      </w:pPr>
      <w:proofErr w:type="spellStart"/>
      <w:r>
        <w:t>LillyMol</w:t>
      </w:r>
      <w:proofErr w:type="spellEnd"/>
      <w:r>
        <w:t xml:space="preserve"> will then generate two files: a file where all molecules have been successfully standardized, and a file for molecules with a standardization issue. The next step is to switch FULL_SMILES and Molecule and add a column (T/F) for standardization success (FULL_MOL_STD).</w:t>
      </w:r>
    </w:p>
    <w:p w14:paraId="1CBBC12A" w14:textId="0CEAEFB3" w:rsidR="00332105" w:rsidRDefault="001E38F2" w:rsidP="00332105">
      <w:pPr>
        <w:pStyle w:val="Code"/>
        <w:jc w:val="center"/>
      </w:pPr>
      <w:proofErr w:type="spellStart"/>
      <w:r>
        <w:t>Main_</w:t>
      </w:r>
      <w:r w:rsidR="00332105">
        <w:t>Molecule</w:t>
      </w:r>
      <w:proofErr w:type="spellEnd"/>
      <w:r w:rsidR="00332105">
        <w:t xml:space="preserve"> [space]ID|InChI|InChI-Key|Counterions|FULL_SMILES(s)|FULL_MOL_STD(T/F)</w:t>
      </w:r>
    </w:p>
    <w:p w14:paraId="45D561F7" w14:textId="6DD0BA4C" w:rsidR="00332105" w:rsidRDefault="00332105" w:rsidP="00526730">
      <w:pPr>
        <w:spacing w:line="360" w:lineRule="auto"/>
        <w:jc w:val="both"/>
      </w:pPr>
      <w:r>
        <w:t xml:space="preserve">Next, </w:t>
      </w:r>
      <w:proofErr w:type="spellStart"/>
      <w:r>
        <w:t>RDKit</w:t>
      </w:r>
      <w:proofErr w:type="spellEnd"/>
      <w:r>
        <w:t xml:space="preserve"> is going to generate the </w:t>
      </w:r>
      <w:proofErr w:type="spellStart"/>
      <w:r>
        <w:t>InChi</w:t>
      </w:r>
      <w:proofErr w:type="spellEnd"/>
      <w:r>
        <w:t xml:space="preserve"> and </w:t>
      </w:r>
      <w:proofErr w:type="spellStart"/>
      <w:r>
        <w:t>Inchi</w:t>
      </w:r>
      <w:proofErr w:type="spellEnd"/>
      <w:r>
        <w:t>-Key for the standardized FULL_SMILES.</w:t>
      </w:r>
    </w:p>
    <w:p w14:paraId="016ADE0D" w14:textId="208537D0" w:rsidR="00332105" w:rsidRDefault="001E38F2" w:rsidP="00332105">
      <w:pPr>
        <w:pStyle w:val="Code"/>
        <w:jc w:val="center"/>
      </w:pPr>
      <w:proofErr w:type="spellStart"/>
      <w:r>
        <w:t>Main_</w:t>
      </w:r>
      <w:r w:rsidR="00332105">
        <w:t>Molecule</w:t>
      </w:r>
      <w:proofErr w:type="spellEnd"/>
      <w:r w:rsidR="00332105">
        <w:t xml:space="preserve"> [space]ID|InChI(s)|InChI-Key(s)|Counterions|FULL_SMILES(s)|FULL_MOL_STD(T/F)</w:t>
      </w:r>
    </w:p>
    <w:p w14:paraId="04746C49" w14:textId="46296988" w:rsidR="00332105" w:rsidRDefault="00DE1996" w:rsidP="00526730">
      <w:pPr>
        <w:spacing w:line="360" w:lineRule="auto"/>
        <w:jc w:val="both"/>
      </w:pPr>
      <w:r>
        <w:t xml:space="preserve">At last, the molecule will be standardized using </w:t>
      </w:r>
      <w:proofErr w:type="spellStart"/>
      <w:r>
        <w:t>LillyMol</w:t>
      </w:r>
      <w:proofErr w:type="spellEnd"/>
      <w:r>
        <w:t>.</w:t>
      </w:r>
    </w:p>
    <w:p w14:paraId="6360B4AA" w14:textId="50F7E2CA" w:rsidR="00DE1996" w:rsidRDefault="001E38F2" w:rsidP="00DE1996">
      <w:pPr>
        <w:pStyle w:val="Code"/>
        <w:jc w:val="center"/>
      </w:pPr>
      <w:proofErr w:type="spellStart"/>
      <w:r>
        <w:t>Main_</w:t>
      </w:r>
      <w:r w:rsidR="00DE1996">
        <w:t>Molecule</w:t>
      </w:r>
      <w:proofErr w:type="spellEnd"/>
      <w:r w:rsidR="00DE1996">
        <w:t>(s) [space]ID|InChI(s)|InChI-Key(s)|Counterions|FULL_SMILES(s)|FULL_MOL_STD(T/F)</w:t>
      </w:r>
    </w:p>
    <w:p w14:paraId="344281AC" w14:textId="0AEF0CE1" w:rsidR="00332105" w:rsidRDefault="00DE1996" w:rsidP="00526730">
      <w:pPr>
        <w:spacing w:line="360" w:lineRule="auto"/>
        <w:jc w:val="both"/>
      </w:pPr>
      <w:r>
        <w:t>At this step, all but the counterions have been standardized.</w:t>
      </w:r>
    </w:p>
    <w:p w14:paraId="5B58359F" w14:textId="5C6D229E" w:rsidR="00D40305" w:rsidRDefault="00EC2B86" w:rsidP="00526730">
      <w:pPr>
        <w:pStyle w:val="Heading5"/>
        <w:spacing w:line="360" w:lineRule="auto"/>
        <w:jc w:val="both"/>
      </w:pPr>
      <w:bookmarkStart w:id="111" w:name="_Toc175842008"/>
      <w:r>
        <w:t>Counterion definition</w:t>
      </w:r>
      <w:bookmarkEnd w:id="111"/>
    </w:p>
    <w:p w14:paraId="34778D7C" w14:textId="1FA2C741" w:rsidR="00EC2B86" w:rsidRDefault="00EC2B86" w:rsidP="00526730">
      <w:pPr>
        <w:spacing w:line="360" w:lineRule="auto"/>
        <w:jc w:val="both"/>
      </w:pPr>
      <w:r>
        <w:t xml:space="preserve">The counterion file will then be running under a different standardization process in </w:t>
      </w:r>
      <w:proofErr w:type="spellStart"/>
      <w:r>
        <w:t>LillyMol</w:t>
      </w:r>
      <w:proofErr w:type="spellEnd"/>
      <w:r>
        <w:t xml:space="preserve"> and the counterions will be registered in the database. A mapping between the non-standardized counterion and the standardized record in the database will be maintained. A counterion</w:t>
      </w:r>
      <w:r w:rsidR="00056C42">
        <w:t xml:space="preserve"> record</w:t>
      </w:r>
      <w:r>
        <w:t xml:space="preserve"> is uniquely defined by its standardized SMILES string</w:t>
      </w:r>
      <w:r w:rsidR="00056C42">
        <w:t>. In the case where a counterion record contains multiple counterions, those counterions will be ordered alphabetically after standardization. The alphabetically ordered standardized smiles will then be saved in SM_COUNTERION table.</w:t>
      </w:r>
    </w:p>
    <w:p w14:paraId="3A3B33F6" w14:textId="3D39C21F" w:rsidR="00056C42" w:rsidRDefault="001E38F2" w:rsidP="00526730">
      <w:pPr>
        <w:pStyle w:val="Heading5"/>
        <w:spacing w:line="360" w:lineRule="auto"/>
        <w:jc w:val="both"/>
      </w:pPr>
      <w:bookmarkStart w:id="112" w:name="_Toc175842009"/>
      <w:r>
        <w:lastRenderedPageBreak/>
        <w:t xml:space="preserve">Main </w:t>
      </w:r>
      <w:r w:rsidR="00056C42">
        <w:t>Molecule definition</w:t>
      </w:r>
      <w:bookmarkEnd w:id="112"/>
    </w:p>
    <w:p w14:paraId="2F99338C" w14:textId="0E89F6EB" w:rsidR="00056C42" w:rsidRDefault="001E38F2" w:rsidP="00526730">
      <w:pPr>
        <w:spacing w:line="360" w:lineRule="auto"/>
        <w:jc w:val="both"/>
      </w:pPr>
      <w:r>
        <w:t xml:space="preserve">After </w:t>
      </w:r>
      <w:r w:rsidR="00136067">
        <w:t xml:space="preserve">the standardization process, </w:t>
      </w:r>
      <w:r>
        <w:t>the main molecule standardized SMILES will be stored in SM_MOLECULE. The standardized SMILES is the unique definition for the main molecule.</w:t>
      </w:r>
    </w:p>
    <w:p w14:paraId="4DBF147B" w14:textId="4A5EE5B2" w:rsidR="00136067" w:rsidRDefault="00136067" w:rsidP="00526730">
      <w:pPr>
        <w:pStyle w:val="Heading5"/>
        <w:spacing w:line="360" w:lineRule="auto"/>
        <w:jc w:val="both"/>
      </w:pPr>
      <w:bookmarkStart w:id="113" w:name="_Toc175842010"/>
      <w:r>
        <w:t>Molecule entry</w:t>
      </w:r>
      <w:bookmarkEnd w:id="113"/>
    </w:p>
    <w:p w14:paraId="42000587" w14:textId="1812DED5" w:rsidR="00136067" w:rsidRDefault="00136067" w:rsidP="00526730">
      <w:pPr>
        <w:spacing w:line="360" w:lineRule="auto"/>
        <w:jc w:val="both"/>
      </w:pPr>
      <w:r>
        <w:t xml:space="preserve">A Molecule entry </w:t>
      </w:r>
      <w:r w:rsidR="001E38F2">
        <w:t xml:space="preserve">will now store the initial entry, </w:t>
      </w:r>
      <w:proofErr w:type="spellStart"/>
      <w:r w:rsidR="001E38F2">
        <w:t>i.e</w:t>
      </w:r>
      <w:proofErr w:type="spellEnd"/>
      <w:r w:rsidR="001E38F2">
        <w:t xml:space="preserve"> </w:t>
      </w:r>
      <w:r>
        <w:t xml:space="preserve">the combination of a </w:t>
      </w:r>
      <w:r w:rsidR="001E38F2">
        <w:t xml:space="preserve">main </w:t>
      </w:r>
      <w:r>
        <w:t>molecule and its eventual counterion(s). A Molecule entry is uniquely defined by the following:</w:t>
      </w:r>
    </w:p>
    <w:p w14:paraId="4918DD60" w14:textId="75DB56B2" w:rsidR="00136067" w:rsidRDefault="00136067" w:rsidP="00526730">
      <w:pPr>
        <w:pStyle w:val="ListParagraph"/>
        <w:numPr>
          <w:ilvl w:val="0"/>
          <w:numId w:val="19"/>
        </w:numPr>
        <w:spacing w:line="360" w:lineRule="auto"/>
        <w:jc w:val="both"/>
      </w:pPr>
      <w:r>
        <w:t xml:space="preserve">The standardized SMILES for the </w:t>
      </w:r>
      <w:r w:rsidR="001E38F2">
        <w:t xml:space="preserve">main </w:t>
      </w:r>
      <w:r>
        <w:t xml:space="preserve">molecule </w:t>
      </w:r>
    </w:p>
    <w:p w14:paraId="241DF52A" w14:textId="47617219" w:rsidR="00136067" w:rsidRDefault="00136067" w:rsidP="00526730">
      <w:pPr>
        <w:pStyle w:val="ListParagraph"/>
        <w:numPr>
          <w:ilvl w:val="0"/>
          <w:numId w:val="19"/>
        </w:numPr>
        <w:spacing w:line="360" w:lineRule="auto"/>
        <w:jc w:val="both"/>
      </w:pPr>
      <w:r>
        <w:t>The standardized SMILES of the counterion(s) or NULL if none</w:t>
      </w:r>
    </w:p>
    <w:p w14:paraId="73AD0FCC" w14:textId="4E5EACC5" w:rsidR="00136067" w:rsidRDefault="00136067" w:rsidP="00526730">
      <w:pPr>
        <w:pStyle w:val="ListParagraph"/>
        <w:numPr>
          <w:ilvl w:val="0"/>
          <w:numId w:val="19"/>
        </w:numPr>
        <w:spacing w:line="360" w:lineRule="auto"/>
        <w:jc w:val="both"/>
      </w:pPr>
      <w:r>
        <w:t xml:space="preserve">The </w:t>
      </w:r>
      <w:proofErr w:type="spellStart"/>
      <w:r>
        <w:t>InChi</w:t>
      </w:r>
      <w:proofErr w:type="spellEnd"/>
      <w:r>
        <w:t xml:space="preserve"> generated on the </w:t>
      </w:r>
      <w:r w:rsidR="001E38F2">
        <w:t xml:space="preserve">standardized </w:t>
      </w:r>
      <w:r>
        <w:t>full SMILES</w:t>
      </w:r>
    </w:p>
    <w:p w14:paraId="34B729E4" w14:textId="4455FA2D" w:rsidR="00136067" w:rsidRDefault="00136067" w:rsidP="00526730">
      <w:pPr>
        <w:pStyle w:val="ListParagraph"/>
        <w:numPr>
          <w:ilvl w:val="0"/>
          <w:numId w:val="19"/>
        </w:numPr>
        <w:spacing w:line="360" w:lineRule="auto"/>
        <w:jc w:val="both"/>
      </w:pPr>
      <w:r>
        <w:t xml:space="preserve">The </w:t>
      </w:r>
      <w:proofErr w:type="spellStart"/>
      <w:r>
        <w:t>InChi</w:t>
      </w:r>
      <w:proofErr w:type="spellEnd"/>
      <w:r>
        <w:t>-Key generated on the</w:t>
      </w:r>
      <w:r w:rsidR="001E38F2">
        <w:t xml:space="preserve"> standardized</w:t>
      </w:r>
      <w:r>
        <w:t xml:space="preserve"> full SMILES</w:t>
      </w:r>
    </w:p>
    <w:p w14:paraId="44EC8186" w14:textId="707FB2B0" w:rsidR="000845E1" w:rsidRDefault="001E38F2" w:rsidP="00526730">
      <w:pPr>
        <w:spacing w:line="360" w:lineRule="auto"/>
        <w:jc w:val="both"/>
      </w:pPr>
      <w:r>
        <w:t>A md5 hash is generated as a combination of all 4 values, separated by underscore:</w:t>
      </w:r>
    </w:p>
    <w:p w14:paraId="349B4EE2" w14:textId="1ED78D91" w:rsidR="001E38F2" w:rsidRDefault="001E38F2" w:rsidP="001E38F2">
      <w:pPr>
        <w:pStyle w:val="Code"/>
        <w:jc w:val="center"/>
      </w:pPr>
      <w:r>
        <w:t>Hash= md5(</w:t>
      </w:r>
      <w:r w:rsidRPr="001E38F2">
        <w:t>INCHI.'_</w:t>
      </w:r>
      <w:proofErr w:type="gramStart"/>
      <w:r w:rsidRPr="001E38F2">
        <w:t>'.INCHI</w:t>
      </w:r>
      <w:proofErr w:type="gramEnd"/>
      <w:r w:rsidRPr="001E38F2">
        <w:t>_KEY.'_'.</w:t>
      </w:r>
      <w:proofErr w:type="spellStart"/>
      <w:r>
        <w:t>Main_molecule</w:t>
      </w:r>
      <w:proofErr w:type="spellEnd"/>
      <w:r>
        <w:t>(s)</w:t>
      </w:r>
      <w:r w:rsidRPr="001E38F2">
        <w:t>.'_'.COUNTERION</w:t>
      </w:r>
      <w:r>
        <w:t>(s)</w:t>
      </w:r>
      <w:r w:rsidRPr="001E38F2">
        <w:t>);</w:t>
      </w:r>
    </w:p>
    <w:p w14:paraId="166E520B" w14:textId="77777777" w:rsidR="001E38F2" w:rsidRDefault="001E38F2" w:rsidP="001E38F2">
      <w:pPr>
        <w:pStyle w:val="Code"/>
        <w:jc w:val="center"/>
      </w:pPr>
    </w:p>
    <w:p w14:paraId="11A973D2" w14:textId="557B9126" w:rsidR="000845E1" w:rsidRDefault="001E38F2" w:rsidP="00526730">
      <w:pPr>
        <w:spacing w:line="360" w:lineRule="auto"/>
        <w:jc w:val="both"/>
      </w:pPr>
      <w:r>
        <w:rPr>
          <w:b/>
          <w:bCs/>
        </w:rPr>
        <w:t>Important</w:t>
      </w:r>
      <w:r w:rsidRPr="001E38F2">
        <w:rPr>
          <w:b/>
          <w:bCs/>
        </w:rPr>
        <w:t>:</w:t>
      </w:r>
      <w:r>
        <w:rPr>
          <w:b/>
          <w:bCs/>
        </w:rPr>
        <w:t xml:space="preserve"> </w:t>
      </w:r>
      <w:r w:rsidRPr="001E38F2">
        <w:t>T</w:t>
      </w:r>
      <w:r>
        <w:t xml:space="preserve">he </w:t>
      </w:r>
      <w:proofErr w:type="spellStart"/>
      <w:r>
        <w:t>InChi</w:t>
      </w:r>
      <w:proofErr w:type="spellEnd"/>
      <w:r>
        <w:t xml:space="preserve"> and </w:t>
      </w:r>
      <w:proofErr w:type="spellStart"/>
      <w:r>
        <w:t>InChi</w:t>
      </w:r>
      <w:proofErr w:type="spellEnd"/>
      <w:r>
        <w:t>-Key must be generated on the SMILES of initial entry but after standardization.</w:t>
      </w:r>
    </w:p>
    <w:p w14:paraId="2026EB2D" w14:textId="4603B9B7" w:rsidR="001C30AB" w:rsidRDefault="001C30AB" w:rsidP="00526730">
      <w:pPr>
        <w:spacing w:line="360" w:lineRule="auto"/>
        <w:jc w:val="both"/>
      </w:pPr>
      <w:r>
        <w:t>The information about the molecule entry can then be stored in SM_ENTRY as follow:</w:t>
      </w:r>
    </w:p>
    <w:p w14:paraId="3218B08A" w14:textId="13C0BE1B" w:rsidR="001C30AB" w:rsidRPr="001C30AB" w:rsidRDefault="001C30AB" w:rsidP="00526730">
      <w:pPr>
        <w:pStyle w:val="ListParagraph"/>
        <w:numPr>
          <w:ilvl w:val="0"/>
          <w:numId w:val="21"/>
        </w:numPr>
        <w:spacing w:line="360" w:lineRule="auto"/>
        <w:jc w:val="both"/>
      </w:pPr>
      <w:proofErr w:type="spellStart"/>
      <w:r w:rsidRPr="001C30AB">
        <w:t>Sm_molecule_id</w:t>
      </w:r>
      <w:proofErr w:type="spellEnd"/>
      <w:r w:rsidRPr="001C30AB">
        <w:t xml:space="preserve">: Foreign key to </w:t>
      </w:r>
      <w:proofErr w:type="spellStart"/>
      <w:r w:rsidRPr="001C30AB">
        <w:t>SM_molecule</w:t>
      </w:r>
      <w:proofErr w:type="spellEnd"/>
      <w:r w:rsidRPr="001C30AB">
        <w:t xml:space="preserve"> defining the main molecule</w:t>
      </w:r>
    </w:p>
    <w:p w14:paraId="7C843A4D" w14:textId="4753C3E4" w:rsidR="001C30AB" w:rsidRPr="001C30AB" w:rsidRDefault="001C30AB" w:rsidP="00526730">
      <w:pPr>
        <w:pStyle w:val="ListParagraph"/>
        <w:numPr>
          <w:ilvl w:val="0"/>
          <w:numId w:val="21"/>
        </w:numPr>
        <w:spacing w:line="360" w:lineRule="auto"/>
        <w:jc w:val="both"/>
      </w:pPr>
      <w:proofErr w:type="spellStart"/>
      <w:r w:rsidRPr="001C30AB">
        <w:t>SM_counterion_id</w:t>
      </w:r>
      <w:proofErr w:type="spellEnd"/>
      <w:r w:rsidRPr="001C30AB">
        <w:t xml:space="preserve">: Foreign key to </w:t>
      </w:r>
      <w:proofErr w:type="spellStart"/>
      <w:r w:rsidRPr="001C30AB">
        <w:t>SM_counterion</w:t>
      </w:r>
      <w:proofErr w:type="spellEnd"/>
      <w:r w:rsidRPr="001C30AB">
        <w:t xml:space="preserve"> defining the counterions – NULL if none</w:t>
      </w:r>
    </w:p>
    <w:p w14:paraId="4D4B6CB3" w14:textId="76AE5CF0" w:rsidR="001C30AB" w:rsidRPr="001C30AB" w:rsidRDefault="001C30AB" w:rsidP="00526730">
      <w:pPr>
        <w:pStyle w:val="ListParagraph"/>
        <w:numPr>
          <w:ilvl w:val="0"/>
          <w:numId w:val="21"/>
        </w:numPr>
        <w:spacing w:line="360" w:lineRule="auto"/>
        <w:jc w:val="both"/>
        <w:rPr>
          <w:b/>
          <w:bCs/>
        </w:rPr>
      </w:pPr>
      <w:proofErr w:type="spellStart"/>
      <w:r>
        <w:t>InChi</w:t>
      </w:r>
      <w:proofErr w:type="spellEnd"/>
      <w:r>
        <w:t xml:space="preserve">: Generated </w:t>
      </w:r>
      <w:proofErr w:type="spellStart"/>
      <w:r>
        <w:t>InChi</w:t>
      </w:r>
      <w:proofErr w:type="spellEnd"/>
      <w:r>
        <w:t xml:space="preserve"> string</w:t>
      </w:r>
    </w:p>
    <w:p w14:paraId="4F140CDA" w14:textId="1A2E5018" w:rsidR="001C30AB" w:rsidRPr="001C30AB" w:rsidRDefault="001C30AB" w:rsidP="00526730">
      <w:pPr>
        <w:pStyle w:val="ListParagraph"/>
        <w:numPr>
          <w:ilvl w:val="0"/>
          <w:numId w:val="21"/>
        </w:numPr>
        <w:spacing w:line="360" w:lineRule="auto"/>
        <w:jc w:val="both"/>
        <w:rPr>
          <w:b/>
          <w:bCs/>
        </w:rPr>
      </w:pPr>
      <w:proofErr w:type="spellStart"/>
      <w:r>
        <w:t>InChi</w:t>
      </w:r>
      <w:proofErr w:type="spellEnd"/>
      <w:r>
        <w:t xml:space="preserve">-Key: Generated </w:t>
      </w:r>
      <w:proofErr w:type="spellStart"/>
      <w:r>
        <w:t>Inchi</w:t>
      </w:r>
      <w:proofErr w:type="spellEnd"/>
      <w:r>
        <w:t>-Key string</w:t>
      </w:r>
    </w:p>
    <w:p w14:paraId="4E3B533A" w14:textId="1118FBC5" w:rsidR="001C30AB" w:rsidRPr="001C30AB" w:rsidRDefault="001C30AB" w:rsidP="00526730">
      <w:pPr>
        <w:pStyle w:val="ListParagraph"/>
        <w:numPr>
          <w:ilvl w:val="0"/>
          <w:numId w:val="21"/>
        </w:numPr>
        <w:spacing w:line="360" w:lineRule="auto"/>
        <w:jc w:val="both"/>
        <w:rPr>
          <w:b/>
          <w:bCs/>
        </w:rPr>
      </w:pPr>
      <w:r>
        <w:t>Md5_hash: Generated Hash</w:t>
      </w:r>
    </w:p>
    <w:p w14:paraId="6337039A" w14:textId="4C9F3BB8" w:rsidR="001C30AB" w:rsidRPr="001C30AB" w:rsidRDefault="001C30AB" w:rsidP="00526730">
      <w:pPr>
        <w:pStyle w:val="ListParagraph"/>
        <w:numPr>
          <w:ilvl w:val="0"/>
          <w:numId w:val="21"/>
        </w:numPr>
        <w:spacing w:line="360" w:lineRule="auto"/>
        <w:jc w:val="both"/>
        <w:rPr>
          <w:b/>
          <w:bCs/>
        </w:rPr>
      </w:pPr>
      <w:proofErr w:type="spellStart"/>
      <w:r>
        <w:t>Full_smiles</w:t>
      </w:r>
      <w:proofErr w:type="spellEnd"/>
      <w:r>
        <w:t>: Standardized full smiles</w:t>
      </w:r>
    </w:p>
    <w:p w14:paraId="374A050A" w14:textId="5A3CD4F3" w:rsidR="001C30AB" w:rsidRPr="001C30AB" w:rsidRDefault="001C30AB" w:rsidP="00526730">
      <w:pPr>
        <w:spacing w:line="360" w:lineRule="auto"/>
        <w:jc w:val="both"/>
        <w:rPr>
          <w:b/>
          <w:bCs/>
        </w:rPr>
      </w:pPr>
      <w:r>
        <w:rPr>
          <w:b/>
          <w:bCs/>
        </w:rPr>
        <w:t xml:space="preserve">Note: </w:t>
      </w:r>
      <w:r>
        <w:t xml:space="preserve">The full smiles </w:t>
      </w:r>
      <w:proofErr w:type="gramStart"/>
      <w:r>
        <w:t>is</w:t>
      </w:r>
      <w:proofErr w:type="gramEnd"/>
      <w:r>
        <w:t xml:space="preserve"> not necessary to uniquely defined a molecule entry. However, it is useful for visualization or data extraction purposes.</w:t>
      </w:r>
    </w:p>
    <w:p w14:paraId="6DA527F9" w14:textId="08B982D3" w:rsidR="00416A8E" w:rsidRDefault="001C30AB" w:rsidP="00526730">
      <w:pPr>
        <w:pStyle w:val="Heading5"/>
        <w:spacing w:line="360" w:lineRule="auto"/>
        <w:jc w:val="both"/>
      </w:pPr>
      <w:bookmarkStart w:id="114" w:name="_Toc175842011"/>
      <w:r>
        <w:t xml:space="preserve">Small molecule as molecular </w:t>
      </w:r>
      <w:r w:rsidR="008C4013">
        <w:t>component</w:t>
      </w:r>
      <w:bookmarkEnd w:id="114"/>
    </w:p>
    <w:p w14:paraId="3BC0C9A9" w14:textId="1C579A90" w:rsidR="001C30AB" w:rsidRDefault="001C30AB" w:rsidP="00526730">
      <w:pPr>
        <w:spacing w:line="360" w:lineRule="auto"/>
        <w:jc w:val="both"/>
      </w:pPr>
      <w:r>
        <w:t>Once the molecule is registered in SM_ENTRY</w:t>
      </w:r>
      <w:r w:rsidR="001F2AD7">
        <w:t xml:space="preserve">, we can proceed in registering it as a molecular entity. First, we will need to register it as a molecular component. A molecular component is an abstract representation of a molecule, or set of molecules, covalently linked or not. In the case of a small molecule, the corresponding molecular component will be made of just one molecule, the small </w:t>
      </w:r>
      <w:r w:rsidR="001F2AD7">
        <w:lastRenderedPageBreak/>
        <w:t>molecule itself.</w:t>
      </w:r>
      <w:r w:rsidR="005514DD">
        <w:t xml:space="preserve"> When there are multiple molecules involved, we must provide the molar fraction of each individual molecule in the mixture.</w:t>
      </w:r>
      <w:r w:rsidR="005514DD" w:rsidRPr="005514DD">
        <w:t xml:space="preserve"> </w:t>
      </w:r>
      <w:r w:rsidR="005514DD">
        <w:t xml:space="preserve">The sum of all molar fractions must be 1. </w:t>
      </w:r>
    </w:p>
    <w:p w14:paraId="4DDEE684" w14:textId="684C8DB4" w:rsidR="006B5784" w:rsidRDefault="001F2AD7" w:rsidP="00526730">
      <w:pPr>
        <w:spacing w:line="360" w:lineRule="auto"/>
        <w:jc w:val="both"/>
      </w:pPr>
      <w:r>
        <w:t xml:space="preserve">A molecular component is defined by several descriptors. A </w:t>
      </w:r>
      <w:proofErr w:type="spellStart"/>
      <w:r>
        <w:t>molecular_component_structure</w:t>
      </w:r>
      <w:proofErr w:type="spellEnd"/>
      <w:r>
        <w:t xml:space="preserve">, is the full SMILES or HELM representation of the different molecules in that component. </w:t>
      </w:r>
      <w:r w:rsidR="006B5784">
        <w:t>The components column will be the list of</w:t>
      </w:r>
      <w:r w:rsidR="00BB21A2">
        <w:t xml:space="preserve"> alphabetically ordered</w:t>
      </w:r>
      <w:r w:rsidR="006B5784">
        <w:t xml:space="preserve"> hashes, separated by |</w:t>
      </w:r>
      <w:r w:rsidR="00BB21A2">
        <w:t>.</w:t>
      </w:r>
      <w:r w:rsidR="005514DD">
        <w:t xml:space="preserve"> </w:t>
      </w:r>
    </w:p>
    <w:p w14:paraId="56A399E7" w14:textId="72053C15" w:rsidR="00E8339B" w:rsidRDefault="00E8339B" w:rsidP="00526730">
      <w:pPr>
        <w:spacing w:line="360" w:lineRule="auto"/>
        <w:jc w:val="both"/>
      </w:pPr>
      <w:r>
        <w:t xml:space="preserve">Then we define two different hashes, one for the structure, and one being a composite of structure and molar fraction. For the </w:t>
      </w:r>
      <w:proofErr w:type="spellStart"/>
      <w:r>
        <w:t>molecular_component_structure_hash</w:t>
      </w:r>
      <w:proofErr w:type="spellEnd"/>
      <w:r>
        <w:t>, the guidelines are a follow:</w:t>
      </w:r>
    </w:p>
    <w:p w14:paraId="74999F60" w14:textId="74754B90" w:rsidR="00BB21A2" w:rsidRDefault="00E8339B" w:rsidP="00526730">
      <w:pPr>
        <w:pStyle w:val="ListParagraph"/>
        <w:numPr>
          <w:ilvl w:val="0"/>
          <w:numId w:val="22"/>
        </w:numPr>
        <w:spacing w:line="360" w:lineRule="auto"/>
        <w:jc w:val="both"/>
      </w:pPr>
      <w:r>
        <w:t xml:space="preserve">For a single </w:t>
      </w:r>
      <w:r w:rsidR="00BB21A2">
        <w:t>sub-component</w:t>
      </w:r>
      <w:r>
        <w:t>, it will be the m</w:t>
      </w:r>
      <w:r w:rsidR="001F2AD7">
        <w:t xml:space="preserve">d5 hash of </w:t>
      </w:r>
      <w:r w:rsidR="00BB21A2">
        <w:t>sub-component (small molecule, nucleic-acid, peptide)</w:t>
      </w:r>
    </w:p>
    <w:p w14:paraId="36C09F62" w14:textId="2191E20C" w:rsidR="00E8339B" w:rsidRDefault="006B5784" w:rsidP="00526730">
      <w:pPr>
        <w:pStyle w:val="ListParagraph"/>
        <w:numPr>
          <w:ilvl w:val="0"/>
          <w:numId w:val="22"/>
        </w:numPr>
        <w:spacing w:line="360" w:lineRule="auto"/>
        <w:jc w:val="both"/>
      </w:pPr>
      <w:r>
        <w:t xml:space="preserve">For multiple sub-components, it will be the md5 hash of </w:t>
      </w:r>
      <w:r w:rsidR="00BB21A2">
        <w:t xml:space="preserve">the </w:t>
      </w:r>
      <w:proofErr w:type="gramStart"/>
      <w:r w:rsidR="00BB21A2">
        <w:t>components</w:t>
      </w:r>
      <w:proofErr w:type="gramEnd"/>
      <w:r w:rsidR="00BB21A2">
        <w:t xml:space="preserve"> column, i.e. the list of </w:t>
      </w:r>
      <w:proofErr w:type="spellStart"/>
      <w:r w:rsidR="00BB21A2">
        <w:t>lphabetically</w:t>
      </w:r>
      <w:proofErr w:type="spellEnd"/>
      <w:r w:rsidR="00BB21A2">
        <w:t xml:space="preserve"> ordered hashes, separated by |.</w:t>
      </w:r>
    </w:p>
    <w:p w14:paraId="2F6BD3E7" w14:textId="5172DED2" w:rsidR="006B5784" w:rsidRDefault="006B5784" w:rsidP="00BB21A2">
      <w:pPr>
        <w:pStyle w:val="Code"/>
        <w:jc w:val="center"/>
      </w:pPr>
      <w:r>
        <w:t>Md5(</w:t>
      </w:r>
      <w:proofErr w:type="spellStart"/>
      <w:r>
        <w:t>firstHash</w:t>
      </w:r>
      <w:r w:rsidR="00BB21A2">
        <w:t>|</w:t>
      </w:r>
      <w:r>
        <w:t>secondHash</w:t>
      </w:r>
      <w:proofErr w:type="spellEnd"/>
      <w:r w:rsidR="00BB21A2">
        <w:t>|</w:t>
      </w:r>
      <w:r>
        <w:t>...)</w:t>
      </w:r>
    </w:p>
    <w:p w14:paraId="195287C1" w14:textId="77777777" w:rsidR="008C4013" w:rsidRDefault="008C4013" w:rsidP="005316E9"/>
    <w:p w14:paraId="2CAF93C9" w14:textId="3C27E068" w:rsidR="008C4013" w:rsidRDefault="008C4013" w:rsidP="00526730">
      <w:pPr>
        <w:spacing w:line="360" w:lineRule="auto"/>
        <w:jc w:val="both"/>
      </w:pPr>
      <w:r>
        <w:t xml:space="preserve">The </w:t>
      </w:r>
      <w:proofErr w:type="spellStart"/>
      <w:r>
        <w:t>molecular_component_hash</w:t>
      </w:r>
      <w:proofErr w:type="spellEnd"/>
      <w:r>
        <w:t xml:space="preserve"> differs from </w:t>
      </w:r>
      <w:proofErr w:type="spellStart"/>
      <w:r>
        <w:t>molecular_component_structure_hash</w:t>
      </w:r>
      <w:proofErr w:type="spellEnd"/>
      <w:r>
        <w:t xml:space="preserve"> because it add</w:t>
      </w:r>
      <w:r w:rsidR="005514DD">
        <w:t>s</w:t>
      </w:r>
      <w:r>
        <w:t xml:space="preserve"> the </w:t>
      </w:r>
      <w:proofErr w:type="spellStart"/>
      <w:r>
        <w:t>molar_fraction</w:t>
      </w:r>
      <w:proofErr w:type="spellEnd"/>
      <w:r>
        <w:t xml:space="preserve"> to the hash</w:t>
      </w:r>
      <w:r w:rsidR="005514DD">
        <w:t xml:space="preserve">es. </w:t>
      </w:r>
      <w:proofErr w:type="gramStart"/>
      <w:r w:rsidR="005514DD">
        <w:t>Thus</w:t>
      </w:r>
      <w:proofErr w:type="gramEnd"/>
      <w:r w:rsidR="005514DD">
        <w:t xml:space="preserve"> the </w:t>
      </w:r>
      <w:proofErr w:type="spellStart"/>
      <w:r w:rsidR="005514DD">
        <w:t>molecular_component_hash</w:t>
      </w:r>
      <w:proofErr w:type="spellEnd"/>
      <w:r w:rsidR="005514DD">
        <w:t xml:space="preserve"> is defined as:</w:t>
      </w:r>
    </w:p>
    <w:p w14:paraId="782C6D29" w14:textId="49AF63D9" w:rsidR="008C4013" w:rsidRDefault="005514DD" w:rsidP="005514DD">
      <w:pPr>
        <w:pStyle w:val="Code"/>
        <w:jc w:val="center"/>
      </w:pPr>
      <w:r>
        <w:t>Md5(</w:t>
      </w:r>
      <w:proofErr w:type="gramStart"/>
      <w:r>
        <w:t>firstHash:firstMolarFraction</w:t>
      </w:r>
      <w:proofErr w:type="gramEnd"/>
      <w:r>
        <w:t>|[secondHash:secondMolarFraction…])</w:t>
      </w:r>
    </w:p>
    <w:p w14:paraId="1D33C658" w14:textId="29640EE0" w:rsidR="005514DD" w:rsidRPr="005514DD" w:rsidRDefault="005514DD" w:rsidP="00526730">
      <w:pPr>
        <w:spacing w:line="360" w:lineRule="auto"/>
        <w:jc w:val="both"/>
      </w:pPr>
      <w:r w:rsidRPr="005514DD">
        <w:t>Once</w:t>
      </w:r>
      <w:r>
        <w:t xml:space="preserve"> all descriptors have been defined for a molecular component, you can proceed with inserting the record in </w:t>
      </w:r>
      <w:proofErr w:type="spellStart"/>
      <w:r>
        <w:t>molecular_component</w:t>
      </w:r>
      <w:proofErr w:type="spellEnd"/>
      <w:r>
        <w:t xml:space="preserve"> table. Then, each individual molecule, whether it is a small molecule, peptide, antibody …, must be linked to that component via the corresponding mapping tables. This is where the molar fraction will be stored.</w:t>
      </w:r>
    </w:p>
    <w:p w14:paraId="3377F5D3" w14:textId="2E9ED84E" w:rsidR="00E8339B" w:rsidRDefault="008C4013" w:rsidP="00526730">
      <w:pPr>
        <w:spacing w:line="360" w:lineRule="auto"/>
        <w:jc w:val="both"/>
      </w:pPr>
      <w:r w:rsidRPr="008C4013">
        <w:rPr>
          <w:b/>
          <w:bCs/>
        </w:rPr>
        <w:t>Note:</w:t>
      </w:r>
      <w:r>
        <w:t xml:space="preserve"> </w:t>
      </w:r>
      <w:r w:rsidR="00BB21A2">
        <w:t>The reason for th</w:t>
      </w:r>
      <w:r w:rsidR="005514DD">
        <w:t>e need of 2 hashes</w:t>
      </w:r>
      <w:r w:rsidR="00BB21A2">
        <w:t xml:space="preserve"> is for simplicity purposes. Indeed, having the same hash between the </w:t>
      </w:r>
      <w:proofErr w:type="spellStart"/>
      <w:r w:rsidR="00BB21A2">
        <w:t>molecular_component</w:t>
      </w:r>
      <w:proofErr w:type="spellEnd"/>
      <w:r w:rsidR="00BB21A2">
        <w:t xml:space="preserve"> record and a </w:t>
      </w:r>
      <w:proofErr w:type="spellStart"/>
      <w:r w:rsidR="00BB21A2">
        <w:t>sm_</w:t>
      </w:r>
      <w:r>
        <w:t>e</w:t>
      </w:r>
      <w:r w:rsidR="00BB21A2">
        <w:t>ntry</w:t>
      </w:r>
      <w:proofErr w:type="spellEnd"/>
      <w:r w:rsidR="00BB21A2">
        <w:t xml:space="preserve"> record for instance allows to join the two tables by the hashes to obtain information </w:t>
      </w:r>
      <w:r>
        <w:t>on the single small molecule rather than having to perform multiple processes to get it.</w:t>
      </w:r>
    </w:p>
    <w:p w14:paraId="0230C497" w14:textId="27C630FA" w:rsidR="005514DD" w:rsidRPr="005514DD" w:rsidRDefault="005514DD" w:rsidP="00526730">
      <w:pPr>
        <w:spacing w:line="360" w:lineRule="auto"/>
        <w:jc w:val="both"/>
      </w:pPr>
      <w:r w:rsidRPr="005514DD">
        <w:rPr>
          <w:b/>
          <w:bCs/>
        </w:rPr>
        <w:t>Note:</w:t>
      </w:r>
      <w:r>
        <w:t xml:space="preserve"> To get all identical mixtures of molecules but with different molarities, query the </w:t>
      </w:r>
      <w:proofErr w:type="spellStart"/>
      <w:r>
        <w:t>molecular_component_structure_hash</w:t>
      </w:r>
      <w:proofErr w:type="spellEnd"/>
      <w:r>
        <w:t>.</w:t>
      </w:r>
    </w:p>
    <w:p w14:paraId="374CB1E8" w14:textId="27A95F9F" w:rsidR="005514DD" w:rsidRDefault="005514DD" w:rsidP="00526730">
      <w:pPr>
        <w:pStyle w:val="Heading5"/>
        <w:spacing w:line="360" w:lineRule="auto"/>
        <w:jc w:val="both"/>
      </w:pPr>
      <w:bookmarkStart w:id="115" w:name="_Toc175842012"/>
      <w:r>
        <w:t>Small molecule as molecular entity</w:t>
      </w:r>
      <w:bookmarkEnd w:id="115"/>
    </w:p>
    <w:p w14:paraId="684397D7" w14:textId="2B69F492" w:rsidR="00C74E03" w:rsidRDefault="005514DD" w:rsidP="00526730">
      <w:pPr>
        <w:spacing w:line="360" w:lineRule="auto"/>
        <w:jc w:val="both"/>
      </w:pPr>
      <w:r>
        <w:t>A molecular entity is a set of molecular components. Thus, the logic will be very similar – if not easier - to registering a molecular component. A Molecular entity will be defined by 2 hashes</w:t>
      </w:r>
      <w:r w:rsidR="00C74E03">
        <w:t xml:space="preserve">: a structure hash and a composite of structure and molar fraction – as well as the list of molecular </w:t>
      </w:r>
      <w:r w:rsidR="00C74E03">
        <w:lastRenderedPageBreak/>
        <w:t xml:space="preserve">component hashes and the full structure – in SMILES or HELM. The molecular components column will be the list of alphabetically ordered </w:t>
      </w:r>
      <w:proofErr w:type="spellStart"/>
      <w:r w:rsidR="00C74E03">
        <w:t>molecular_component_hash</w:t>
      </w:r>
      <w:proofErr w:type="spellEnd"/>
      <w:r w:rsidR="00C74E03">
        <w:t xml:space="preserve">, separated by |. </w:t>
      </w:r>
    </w:p>
    <w:p w14:paraId="5AEC5580" w14:textId="0424F4E4" w:rsidR="008C4013" w:rsidRDefault="008C4013" w:rsidP="00526730">
      <w:pPr>
        <w:spacing w:line="360" w:lineRule="auto"/>
        <w:jc w:val="both"/>
      </w:pPr>
    </w:p>
    <w:p w14:paraId="31E6518E" w14:textId="30C34880" w:rsidR="00C74E03" w:rsidRDefault="00C74E03" w:rsidP="00526730">
      <w:pPr>
        <w:spacing w:line="360" w:lineRule="auto"/>
        <w:jc w:val="both"/>
      </w:pPr>
      <w:r>
        <w:t xml:space="preserve">For the </w:t>
      </w:r>
      <w:proofErr w:type="spellStart"/>
      <w:r>
        <w:t>molecular_structure_hash</w:t>
      </w:r>
      <w:proofErr w:type="spellEnd"/>
      <w:r>
        <w:t>, the guidelines are a follow:</w:t>
      </w:r>
    </w:p>
    <w:p w14:paraId="6BD37DDD" w14:textId="2E8FC6FE" w:rsidR="00C74E03" w:rsidRDefault="00C74E03" w:rsidP="00526730">
      <w:pPr>
        <w:pStyle w:val="ListParagraph"/>
        <w:numPr>
          <w:ilvl w:val="0"/>
          <w:numId w:val="22"/>
        </w:numPr>
        <w:spacing w:line="360" w:lineRule="auto"/>
        <w:jc w:val="both"/>
      </w:pPr>
      <w:r>
        <w:t xml:space="preserve">For a single component, it will be the </w:t>
      </w:r>
      <w:proofErr w:type="spellStart"/>
      <w:r>
        <w:t>molecular_component_structure_hash</w:t>
      </w:r>
      <w:proofErr w:type="spellEnd"/>
      <w:r>
        <w:t xml:space="preserve"> of the corresponding component.</w:t>
      </w:r>
    </w:p>
    <w:p w14:paraId="2B9079DA" w14:textId="4F9F1669" w:rsidR="00C74E03" w:rsidRDefault="00C74E03" w:rsidP="00526730">
      <w:pPr>
        <w:pStyle w:val="ListParagraph"/>
        <w:numPr>
          <w:ilvl w:val="0"/>
          <w:numId w:val="22"/>
        </w:numPr>
        <w:spacing w:line="360" w:lineRule="auto"/>
        <w:jc w:val="both"/>
      </w:pPr>
      <w:r>
        <w:t>For multiple components, it will be the md5 hash of the</w:t>
      </w:r>
      <w:r w:rsidRPr="00C74E03">
        <w:t xml:space="preserve"> </w:t>
      </w:r>
      <w:r>
        <w:t xml:space="preserve">list of alphabetically ordered </w:t>
      </w:r>
      <w:proofErr w:type="spellStart"/>
      <w:r>
        <w:t>molecular_structure_hash</w:t>
      </w:r>
      <w:proofErr w:type="spellEnd"/>
      <w:r>
        <w:t xml:space="preserve"> of the components, separated by |.</w:t>
      </w:r>
    </w:p>
    <w:p w14:paraId="609F6FB1" w14:textId="77777777" w:rsidR="00C74E03" w:rsidRDefault="00C74E03" w:rsidP="00C74E03">
      <w:pPr>
        <w:pStyle w:val="Code"/>
        <w:jc w:val="center"/>
      </w:pPr>
      <w:r>
        <w:t>Md5(</w:t>
      </w:r>
      <w:proofErr w:type="spellStart"/>
      <w:r>
        <w:t>firstHash|secondHash</w:t>
      </w:r>
      <w:proofErr w:type="spellEnd"/>
      <w:r>
        <w:t>|...)</w:t>
      </w:r>
    </w:p>
    <w:p w14:paraId="5F8CCEC9" w14:textId="77777777" w:rsidR="00C74E03" w:rsidRDefault="00C74E03" w:rsidP="00C74E03"/>
    <w:p w14:paraId="37E5EE08" w14:textId="77D411A9" w:rsidR="00C74E03" w:rsidRDefault="00C74E03" w:rsidP="00526730">
      <w:pPr>
        <w:spacing w:line="360" w:lineRule="auto"/>
        <w:jc w:val="both"/>
      </w:pPr>
      <w:r>
        <w:t xml:space="preserve">The </w:t>
      </w:r>
      <w:proofErr w:type="spellStart"/>
      <w:r>
        <w:t>molecular_entity_hash</w:t>
      </w:r>
      <w:proofErr w:type="spellEnd"/>
      <w:r>
        <w:t xml:space="preserve"> differs from </w:t>
      </w:r>
      <w:proofErr w:type="spellStart"/>
      <w:r>
        <w:t>molecular_structure_hash</w:t>
      </w:r>
      <w:proofErr w:type="spellEnd"/>
      <w:r>
        <w:t xml:space="preserve"> because it adds the molar fraction to the hashes. Thus the </w:t>
      </w:r>
      <w:proofErr w:type="spellStart"/>
      <w:r>
        <w:t>molecular_entity_hash</w:t>
      </w:r>
      <w:proofErr w:type="spellEnd"/>
      <w:r>
        <w:t xml:space="preserve"> is the md5 hash of the list of alphabetically ordered pairs of </w:t>
      </w:r>
      <w:proofErr w:type="spellStart"/>
      <w:r>
        <w:t>molecular_component_</w:t>
      </w:r>
      <w:proofErr w:type="gramStart"/>
      <w:r>
        <w:t>hash:molar</w:t>
      </w:r>
      <w:proofErr w:type="spellEnd"/>
      <w:proofErr w:type="gramEnd"/>
      <w:r>
        <w:t xml:space="preserve"> fraction:</w:t>
      </w:r>
    </w:p>
    <w:p w14:paraId="0AE969CC" w14:textId="20415FBE" w:rsidR="00C74E03" w:rsidRDefault="00C74E03" w:rsidP="00C74E03">
      <w:pPr>
        <w:pStyle w:val="Code"/>
        <w:jc w:val="center"/>
      </w:pPr>
      <w:r>
        <w:t>Md5(</w:t>
      </w:r>
      <w:proofErr w:type="gramStart"/>
      <w:r>
        <w:t>firstComponentHash:firstMolarFraction</w:t>
      </w:r>
      <w:proofErr w:type="gramEnd"/>
      <w:r>
        <w:t>|[secondComponentHash:secondMolarFraction…])</w:t>
      </w:r>
    </w:p>
    <w:p w14:paraId="050DCE66" w14:textId="77777777" w:rsidR="00C74E03" w:rsidRDefault="00C74E03" w:rsidP="00C74E03"/>
    <w:p w14:paraId="08860A1A" w14:textId="22A861CD" w:rsidR="00C74E03" w:rsidRPr="005514DD" w:rsidRDefault="00C74E03" w:rsidP="00526730">
      <w:pPr>
        <w:spacing w:line="360" w:lineRule="auto"/>
        <w:jc w:val="both"/>
      </w:pPr>
      <w:r w:rsidRPr="005514DD">
        <w:t>Once</w:t>
      </w:r>
      <w:r>
        <w:t xml:space="preserve"> all descriptors have been defined for a molecular entity, you can proceed with inserting the record in </w:t>
      </w:r>
      <w:proofErr w:type="spellStart"/>
      <w:r>
        <w:t>molecular_entity</w:t>
      </w:r>
      <w:proofErr w:type="spellEnd"/>
      <w:r>
        <w:t xml:space="preserve"> table. Then, each individual component must be linked to that entity via the corresponding mapping table. This is where the molar fraction of each component will be stored.</w:t>
      </w:r>
    </w:p>
    <w:p w14:paraId="458800C5" w14:textId="1ED8FA53" w:rsidR="008C4013" w:rsidRPr="00C74E03" w:rsidRDefault="00C74E03" w:rsidP="00526730">
      <w:pPr>
        <w:spacing w:line="360" w:lineRule="auto"/>
        <w:jc w:val="both"/>
      </w:pPr>
      <w:r w:rsidRPr="00C74E03">
        <w:rPr>
          <w:b/>
          <w:bCs/>
        </w:rPr>
        <w:t xml:space="preserve">Note: </w:t>
      </w:r>
      <w:r>
        <w:t xml:space="preserve">For a single small molecule, the </w:t>
      </w:r>
      <w:proofErr w:type="spellStart"/>
      <w:r>
        <w:t>molecular_structure_hash</w:t>
      </w:r>
      <w:proofErr w:type="spellEnd"/>
      <w:r>
        <w:t xml:space="preserve"> of the entity will be the same as the md5 hash of the </w:t>
      </w:r>
      <w:proofErr w:type="spellStart"/>
      <w:r>
        <w:t>sm_molecule</w:t>
      </w:r>
      <w:proofErr w:type="spellEnd"/>
      <w:r>
        <w:t xml:space="preserve"> entry.</w:t>
      </w:r>
    </w:p>
    <w:p w14:paraId="3254F1BB" w14:textId="77777777" w:rsidR="00C74E03" w:rsidRPr="00C74E03" w:rsidRDefault="00C74E03" w:rsidP="005316E9">
      <w:pPr>
        <w:rPr>
          <w:b/>
          <w:bCs/>
        </w:rPr>
      </w:pPr>
    </w:p>
    <w:p w14:paraId="38082108" w14:textId="4817EAD6" w:rsidR="00E033DD" w:rsidRPr="00E033DD" w:rsidRDefault="00E033DD" w:rsidP="00E033DD">
      <w:pPr>
        <w:pStyle w:val="Heading4"/>
      </w:pPr>
      <w:bookmarkStart w:id="116" w:name="_Toc175842013"/>
      <w:r w:rsidRPr="00E033DD">
        <w:t>How to register your molecules</w:t>
      </w:r>
      <w:bookmarkEnd w:id="116"/>
    </w:p>
    <w:p w14:paraId="2C129FF7" w14:textId="69C1BD4A" w:rsidR="00C74E03" w:rsidRDefault="00E033DD" w:rsidP="00526730">
      <w:pPr>
        <w:spacing w:line="360" w:lineRule="auto"/>
        <w:jc w:val="both"/>
      </w:pPr>
      <w:r>
        <w:t xml:space="preserve">Your molecules are the most important molecules, so they deserve their own tables. Before you start, please review the </w:t>
      </w:r>
      <w:r>
        <w:fldChar w:fldCharType="begin"/>
      </w:r>
      <w:r>
        <w:instrText xml:space="preserve"> REF _Ref148099761 \h </w:instrText>
      </w:r>
      <w:r w:rsidR="00526730">
        <w:instrText xml:space="preserve"> \* MERGEFORMAT </w:instrText>
      </w:r>
      <w:r>
        <w:fldChar w:fldCharType="separate"/>
      </w:r>
      <w:r>
        <w:t>Private section and schema</w:t>
      </w:r>
      <w:r>
        <w:fldChar w:fldCharType="end"/>
      </w:r>
      <w:r>
        <w:t xml:space="preserve"> section in the documentation. This will help you to set up the configuration appropriately depending on your needs. The tables will be defined in the public schema if you enabled the public schema </w:t>
      </w:r>
      <w:proofErr w:type="gramStart"/>
      <w:r>
        <w:t>only</w:t>
      </w:r>
      <w:proofErr w:type="gramEnd"/>
      <w:r>
        <w:t xml:space="preserve"> but they will be defined in the private schema </w:t>
      </w:r>
      <w:r w:rsidRPr="00E033DD">
        <w:rPr>
          <w:b/>
          <w:bCs/>
        </w:rPr>
        <w:t>only</w:t>
      </w:r>
      <w:r>
        <w:t xml:space="preserve"> if you are using both public and private schema. This is an additional security to avoid potential leak in the public schema if you want your data to be kept private in the private schema.</w:t>
      </w:r>
    </w:p>
    <w:p w14:paraId="6FAD8FB6" w14:textId="4887B166" w:rsidR="00E033DD" w:rsidRDefault="00E033DD" w:rsidP="00526730">
      <w:pPr>
        <w:spacing w:line="360" w:lineRule="auto"/>
        <w:jc w:val="both"/>
      </w:pPr>
      <w:r>
        <w:t xml:space="preserve">The process to register the structure of </w:t>
      </w:r>
      <w:r w:rsidR="00FD622E">
        <w:t>small</w:t>
      </w:r>
      <w:r>
        <w:t xml:space="preserve"> molecule</w:t>
      </w:r>
      <w:r w:rsidR="00FD622E">
        <w:t>s</w:t>
      </w:r>
      <w:r>
        <w:t xml:space="preserve"> has already been outline in the previous sections of </w:t>
      </w:r>
      <w:r>
        <w:fldChar w:fldCharType="begin"/>
      </w:r>
      <w:r>
        <w:instrText xml:space="preserve"> REF _Ref155883935 \h </w:instrText>
      </w:r>
      <w:r w:rsidR="00526730">
        <w:instrText xml:space="preserve"> \* MERGEFORMAT </w:instrText>
      </w:r>
      <w:r>
        <w:fldChar w:fldCharType="separate"/>
      </w:r>
      <w:r>
        <w:t>Molecular entity</w:t>
      </w:r>
      <w:r>
        <w:fldChar w:fldCharType="end"/>
      </w:r>
      <w:r>
        <w:t xml:space="preserve">. In this section, we will review how to identify your molecules and create libraries. </w:t>
      </w:r>
    </w:p>
    <w:p w14:paraId="142517A1" w14:textId="46F8E645" w:rsidR="00E033DD" w:rsidRDefault="00E033DD" w:rsidP="00526730">
      <w:pPr>
        <w:spacing w:line="360" w:lineRule="auto"/>
        <w:jc w:val="both"/>
      </w:pPr>
      <w:proofErr w:type="spellStart"/>
      <w:r w:rsidRPr="00E033DD">
        <w:rPr>
          <w:b/>
          <w:bCs/>
        </w:rPr>
        <w:lastRenderedPageBreak/>
        <w:t>Internal_molecule</w:t>
      </w:r>
      <w:proofErr w:type="spellEnd"/>
      <w:r>
        <w:rPr>
          <w:b/>
          <w:bCs/>
        </w:rPr>
        <w:t xml:space="preserve"> table:</w:t>
      </w:r>
      <w:r>
        <w:t xml:space="preserve"> This table will contain the identifiers and the inventory of your internal molecules.</w:t>
      </w:r>
    </w:p>
    <w:p w14:paraId="775E6E50" w14:textId="24B07D9E" w:rsidR="00E033DD" w:rsidRDefault="00E033DD" w:rsidP="00526730">
      <w:pPr>
        <w:spacing w:line="360" w:lineRule="auto"/>
        <w:jc w:val="both"/>
      </w:pPr>
      <w:proofErr w:type="spellStart"/>
      <w:r w:rsidRPr="00E033DD">
        <w:rPr>
          <w:b/>
          <w:bCs/>
        </w:rPr>
        <w:t>Internal_library</w:t>
      </w:r>
      <w:proofErr w:type="spellEnd"/>
      <w:r w:rsidRPr="00E033DD">
        <w:rPr>
          <w:b/>
          <w:bCs/>
        </w:rPr>
        <w:t xml:space="preserve"> table:</w:t>
      </w:r>
      <w:r>
        <w:t xml:space="preserve"> This table will provide the list of internal libraries.</w:t>
      </w:r>
    </w:p>
    <w:p w14:paraId="40FE08CF" w14:textId="3BE5DD38" w:rsidR="00E033DD" w:rsidRPr="00E033DD" w:rsidRDefault="00E033DD" w:rsidP="00526730">
      <w:pPr>
        <w:spacing w:line="360" w:lineRule="auto"/>
        <w:jc w:val="both"/>
      </w:pPr>
      <w:proofErr w:type="spellStart"/>
      <w:r w:rsidRPr="00E033DD">
        <w:rPr>
          <w:b/>
          <w:bCs/>
        </w:rPr>
        <w:t>internal_library_molecular_map</w:t>
      </w:r>
      <w:proofErr w:type="spellEnd"/>
      <w:r>
        <w:rPr>
          <w:b/>
          <w:bCs/>
        </w:rPr>
        <w:t xml:space="preserve">: </w:t>
      </w:r>
      <w:r>
        <w:t>This table will associate a library to its list of compounds.</w:t>
      </w:r>
    </w:p>
    <w:p w14:paraId="6620FA13" w14:textId="0C73B7F0" w:rsidR="00E033DD" w:rsidRDefault="00E033DD" w:rsidP="00526730">
      <w:pPr>
        <w:spacing w:line="360" w:lineRule="auto"/>
        <w:jc w:val="both"/>
      </w:pPr>
      <w:r>
        <w:t>A script is provided in PRIVATE_SCRIPT/INTERNAL/</w:t>
      </w:r>
      <w:proofErr w:type="spellStart"/>
      <w:r>
        <w:t>load_internal_mol.php</w:t>
      </w:r>
      <w:proofErr w:type="spellEnd"/>
      <w:r>
        <w:t xml:space="preserve"> to load internal molecules. Please modify the file path in the copy section to make it work. The required format is a SMILES file as such:</w:t>
      </w:r>
    </w:p>
    <w:p w14:paraId="721CE6E7" w14:textId="091EA240" w:rsidR="00E033DD" w:rsidRDefault="00E033DD" w:rsidP="00E033DD">
      <w:pPr>
        <w:jc w:val="center"/>
      </w:pPr>
      <w:r>
        <w:t>SMILES IDENTIFIER[|INVENTORY]</w:t>
      </w:r>
    </w:p>
    <w:p w14:paraId="63D3DD09" w14:textId="1D84650A" w:rsidR="00E033DD" w:rsidRDefault="00E033DD" w:rsidP="00526730">
      <w:pPr>
        <w:spacing w:line="360" w:lineRule="auto"/>
        <w:jc w:val="both"/>
      </w:pPr>
      <w:r>
        <w:t xml:space="preserve">Where INVENTORY is optional. If you choose to provide it, please ensure it is provided in mg (milligrams) and separated from the identifier with a | (pipe). </w:t>
      </w:r>
      <w:r w:rsidR="00FD622E">
        <w:t xml:space="preserve">This script will standardize your small molecules and load them in </w:t>
      </w:r>
      <w:proofErr w:type="spellStart"/>
      <w:r w:rsidR="00FD622E">
        <w:t>sm_molecule</w:t>
      </w:r>
      <w:proofErr w:type="spellEnd"/>
      <w:r w:rsidR="00FD622E">
        <w:t xml:space="preserve"> (molecular structure), </w:t>
      </w:r>
      <w:proofErr w:type="spellStart"/>
      <w:r w:rsidR="00FD622E">
        <w:t>sm_counterion</w:t>
      </w:r>
      <w:proofErr w:type="spellEnd"/>
      <w:r w:rsidR="00FD622E">
        <w:t xml:space="preserve"> (counterion), </w:t>
      </w:r>
      <w:proofErr w:type="spellStart"/>
      <w:r w:rsidR="00FD622E">
        <w:t>sm_entry</w:t>
      </w:r>
      <w:proofErr w:type="spellEnd"/>
      <w:r w:rsidR="00FD622E">
        <w:t xml:space="preserve"> (pair molecule/counterion), and mapped to </w:t>
      </w:r>
      <w:proofErr w:type="spellStart"/>
      <w:r w:rsidR="00FD622E">
        <w:t>molecular_entity</w:t>
      </w:r>
      <w:proofErr w:type="spellEnd"/>
      <w:r w:rsidR="00FD622E">
        <w:t xml:space="preserve">. It will then proceed in loading </w:t>
      </w:r>
      <w:proofErr w:type="spellStart"/>
      <w:r w:rsidR="00FD622E">
        <w:t>internal_molecule</w:t>
      </w:r>
      <w:proofErr w:type="spellEnd"/>
      <w:r w:rsidR="00FD622E">
        <w:t xml:space="preserve"> table with the inventory.</w:t>
      </w:r>
    </w:p>
    <w:p w14:paraId="20B98A6D" w14:textId="16D1058E" w:rsidR="00FD622E" w:rsidRPr="00E033DD" w:rsidRDefault="00FD622E" w:rsidP="00E033DD">
      <w:r w:rsidRPr="00FD622E">
        <w:rPr>
          <w:highlight w:val="yellow"/>
        </w:rPr>
        <w:t>REVIEW SCRIPT</w:t>
      </w:r>
    </w:p>
    <w:p w14:paraId="40C93305" w14:textId="77777777" w:rsidR="00E033DD" w:rsidRDefault="00E033DD" w:rsidP="005316E9"/>
    <w:bookmarkEnd w:id="76"/>
    <w:p w14:paraId="4B13FE35" w14:textId="77777777" w:rsidR="00900FEF" w:rsidRDefault="00900FEF" w:rsidP="00E7716C"/>
    <w:p w14:paraId="3E9C9B88" w14:textId="77777777" w:rsidR="00900FEF" w:rsidRDefault="00900FEF" w:rsidP="00E7716C"/>
    <w:p w14:paraId="427D1BCA" w14:textId="77777777" w:rsidR="00420611" w:rsidRPr="00420611" w:rsidRDefault="00420611" w:rsidP="00E7716C"/>
    <w:p w14:paraId="1D91DCEB" w14:textId="3F9720D2" w:rsidR="00766D81" w:rsidRDefault="00766D81" w:rsidP="00E7716C">
      <w:pPr>
        <w:pStyle w:val="Heading2"/>
      </w:pPr>
      <w:bookmarkStart w:id="117" w:name="_Toc175842014"/>
      <w:r>
        <w:t>Database structure</w:t>
      </w:r>
      <w:bookmarkEnd w:id="117"/>
    </w:p>
    <w:p w14:paraId="7A48E0C7" w14:textId="5DB06B8C" w:rsidR="00766D81" w:rsidRDefault="00766D81" w:rsidP="00E7716C">
      <w:pPr>
        <w:pStyle w:val="Heading3"/>
      </w:pPr>
      <w:bookmarkStart w:id="118" w:name="_Toc175842015"/>
      <w:r>
        <w:t>Database table naming convention</w:t>
      </w:r>
      <w:bookmarkEnd w:id="118"/>
    </w:p>
    <w:p w14:paraId="58E41A84" w14:textId="77777777" w:rsidR="00766D81" w:rsidRDefault="00766D81" w:rsidP="00E7716C">
      <w:pPr>
        <w:pStyle w:val="Heading4"/>
      </w:pPr>
      <w:bookmarkStart w:id="119" w:name="_Toc175842016"/>
      <w:r>
        <w:t>Database table naming convention.</w:t>
      </w:r>
      <w:bookmarkEnd w:id="119"/>
    </w:p>
    <w:p w14:paraId="41DA2D45" w14:textId="22C6B499" w:rsidR="00766D81" w:rsidRPr="00766D81" w:rsidRDefault="00766D81" w:rsidP="00E7716C">
      <w:pPr>
        <w:pStyle w:val="Heading5"/>
      </w:pPr>
      <w:bookmarkStart w:id="120" w:name="_Toc175842017"/>
      <w:r w:rsidRPr="00766D81">
        <w:t xml:space="preserve">Table </w:t>
      </w:r>
      <w:r w:rsidR="00C53A2E">
        <w:t>prefix</w:t>
      </w:r>
      <w:bookmarkEnd w:id="120"/>
    </w:p>
    <w:p w14:paraId="6A077872" w14:textId="77777777" w:rsidR="00766D81" w:rsidRDefault="00766D81" w:rsidP="00E7716C"/>
    <w:p w14:paraId="3BA49916" w14:textId="77777777" w:rsidR="00766D81" w:rsidRDefault="00766D81" w:rsidP="00526730">
      <w:pPr>
        <w:spacing w:line="360" w:lineRule="auto"/>
        <w:jc w:val="both"/>
      </w:pPr>
      <w:r>
        <w:t>A table must always start with the scientific concept it represents, followed by a more precise definition. Additionally, it can have a suffix or prefix depending on the situation.</w:t>
      </w:r>
    </w:p>
    <w:p w14:paraId="74C2D65A" w14:textId="55C585E5" w:rsidR="005346CC" w:rsidRDefault="005346CC" w:rsidP="00526730">
      <w:pPr>
        <w:spacing w:line="360" w:lineRule="auto"/>
        <w:jc w:val="both"/>
      </w:pPr>
      <w:r>
        <w:t>This is the list of scientific concept names related to genomic/proteomic:</w:t>
      </w:r>
    </w:p>
    <w:tbl>
      <w:tblPr>
        <w:tblStyle w:val="ReportTable"/>
        <w:tblW w:w="0" w:type="auto"/>
        <w:tblLook w:val="04A0" w:firstRow="1" w:lastRow="0" w:firstColumn="1" w:lastColumn="0" w:noHBand="0" w:noVBand="1"/>
      </w:tblPr>
      <w:tblGrid>
        <w:gridCol w:w="2390"/>
        <w:gridCol w:w="2390"/>
        <w:gridCol w:w="2391"/>
        <w:gridCol w:w="2391"/>
      </w:tblGrid>
      <w:tr w:rsidR="005346CC" w:rsidRPr="00376B65" w14:paraId="1CC01B75" w14:textId="77777777" w:rsidTr="00BE5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5294F8AB" w14:textId="77777777" w:rsidR="005346CC" w:rsidRPr="00376B65" w:rsidRDefault="005346CC" w:rsidP="00E7716C">
            <w:r w:rsidRPr="00376B65">
              <w:t>Prefix</w:t>
            </w:r>
          </w:p>
        </w:tc>
        <w:tc>
          <w:tcPr>
            <w:tcW w:w="2390" w:type="dxa"/>
            <w:tcBorders>
              <w:right w:val="single" w:sz="4" w:space="0" w:color="auto"/>
            </w:tcBorders>
          </w:tcPr>
          <w:p w14:paraId="3814A9B7" w14:textId="77777777" w:rsidR="005346CC" w:rsidRPr="00376B65" w:rsidRDefault="005346CC" w:rsidP="00E7716C">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0BBFA0E8" w14:textId="77777777" w:rsidR="005346CC" w:rsidRPr="00002D69" w:rsidRDefault="005346CC" w:rsidP="00E7716C">
            <w:pPr>
              <w:cnfStyle w:val="100000000000" w:firstRow="1" w:lastRow="0" w:firstColumn="0" w:lastColumn="0" w:oddVBand="0" w:evenVBand="0" w:oddHBand="0" w:evenHBand="0" w:firstRowFirstColumn="0" w:firstRowLastColumn="0" w:lastRowFirstColumn="0" w:lastRowLastColumn="0"/>
              <w:rPr>
                <w:b/>
                <w:bCs/>
              </w:rPr>
            </w:pPr>
            <w:r w:rsidRPr="00002D69">
              <w:rPr>
                <w:b/>
                <w:bCs/>
              </w:rPr>
              <w:t>Prefix</w:t>
            </w:r>
          </w:p>
        </w:tc>
        <w:tc>
          <w:tcPr>
            <w:tcW w:w="2391" w:type="dxa"/>
          </w:tcPr>
          <w:p w14:paraId="518CAC70" w14:textId="77777777" w:rsidR="005346CC" w:rsidRPr="00376B65" w:rsidRDefault="005346CC" w:rsidP="00E7716C">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5346CC" w14:paraId="000784C5" w14:textId="77777777" w:rsidTr="00BE5A93">
        <w:tc>
          <w:tcPr>
            <w:cnfStyle w:val="001000000000" w:firstRow="0" w:lastRow="0" w:firstColumn="1" w:lastColumn="0" w:oddVBand="0" w:evenVBand="0" w:oddHBand="0" w:evenHBand="0" w:firstRowFirstColumn="0" w:firstRowLastColumn="0" w:lastRowFirstColumn="0" w:lastRowLastColumn="0"/>
            <w:tcW w:w="2390" w:type="dxa"/>
          </w:tcPr>
          <w:p w14:paraId="10EA1805" w14:textId="77777777" w:rsidR="005346CC" w:rsidRDefault="005346CC" w:rsidP="00E7716C">
            <w:proofErr w:type="spellStart"/>
            <w:r>
              <w:t>prot</w:t>
            </w:r>
            <w:proofErr w:type="spellEnd"/>
            <w:r>
              <w:t>_</w:t>
            </w:r>
          </w:p>
        </w:tc>
        <w:tc>
          <w:tcPr>
            <w:tcW w:w="2390" w:type="dxa"/>
            <w:tcBorders>
              <w:right w:val="single" w:sz="4" w:space="0" w:color="auto"/>
            </w:tcBorders>
          </w:tcPr>
          <w:p w14:paraId="7FA83A59" w14:textId="77777777" w:rsidR="005346CC" w:rsidRDefault="005346CC" w:rsidP="00E7716C">
            <w:pPr>
              <w:cnfStyle w:val="000000000000" w:firstRow="0" w:lastRow="0" w:firstColumn="0" w:lastColumn="0" w:oddVBand="0" w:evenVBand="0" w:oddHBand="0" w:evenHBand="0" w:firstRowFirstColumn="0" w:firstRowLastColumn="0" w:lastRowFirstColumn="0" w:lastRowLastColumn="0"/>
            </w:pPr>
            <w:r>
              <w:t>Protein</w:t>
            </w:r>
          </w:p>
        </w:tc>
        <w:tc>
          <w:tcPr>
            <w:tcW w:w="2391" w:type="dxa"/>
            <w:tcBorders>
              <w:left w:val="single" w:sz="4" w:space="0" w:color="auto"/>
            </w:tcBorders>
          </w:tcPr>
          <w:p w14:paraId="73D373EC" w14:textId="77777777" w:rsidR="005346CC" w:rsidRPr="00002D69" w:rsidRDefault="005346CC" w:rsidP="00E7716C">
            <w:pPr>
              <w:cnfStyle w:val="000000000000" w:firstRow="0" w:lastRow="0" w:firstColumn="0" w:lastColumn="0" w:oddVBand="0" w:evenVBand="0" w:oddHBand="0" w:evenHBand="0" w:firstRowFirstColumn="0" w:firstRowLastColumn="0" w:lastRowFirstColumn="0" w:lastRowLastColumn="0"/>
              <w:rPr>
                <w:b/>
                <w:bCs/>
              </w:rPr>
            </w:pPr>
            <w:r w:rsidRPr="00002D69">
              <w:rPr>
                <w:b/>
                <w:bCs/>
              </w:rPr>
              <w:t>Variant_</w:t>
            </w:r>
          </w:p>
        </w:tc>
        <w:tc>
          <w:tcPr>
            <w:tcW w:w="2391" w:type="dxa"/>
          </w:tcPr>
          <w:p w14:paraId="12130DDD" w14:textId="77777777" w:rsidR="005346CC" w:rsidRDefault="005346CC" w:rsidP="00E7716C">
            <w:pPr>
              <w:cnfStyle w:val="000000000000" w:firstRow="0" w:lastRow="0" w:firstColumn="0" w:lastColumn="0" w:oddVBand="0" w:evenVBand="0" w:oddHBand="0" w:evenHBand="0" w:firstRowFirstColumn="0" w:firstRowLastColumn="0" w:lastRowFirstColumn="0" w:lastRowLastColumn="0"/>
            </w:pPr>
            <w:r>
              <w:t>Variant</w:t>
            </w:r>
          </w:p>
        </w:tc>
      </w:tr>
      <w:tr w:rsidR="005346CC" w14:paraId="07E2FF1F" w14:textId="77777777" w:rsidTr="00BE5A93">
        <w:tc>
          <w:tcPr>
            <w:cnfStyle w:val="001000000000" w:firstRow="0" w:lastRow="0" w:firstColumn="1" w:lastColumn="0" w:oddVBand="0" w:evenVBand="0" w:oddHBand="0" w:evenHBand="0" w:firstRowFirstColumn="0" w:firstRowLastColumn="0" w:lastRowFirstColumn="0" w:lastRowLastColumn="0"/>
            <w:tcW w:w="2390" w:type="dxa"/>
          </w:tcPr>
          <w:p w14:paraId="3B7D36DC" w14:textId="4F01BB23" w:rsidR="005346CC" w:rsidRDefault="007C2F2E" w:rsidP="00E7716C">
            <w:r>
              <w:lastRenderedPageBreak/>
              <w:t>Gene/</w:t>
            </w:r>
            <w:proofErr w:type="spellStart"/>
            <w:r w:rsidR="005346CC">
              <w:t>gn</w:t>
            </w:r>
            <w:proofErr w:type="spellEnd"/>
            <w:r w:rsidR="005346CC">
              <w:t>_</w:t>
            </w:r>
          </w:p>
        </w:tc>
        <w:tc>
          <w:tcPr>
            <w:tcW w:w="2390" w:type="dxa"/>
            <w:tcBorders>
              <w:right w:val="single" w:sz="4" w:space="0" w:color="auto"/>
            </w:tcBorders>
          </w:tcPr>
          <w:p w14:paraId="4DAE5FBA" w14:textId="77777777" w:rsidR="005346CC" w:rsidRDefault="005346CC" w:rsidP="00E7716C">
            <w:pPr>
              <w:cnfStyle w:val="000000000000" w:firstRow="0" w:lastRow="0" w:firstColumn="0" w:lastColumn="0" w:oddVBand="0" w:evenVBand="0" w:oddHBand="0" w:evenHBand="0" w:firstRowFirstColumn="0" w:firstRowLastColumn="0" w:lastRowFirstColumn="0" w:lastRowLastColumn="0"/>
            </w:pPr>
            <w:r>
              <w:t>Gene</w:t>
            </w:r>
          </w:p>
        </w:tc>
        <w:tc>
          <w:tcPr>
            <w:tcW w:w="2391" w:type="dxa"/>
            <w:tcBorders>
              <w:left w:val="single" w:sz="4" w:space="0" w:color="auto"/>
            </w:tcBorders>
          </w:tcPr>
          <w:p w14:paraId="359B46D3" w14:textId="77777777" w:rsidR="005346CC" w:rsidRPr="00002D69" w:rsidRDefault="005346CC" w:rsidP="00E7716C">
            <w:pPr>
              <w:cnfStyle w:val="000000000000" w:firstRow="0" w:lastRow="0" w:firstColumn="0" w:lastColumn="0" w:oddVBand="0" w:evenVBand="0" w:oddHBand="0" w:evenHBand="0" w:firstRowFirstColumn="0" w:firstRowLastColumn="0" w:lastRowFirstColumn="0" w:lastRowLastColumn="0"/>
              <w:rPr>
                <w:b/>
                <w:bCs/>
              </w:rPr>
            </w:pPr>
            <w:r w:rsidRPr="00002D69">
              <w:rPr>
                <w:b/>
                <w:bCs/>
              </w:rPr>
              <w:t>So_</w:t>
            </w:r>
          </w:p>
        </w:tc>
        <w:tc>
          <w:tcPr>
            <w:tcW w:w="2391" w:type="dxa"/>
          </w:tcPr>
          <w:p w14:paraId="20F8E7D8" w14:textId="77777777" w:rsidR="005346CC" w:rsidRDefault="005346CC" w:rsidP="00E7716C">
            <w:pPr>
              <w:cnfStyle w:val="000000000000" w:firstRow="0" w:lastRow="0" w:firstColumn="0" w:lastColumn="0" w:oddVBand="0" w:evenVBand="0" w:oddHBand="0" w:evenHBand="0" w:firstRowFirstColumn="0" w:firstRowLastColumn="0" w:lastRowFirstColumn="0" w:lastRowLastColumn="0"/>
            </w:pPr>
            <w:r>
              <w:t>Sequence ontology</w:t>
            </w:r>
          </w:p>
        </w:tc>
      </w:tr>
      <w:tr w:rsidR="005346CC" w14:paraId="3EEDBB17" w14:textId="77777777" w:rsidTr="00BE5A93">
        <w:tc>
          <w:tcPr>
            <w:cnfStyle w:val="001000000000" w:firstRow="0" w:lastRow="0" w:firstColumn="1" w:lastColumn="0" w:oddVBand="0" w:evenVBand="0" w:oddHBand="0" w:evenHBand="0" w:firstRowFirstColumn="0" w:firstRowLastColumn="0" w:lastRowFirstColumn="0" w:lastRowLastColumn="0"/>
            <w:tcW w:w="2390" w:type="dxa"/>
          </w:tcPr>
          <w:p w14:paraId="66B9649A" w14:textId="77777777" w:rsidR="005346CC" w:rsidRDefault="005346CC" w:rsidP="00E7716C">
            <w:r>
              <w:t>Chr_</w:t>
            </w:r>
          </w:p>
        </w:tc>
        <w:tc>
          <w:tcPr>
            <w:tcW w:w="2390" w:type="dxa"/>
            <w:tcBorders>
              <w:right w:val="single" w:sz="4" w:space="0" w:color="auto"/>
            </w:tcBorders>
          </w:tcPr>
          <w:p w14:paraId="71554D19" w14:textId="77777777" w:rsidR="005346CC" w:rsidRDefault="005346CC" w:rsidP="00E7716C">
            <w:pPr>
              <w:cnfStyle w:val="000000000000" w:firstRow="0" w:lastRow="0" w:firstColumn="0" w:lastColumn="0" w:oddVBand="0" w:evenVBand="0" w:oddHBand="0" w:evenHBand="0" w:firstRowFirstColumn="0" w:firstRowLastColumn="0" w:lastRowFirstColumn="0" w:lastRowLastColumn="0"/>
            </w:pPr>
            <w:r>
              <w:t>Chromosome</w:t>
            </w:r>
          </w:p>
        </w:tc>
        <w:tc>
          <w:tcPr>
            <w:tcW w:w="2391" w:type="dxa"/>
            <w:tcBorders>
              <w:left w:val="single" w:sz="4" w:space="0" w:color="auto"/>
            </w:tcBorders>
          </w:tcPr>
          <w:p w14:paraId="707B9A29" w14:textId="4A8F3293" w:rsidR="005346CC" w:rsidRPr="00002D69" w:rsidRDefault="005346CC" w:rsidP="00E7716C">
            <w:pPr>
              <w:cnfStyle w:val="000000000000" w:firstRow="0" w:lastRow="0" w:firstColumn="0" w:lastColumn="0" w:oddVBand="0" w:evenVBand="0" w:oddHBand="0" w:evenHBand="0" w:firstRowFirstColumn="0" w:firstRowLastColumn="0" w:lastRowFirstColumn="0" w:lastRowLastColumn="0"/>
              <w:rPr>
                <w:b/>
                <w:bCs/>
              </w:rPr>
            </w:pPr>
            <w:r w:rsidRPr="00002D69">
              <w:rPr>
                <w:b/>
                <w:bCs/>
              </w:rPr>
              <w:t>RNA_</w:t>
            </w:r>
          </w:p>
        </w:tc>
        <w:tc>
          <w:tcPr>
            <w:tcW w:w="2391" w:type="dxa"/>
          </w:tcPr>
          <w:p w14:paraId="50D60E41" w14:textId="37A4F6FC" w:rsidR="005346CC" w:rsidRDefault="005346CC" w:rsidP="00E7716C">
            <w:pPr>
              <w:cnfStyle w:val="000000000000" w:firstRow="0" w:lastRow="0" w:firstColumn="0" w:lastColumn="0" w:oddVBand="0" w:evenVBand="0" w:oddHBand="0" w:evenHBand="0" w:firstRowFirstColumn="0" w:firstRowLastColumn="0" w:lastRowFirstColumn="0" w:lastRowLastColumn="0"/>
            </w:pPr>
            <w:r>
              <w:t>RNA expression</w:t>
            </w:r>
          </w:p>
        </w:tc>
      </w:tr>
      <w:tr w:rsidR="005346CC" w14:paraId="7C524A70" w14:textId="77777777" w:rsidTr="00BE5A93">
        <w:tc>
          <w:tcPr>
            <w:cnfStyle w:val="001000000000" w:firstRow="0" w:lastRow="0" w:firstColumn="1" w:lastColumn="0" w:oddVBand="0" w:evenVBand="0" w:oddHBand="0" w:evenHBand="0" w:firstRowFirstColumn="0" w:firstRowLastColumn="0" w:lastRowFirstColumn="0" w:lastRowLastColumn="0"/>
            <w:tcW w:w="2390" w:type="dxa"/>
          </w:tcPr>
          <w:p w14:paraId="412F3547" w14:textId="77777777" w:rsidR="005346CC" w:rsidRDefault="005346CC" w:rsidP="00E7716C">
            <w:r>
              <w:t>Transcript_/Tr_</w:t>
            </w:r>
          </w:p>
        </w:tc>
        <w:tc>
          <w:tcPr>
            <w:tcW w:w="2390" w:type="dxa"/>
            <w:tcBorders>
              <w:right w:val="single" w:sz="4" w:space="0" w:color="auto"/>
            </w:tcBorders>
          </w:tcPr>
          <w:p w14:paraId="4B1BA90D" w14:textId="77777777" w:rsidR="005346CC" w:rsidRDefault="005346CC" w:rsidP="00E7716C">
            <w:pPr>
              <w:cnfStyle w:val="000000000000" w:firstRow="0" w:lastRow="0" w:firstColumn="0" w:lastColumn="0" w:oddVBand="0" w:evenVBand="0" w:oddHBand="0" w:evenHBand="0" w:firstRowFirstColumn="0" w:firstRowLastColumn="0" w:lastRowFirstColumn="0" w:lastRowLastColumn="0"/>
            </w:pPr>
            <w:r>
              <w:t>Transcript</w:t>
            </w:r>
          </w:p>
        </w:tc>
        <w:tc>
          <w:tcPr>
            <w:tcW w:w="2391" w:type="dxa"/>
            <w:tcBorders>
              <w:left w:val="single" w:sz="4" w:space="0" w:color="auto"/>
            </w:tcBorders>
          </w:tcPr>
          <w:p w14:paraId="7F3143C4" w14:textId="77777777" w:rsidR="005346CC" w:rsidRPr="00002D69" w:rsidRDefault="005346CC" w:rsidP="00E7716C">
            <w:pPr>
              <w:cnfStyle w:val="000000000000" w:firstRow="0" w:lastRow="0" w:firstColumn="0" w:lastColumn="0" w:oddVBand="0" w:evenVBand="0" w:oddHBand="0" w:evenHBand="0" w:firstRowFirstColumn="0" w:firstRowLastColumn="0" w:lastRowFirstColumn="0" w:lastRowLastColumn="0"/>
              <w:rPr>
                <w:b/>
                <w:bCs/>
              </w:rPr>
            </w:pPr>
            <w:r w:rsidRPr="00002D69">
              <w:rPr>
                <w:b/>
                <w:bCs/>
              </w:rPr>
              <w:t>ECO_</w:t>
            </w:r>
          </w:p>
        </w:tc>
        <w:tc>
          <w:tcPr>
            <w:tcW w:w="2391" w:type="dxa"/>
          </w:tcPr>
          <w:p w14:paraId="2001B38F" w14:textId="77777777" w:rsidR="005346CC" w:rsidRDefault="005346CC" w:rsidP="00E7716C">
            <w:pPr>
              <w:cnfStyle w:val="000000000000" w:firstRow="0" w:lastRow="0" w:firstColumn="0" w:lastColumn="0" w:oddVBand="0" w:evenVBand="0" w:oddHBand="0" w:evenHBand="0" w:firstRowFirstColumn="0" w:firstRowLastColumn="0" w:lastRowFirstColumn="0" w:lastRowLastColumn="0"/>
            </w:pPr>
            <w:r>
              <w:t>Evidence ontology</w:t>
            </w:r>
          </w:p>
        </w:tc>
      </w:tr>
      <w:tr w:rsidR="00BE5A93" w14:paraId="45D55F33" w14:textId="77777777" w:rsidTr="00BE5A93">
        <w:tc>
          <w:tcPr>
            <w:cnfStyle w:val="001000000000" w:firstRow="0" w:lastRow="0" w:firstColumn="1" w:lastColumn="0" w:oddVBand="0" w:evenVBand="0" w:oddHBand="0" w:evenHBand="0" w:firstRowFirstColumn="0" w:firstRowLastColumn="0" w:lastRowFirstColumn="0" w:lastRowLastColumn="0"/>
            <w:tcW w:w="2390" w:type="dxa"/>
          </w:tcPr>
          <w:p w14:paraId="7BFEB48D" w14:textId="12B3018C" w:rsidR="00BE5A93" w:rsidRDefault="00BE5A93" w:rsidP="00E7716C">
            <w:r>
              <w:t>Taxon_</w:t>
            </w:r>
          </w:p>
        </w:tc>
        <w:tc>
          <w:tcPr>
            <w:tcW w:w="2390" w:type="dxa"/>
            <w:tcBorders>
              <w:right w:val="single" w:sz="4" w:space="0" w:color="auto"/>
            </w:tcBorders>
          </w:tcPr>
          <w:p w14:paraId="75618DD0" w14:textId="0F388877" w:rsidR="00BE5A93" w:rsidRDefault="00BE5A93" w:rsidP="00E7716C">
            <w:pPr>
              <w:cnfStyle w:val="000000000000" w:firstRow="0" w:lastRow="0" w:firstColumn="0" w:lastColumn="0" w:oddVBand="0" w:evenVBand="0" w:oddHBand="0" w:evenHBand="0" w:firstRowFirstColumn="0" w:firstRowLastColumn="0" w:lastRowFirstColumn="0" w:lastRowLastColumn="0"/>
            </w:pPr>
            <w:r>
              <w:t>Taxonomy</w:t>
            </w:r>
          </w:p>
        </w:tc>
        <w:tc>
          <w:tcPr>
            <w:tcW w:w="2391" w:type="dxa"/>
            <w:tcBorders>
              <w:left w:val="single" w:sz="4" w:space="0" w:color="auto"/>
            </w:tcBorders>
          </w:tcPr>
          <w:p w14:paraId="3A8A69DC" w14:textId="4701E8D7" w:rsidR="00BE5A93" w:rsidRPr="00002D69" w:rsidRDefault="00BE5A93" w:rsidP="00E7716C">
            <w:pPr>
              <w:cnfStyle w:val="000000000000" w:firstRow="0" w:lastRow="0" w:firstColumn="0" w:lastColumn="0" w:oddVBand="0" w:evenVBand="0" w:oddHBand="0" w:evenHBand="0" w:firstRowFirstColumn="0" w:firstRowLastColumn="0" w:lastRowFirstColumn="0" w:lastRowLastColumn="0"/>
              <w:rPr>
                <w:b/>
                <w:bCs/>
              </w:rPr>
            </w:pPr>
            <w:r w:rsidRPr="00002D69">
              <w:rPr>
                <w:b/>
                <w:bCs/>
              </w:rPr>
              <w:t>GO_</w:t>
            </w:r>
          </w:p>
        </w:tc>
        <w:tc>
          <w:tcPr>
            <w:tcW w:w="2391" w:type="dxa"/>
          </w:tcPr>
          <w:p w14:paraId="6B0BFC27" w14:textId="4155E7E6" w:rsidR="00BE5A93" w:rsidRDefault="00BE5A93" w:rsidP="00E7716C">
            <w:pPr>
              <w:cnfStyle w:val="000000000000" w:firstRow="0" w:lastRow="0" w:firstColumn="0" w:lastColumn="0" w:oddVBand="0" w:evenVBand="0" w:oddHBand="0" w:evenHBand="0" w:firstRowFirstColumn="0" w:firstRowLastColumn="0" w:lastRowFirstColumn="0" w:lastRowLastColumn="0"/>
            </w:pPr>
            <w:r>
              <w:t>Gene ontology</w:t>
            </w:r>
          </w:p>
        </w:tc>
      </w:tr>
      <w:tr w:rsidR="00BE5A93" w14:paraId="1012CA52" w14:textId="77777777" w:rsidTr="00BE5A93">
        <w:tc>
          <w:tcPr>
            <w:cnfStyle w:val="001000000000" w:firstRow="0" w:lastRow="0" w:firstColumn="1" w:lastColumn="0" w:oddVBand="0" w:evenVBand="0" w:oddHBand="0" w:evenHBand="0" w:firstRowFirstColumn="0" w:firstRowLastColumn="0" w:lastRowFirstColumn="0" w:lastRowLastColumn="0"/>
            <w:tcW w:w="2390" w:type="dxa"/>
          </w:tcPr>
          <w:p w14:paraId="5B2AF33F" w14:textId="249EE869" w:rsidR="00BE5A93" w:rsidRPr="00BE5A93" w:rsidRDefault="00BE5A93" w:rsidP="00E7716C">
            <w:pPr>
              <w:rPr>
                <w:b w:val="0"/>
                <w:bCs/>
              </w:rPr>
            </w:pPr>
            <w:r>
              <w:t>Pw_</w:t>
            </w:r>
          </w:p>
        </w:tc>
        <w:tc>
          <w:tcPr>
            <w:tcW w:w="2390" w:type="dxa"/>
            <w:tcBorders>
              <w:right w:val="single" w:sz="4" w:space="0" w:color="auto"/>
            </w:tcBorders>
          </w:tcPr>
          <w:p w14:paraId="19C293FA" w14:textId="5B886C2F" w:rsidR="00BE5A93" w:rsidRPr="00BE5A93" w:rsidRDefault="00BE5A93" w:rsidP="00E7716C">
            <w:pPr>
              <w:cnfStyle w:val="000000000000" w:firstRow="0" w:lastRow="0" w:firstColumn="0" w:lastColumn="0" w:oddVBand="0" w:evenVBand="0" w:oddHBand="0" w:evenHBand="0" w:firstRowFirstColumn="0" w:firstRowLastColumn="0" w:lastRowFirstColumn="0" w:lastRowLastColumn="0"/>
              <w:rPr>
                <w:bCs/>
              </w:rPr>
            </w:pPr>
            <w:r>
              <w:t>Pathway</w:t>
            </w:r>
          </w:p>
        </w:tc>
        <w:tc>
          <w:tcPr>
            <w:tcW w:w="2391" w:type="dxa"/>
            <w:tcBorders>
              <w:left w:val="single" w:sz="4" w:space="0" w:color="auto"/>
            </w:tcBorders>
          </w:tcPr>
          <w:p w14:paraId="58B39A5C" w14:textId="754C0BB3" w:rsidR="00BE5A93" w:rsidRPr="00002D69" w:rsidRDefault="00BE5A93" w:rsidP="00E7716C">
            <w:pPr>
              <w:cnfStyle w:val="000000000000" w:firstRow="0" w:lastRow="0" w:firstColumn="0" w:lastColumn="0" w:oddVBand="0" w:evenVBand="0" w:oddHBand="0" w:evenHBand="0" w:firstRowFirstColumn="0" w:firstRowLastColumn="0" w:lastRowFirstColumn="0" w:lastRowLastColumn="0"/>
              <w:rPr>
                <w:b/>
                <w:bCs/>
              </w:rPr>
            </w:pPr>
            <w:proofErr w:type="spellStart"/>
            <w:r w:rsidRPr="00002D69">
              <w:rPr>
                <w:b/>
                <w:bCs/>
              </w:rPr>
              <w:t>Prot</w:t>
            </w:r>
            <w:proofErr w:type="spellEnd"/>
            <w:r w:rsidRPr="00002D69">
              <w:rPr>
                <w:b/>
                <w:bCs/>
              </w:rPr>
              <w:t>_</w:t>
            </w:r>
          </w:p>
        </w:tc>
        <w:tc>
          <w:tcPr>
            <w:tcW w:w="2391" w:type="dxa"/>
          </w:tcPr>
          <w:p w14:paraId="7D35B2A1" w14:textId="43C85901" w:rsidR="00BE5A93" w:rsidRDefault="00BE5A93" w:rsidP="00E7716C">
            <w:pPr>
              <w:cnfStyle w:val="000000000000" w:firstRow="0" w:lastRow="0" w:firstColumn="0" w:lastColumn="0" w:oddVBand="0" w:evenVBand="0" w:oddHBand="0" w:evenHBand="0" w:firstRowFirstColumn="0" w:firstRowLastColumn="0" w:lastRowFirstColumn="0" w:lastRowLastColumn="0"/>
            </w:pPr>
            <w:r>
              <w:t>Protein</w:t>
            </w:r>
          </w:p>
        </w:tc>
      </w:tr>
      <w:tr w:rsidR="00BE5A93" w14:paraId="2300B6EE" w14:textId="77777777" w:rsidTr="00BE5A93">
        <w:tc>
          <w:tcPr>
            <w:cnfStyle w:val="001000000000" w:firstRow="0" w:lastRow="0" w:firstColumn="1" w:lastColumn="0" w:oddVBand="0" w:evenVBand="0" w:oddHBand="0" w:evenHBand="0" w:firstRowFirstColumn="0" w:firstRowLastColumn="0" w:lastRowFirstColumn="0" w:lastRowLastColumn="0"/>
            <w:tcW w:w="2390" w:type="dxa"/>
          </w:tcPr>
          <w:p w14:paraId="56EA4856" w14:textId="2BCD0120" w:rsidR="00BE5A93" w:rsidRDefault="00AF503C" w:rsidP="00E7716C">
            <w:proofErr w:type="spellStart"/>
            <w:r>
              <w:t>Tr_protseq</w:t>
            </w:r>
            <w:proofErr w:type="spellEnd"/>
          </w:p>
        </w:tc>
        <w:tc>
          <w:tcPr>
            <w:tcW w:w="2390" w:type="dxa"/>
            <w:tcBorders>
              <w:right w:val="single" w:sz="4" w:space="0" w:color="auto"/>
            </w:tcBorders>
          </w:tcPr>
          <w:p w14:paraId="74E5E2D5" w14:textId="2B18B149" w:rsidR="00BE5A93" w:rsidRDefault="00AF503C" w:rsidP="00E7716C">
            <w:pPr>
              <w:cnfStyle w:val="000000000000" w:firstRow="0" w:lastRow="0" w:firstColumn="0" w:lastColumn="0" w:oddVBand="0" w:evenVBand="0" w:oddHBand="0" w:evenHBand="0" w:firstRowFirstColumn="0" w:firstRowLastColumn="0" w:lastRowFirstColumn="0" w:lastRowLastColumn="0"/>
            </w:pPr>
            <w:r>
              <w:t>Translation mRNA/protein</w:t>
            </w:r>
          </w:p>
        </w:tc>
        <w:tc>
          <w:tcPr>
            <w:tcW w:w="2391" w:type="dxa"/>
            <w:tcBorders>
              <w:left w:val="single" w:sz="4" w:space="0" w:color="auto"/>
            </w:tcBorders>
          </w:tcPr>
          <w:p w14:paraId="323BEC2F" w14:textId="32FDBE48" w:rsidR="00BE5A93" w:rsidRPr="00002D69" w:rsidRDefault="00BE5A93" w:rsidP="00E7716C">
            <w:pPr>
              <w:cnfStyle w:val="000000000000" w:firstRow="0" w:lastRow="0" w:firstColumn="0" w:lastColumn="0" w:oddVBand="0" w:evenVBand="0" w:oddHBand="0" w:evenHBand="0" w:firstRowFirstColumn="0" w:firstRowLastColumn="0" w:lastRowFirstColumn="0" w:lastRowLastColumn="0"/>
              <w:rPr>
                <w:b/>
                <w:bCs/>
              </w:rPr>
            </w:pPr>
            <w:r w:rsidRPr="00002D69">
              <w:rPr>
                <w:b/>
                <w:bCs/>
              </w:rPr>
              <w:t>PTM_</w:t>
            </w:r>
          </w:p>
        </w:tc>
        <w:tc>
          <w:tcPr>
            <w:tcW w:w="2391" w:type="dxa"/>
          </w:tcPr>
          <w:p w14:paraId="3FE082A4" w14:textId="035DF82A" w:rsidR="00BE5A93" w:rsidRDefault="00BE5A93" w:rsidP="00E7716C">
            <w:pPr>
              <w:cnfStyle w:val="000000000000" w:firstRow="0" w:lastRow="0" w:firstColumn="0" w:lastColumn="0" w:oddVBand="0" w:evenVBand="0" w:oddHBand="0" w:evenHBand="0" w:firstRowFirstColumn="0" w:firstRowLastColumn="0" w:lastRowFirstColumn="0" w:lastRowLastColumn="0"/>
            </w:pPr>
            <w:r>
              <w:t>Post Translational modification</w:t>
            </w:r>
          </w:p>
        </w:tc>
      </w:tr>
    </w:tbl>
    <w:p w14:paraId="61073A04" w14:textId="77777777" w:rsidR="005346CC" w:rsidRDefault="005346CC" w:rsidP="00E7716C"/>
    <w:p w14:paraId="509D4F65" w14:textId="5EDDCBFC" w:rsidR="005B55C3" w:rsidRDefault="005B55C3" w:rsidP="00E7716C">
      <w:r>
        <w:t>This is the list of scientific concept names related to drug/clinical trial ecosystem</w:t>
      </w:r>
    </w:p>
    <w:tbl>
      <w:tblPr>
        <w:tblStyle w:val="ReportTable"/>
        <w:tblW w:w="0" w:type="auto"/>
        <w:tblLook w:val="04A0" w:firstRow="1" w:lastRow="0" w:firstColumn="1" w:lastColumn="0" w:noHBand="0" w:noVBand="1"/>
      </w:tblPr>
      <w:tblGrid>
        <w:gridCol w:w="2390"/>
        <w:gridCol w:w="2390"/>
        <w:gridCol w:w="2391"/>
        <w:gridCol w:w="2391"/>
      </w:tblGrid>
      <w:tr w:rsidR="005B55C3" w:rsidRPr="00376B65" w14:paraId="709C7B1C" w14:textId="77777777" w:rsidTr="00B15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3BA8B3C1" w14:textId="77777777" w:rsidR="005B55C3" w:rsidRPr="00376B65" w:rsidRDefault="005B55C3" w:rsidP="00E7716C">
            <w:r w:rsidRPr="00376B65">
              <w:t>Prefix</w:t>
            </w:r>
          </w:p>
        </w:tc>
        <w:tc>
          <w:tcPr>
            <w:tcW w:w="2390" w:type="dxa"/>
            <w:tcBorders>
              <w:right w:val="single" w:sz="4" w:space="0" w:color="auto"/>
            </w:tcBorders>
          </w:tcPr>
          <w:p w14:paraId="5204C0AA" w14:textId="77777777" w:rsidR="005B55C3" w:rsidRPr="00376B65" w:rsidRDefault="005B55C3" w:rsidP="00E7716C">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1B601386" w14:textId="77777777" w:rsidR="005B55C3" w:rsidRPr="00376B65" w:rsidRDefault="005B55C3" w:rsidP="00E7716C">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4FD9C662" w14:textId="77777777" w:rsidR="005B55C3" w:rsidRPr="00376B65" w:rsidRDefault="005B55C3" w:rsidP="00E7716C">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0E1ECD" w:rsidRPr="00376B65" w14:paraId="10007D05" w14:textId="77777777" w:rsidTr="00B15C3F">
        <w:tc>
          <w:tcPr>
            <w:cnfStyle w:val="001000000000" w:firstRow="0" w:lastRow="0" w:firstColumn="1" w:lastColumn="0" w:oddVBand="0" w:evenVBand="0" w:oddHBand="0" w:evenHBand="0" w:firstRowFirstColumn="0" w:firstRowLastColumn="0" w:lastRowFirstColumn="0" w:lastRowLastColumn="0"/>
            <w:tcW w:w="2390" w:type="dxa"/>
          </w:tcPr>
          <w:p w14:paraId="75E79F18" w14:textId="0F8670DE" w:rsidR="000E1ECD" w:rsidRPr="00376B65" w:rsidRDefault="000E1ECD" w:rsidP="00E7716C">
            <w:pPr>
              <w:rPr>
                <w:b w:val="0"/>
              </w:rPr>
            </w:pPr>
            <w:proofErr w:type="spellStart"/>
            <w:r>
              <w:t>Clinical_trial</w:t>
            </w:r>
            <w:proofErr w:type="spellEnd"/>
            <w:r>
              <w:t>_</w:t>
            </w:r>
          </w:p>
        </w:tc>
        <w:tc>
          <w:tcPr>
            <w:tcW w:w="2390" w:type="dxa"/>
            <w:tcBorders>
              <w:right w:val="single" w:sz="4" w:space="0" w:color="auto"/>
            </w:tcBorders>
          </w:tcPr>
          <w:p w14:paraId="51CF466A" w14:textId="565D5C33" w:rsidR="000E1ECD" w:rsidRPr="000E1ECD" w:rsidRDefault="000E1ECD" w:rsidP="00E7716C">
            <w:pPr>
              <w:cnfStyle w:val="000000000000" w:firstRow="0" w:lastRow="0" w:firstColumn="0" w:lastColumn="0" w:oddVBand="0" w:evenVBand="0" w:oddHBand="0" w:evenHBand="0" w:firstRowFirstColumn="0" w:firstRowLastColumn="0" w:lastRowFirstColumn="0" w:lastRowLastColumn="0"/>
            </w:pPr>
            <w:r w:rsidRPr="000E1ECD">
              <w:t>Clinical trials</w:t>
            </w:r>
          </w:p>
        </w:tc>
        <w:tc>
          <w:tcPr>
            <w:tcW w:w="2391" w:type="dxa"/>
            <w:tcBorders>
              <w:left w:val="single" w:sz="4" w:space="0" w:color="auto"/>
            </w:tcBorders>
          </w:tcPr>
          <w:p w14:paraId="17CD4387" w14:textId="41E2CFEC" w:rsidR="000E1ECD" w:rsidRPr="006E62FF" w:rsidRDefault="006E62FF" w:rsidP="00E7716C">
            <w:pPr>
              <w:cnfStyle w:val="000000000000" w:firstRow="0" w:lastRow="0" w:firstColumn="0" w:lastColumn="0" w:oddVBand="0" w:evenVBand="0" w:oddHBand="0" w:evenHBand="0" w:firstRowFirstColumn="0" w:firstRowLastColumn="0" w:lastRowFirstColumn="0" w:lastRowLastColumn="0"/>
            </w:pPr>
            <w:r w:rsidRPr="006E62FF">
              <w:t>Drug_</w:t>
            </w:r>
          </w:p>
        </w:tc>
        <w:tc>
          <w:tcPr>
            <w:tcW w:w="2391" w:type="dxa"/>
          </w:tcPr>
          <w:p w14:paraId="38A43E8D" w14:textId="164A6D28" w:rsidR="000E1ECD" w:rsidRPr="006E62FF" w:rsidRDefault="006E62FF" w:rsidP="00E7716C">
            <w:pPr>
              <w:cnfStyle w:val="000000000000" w:firstRow="0" w:lastRow="0" w:firstColumn="0" w:lastColumn="0" w:oddVBand="0" w:evenVBand="0" w:oddHBand="0" w:evenHBand="0" w:firstRowFirstColumn="0" w:firstRowLastColumn="0" w:lastRowFirstColumn="0" w:lastRowLastColumn="0"/>
            </w:pPr>
            <w:r w:rsidRPr="006E62FF">
              <w:t>Drug</w:t>
            </w:r>
          </w:p>
        </w:tc>
      </w:tr>
      <w:tr w:rsidR="000E1ECD" w:rsidRPr="00376B65" w14:paraId="1D6957D8" w14:textId="77777777" w:rsidTr="00B15C3F">
        <w:tc>
          <w:tcPr>
            <w:cnfStyle w:val="001000000000" w:firstRow="0" w:lastRow="0" w:firstColumn="1" w:lastColumn="0" w:oddVBand="0" w:evenVBand="0" w:oddHBand="0" w:evenHBand="0" w:firstRowFirstColumn="0" w:firstRowLastColumn="0" w:lastRowFirstColumn="0" w:lastRowLastColumn="0"/>
            <w:tcW w:w="2390" w:type="dxa"/>
          </w:tcPr>
          <w:p w14:paraId="7E2F7DC2" w14:textId="03BC04C2" w:rsidR="000E1ECD" w:rsidRPr="000E1ECD" w:rsidRDefault="000E1ECD" w:rsidP="00E7716C">
            <w:proofErr w:type="spellStart"/>
            <w:r>
              <w:t>Clinical_variant</w:t>
            </w:r>
            <w:proofErr w:type="spellEnd"/>
            <w:r>
              <w:t>_</w:t>
            </w:r>
          </w:p>
        </w:tc>
        <w:tc>
          <w:tcPr>
            <w:tcW w:w="2390" w:type="dxa"/>
            <w:tcBorders>
              <w:right w:val="single" w:sz="4" w:space="0" w:color="auto"/>
            </w:tcBorders>
          </w:tcPr>
          <w:p w14:paraId="7EF86AAB" w14:textId="49E80149" w:rsidR="000E1ECD" w:rsidRPr="000E1ECD" w:rsidRDefault="000E1ECD" w:rsidP="00E7716C">
            <w:pPr>
              <w:cnfStyle w:val="000000000000" w:firstRow="0" w:lastRow="0" w:firstColumn="0" w:lastColumn="0" w:oddVBand="0" w:evenVBand="0" w:oddHBand="0" w:evenHBand="0" w:firstRowFirstColumn="0" w:firstRowLastColumn="0" w:lastRowFirstColumn="0" w:lastRowLastColumn="0"/>
            </w:pPr>
            <w:r>
              <w:t>Clinical variant</w:t>
            </w:r>
          </w:p>
        </w:tc>
        <w:tc>
          <w:tcPr>
            <w:tcW w:w="2391" w:type="dxa"/>
            <w:tcBorders>
              <w:left w:val="single" w:sz="4" w:space="0" w:color="auto"/>
            </w:tcBorders>
          </w:tcPr>
          <w:p w14:paraId="1B21113E" w14:textId="798C488E" w:rsidR="000E1ECD" w:rsidRPr="0081769A" w:rsidRDefault="0081769A" w:rsidP="00E7716C">
            <w:pPr>
              <w:cnfStyle w:val="000000000000" w:firstRow="0" w:lastRow="0" w:firstColumn="0" w:lastColumn="0" w:oddVBand="0" w:evenVBand="0" w:oddHBand="0" w:evenHBand="0" w:firstRowFirstColumn="0" w:firstRowLastColumn="0" w:lastRowFirstColumn="0" w:lastRowLastColumn="0"/>
            </w:pPr>
            <w:proofErr w:type="spellStart"/>
            <w:r w:rsidRPr="0081769A">
              <w:t>Meddra</w:t>
            </w:r>
            <w:proofErr w:type="spellEnd"/>
            <w:r w:rsidRPr="0081769A">
              <w:t>_</w:t>
            </w:r>
          </w:p>
        </w:tc>
        <w:tc>
          <w:tcPr>
            <w:tcW w:w="2391" w:type="dxa"/>
          </w:tcPr>
          <w:p w14:paraId="5E9F3962" w14:textId="5B0BE9E6" w:rsidR="000E1ECD" w:rsidRPr="0081769A" w:rsidRDefault="0081769A" w:rsidP="00E7716C">
            <w:pPr>
              <w:cnfStyle w:val="000000000000" w:firstRow="0" w:lastRow="0" w:firstColumn="0" w:lastColumn="0" w:oddVBand="0" w:evenVBand="0" w:oddHBand="0" w:evenHBand="0" w:firstRowFirstColumn="0" w:firstRowLastColumn="0" w:lastRowFirstColumn="0" w:lastRowLastColumn="0"/>
            </w:pPr>
            <w:r w:rsidRPr="0081769A">
              <w:t>MEDDRA</w:t>
            </w:r>
          </w:p>
        </w:tc>
      </w:tr>
      <w:tr w:rsidR="0081769A" w:rsidRPr="00376B65" w14:paraId="232CFC9D" w14:textId="77777777" w:rsidTr="00002D69">
        <w:trPr>
          <w:trHeight w:val="45"/>
        </w:trPr>
        <w:tc>
          <w:tcPr>
            <w:cnfStyle w:val="001000000000" w:firstRow="0" w:lastRow="0" w:firstColumn="1" w:lastColumn="0" w:oddVBand="0" w:evenVBand="0" w:oddHBand="0" w:evenHBand="0" w:firstRowFirstColumn="0" w:firstRowLastColumn="0" w:lastRowFirstColumn="0" w:lastRowLastColumn="0"/>
            <w:tcW w:w="2390" w:type="dxa"/>
          </w:tcPr>
          <w:p w14:paraId="635B5764" w14:textId="14EED603" w:rsidR="0081769A" w:rsidRDefault="0081769A" w:rsidP="00E7716C">
            <w:proofErr w:type="spellStart"/>
            <w:r>
              <w:t>Side_Effect</w:t>
            </w:r>
            <w:proofErr w:type="spellEnd"/>
            <w:r>
              <w:t>_</w:t>
            </w:r>
          </w:p>
        </w:tc>
        <w:tc>
          <w:tcPr>
            <w:tcW w:w="2390" w:type="dxa"/>
            <w:tcBorders>
              <w:right w:val="single" w:sz="4" w:space="0" w:color="auto"/>
            </w:tcBorders>
          </w:tcPr>
          <w:p w14:paraId="4234840D" w14:textId="5D0901A1" w:rsidR="0081769A" w:rsidRDefault="0081769A" w:rsidP="00E7716C">
            <w:pPr>
              <w:cnfStyle w:val="000000000000" w:firstRow="0" w:lastRow="0" w:firstColumn="0" w:lastColumn="0" w:oddVBand="0" w:evenVBand="0" w:oddHBand="0" w:evenHBand="0" w:firstRowFirstColumn="0" w:firstRowLastColumn="0" w:lastRowFirstColumn="0" w:lastRowLastColumn="0"/>
            </w:pPr>
            <w:r>
              <w:t>Drug Side effects</w:t>
            </w:r>
          </w:p>
        </w:tc>
        <w:tc>
          <w:tcPr>
            <w:tcW w:w="2391" w:type="dxa"/>
            <w:tcBorders>
              <w:left w:val="single" w:sz="4" w:space="0" w:color="auto"/>
            </w:tcBorders>
          </w:tcPr>
          <w:p w14:paraId="73BAAFB3" w14:textId="77777777" w:rsidR="0081769A" w:rsidRPr="0081769A" w:rsidRDefault="0081769A" w:rsidP="00E7716C">
            <w:pPr>
              <w:cnfStyle w:val="000000000000" w:firstRow="0" w:lastRow="0" w:firstColumn="0" w:lastColumn="0" w:oddVBand="0" w:evenVBand="0" w:oddHBand="0" w:evenHBand="0" w:firstRowFirstColumn="0" w:firstRowLastColumn="0" w:lastRowFirstColumn="0" w:lastRowLastColumn="0"/>
            </w:pPr>
          </w:p>
        </w:tc>
        <w:tc>
          <w:tcPr>
            <w:tcW w:w="2391" w:type="dxa"/>
          </w:tcPr>
          <w:p w14:paraId="5BF36315" w14:textId="77777777" w:rsidR="0081769A" w:rsidRPr="0081769A" w:rsidRDefault="0081769A" w:rsidP="00E7716C">
            <w:pPr>
              <w:cnfStyle w:val="000000000000" w:firstRow="0" w:lastRow="0" w:firstColumn="0" w:lastColumn="0" w:oddVBand="0" w:evenVBand="0" w:oddHBand="0" w:evenHBand="0" w:firstRowFirstColumn="0" w:firstRowLastColumn="0" w:lastRowFirstColumn="0" w:lastRowLastColumn="0"/>
            </w:pPr>
          </w:p>
        </w:tc>
      </w:tr>
    </w:tbl>
    <w:p w14:paraId="76B83978" w14:textId="77777777" w:rsidR="005B55C3" w:rsidRDefault="005B55C3" w:rsidP="00E7716C"/>
    <w:p w14:paraId="4CF2A4AB" w14:textId="77777777" w:rsidR="005B55C3" w:rsidRDefault="005B55C3" w:rsidP="00E7716C"/>
    <w:p w14:paraId="57003BFF" w14:textId="36987ADF" w:rsidR="005B55C3" w:rsidRDefault="005B55C3" w:rsidP="00E7716C">
      <w:r>
        <w:t xml:space="preserve">This is the list of scientific concept names related to </w:t>
      </w:r>
      <w:r w:rsidR="00517580">
        <w:t>publisher</w:t>
      </w:r>
      <w:r>
        <w:t xml:space="preserve"> ecosystem</w:t>
      </w:r>
    </w:p>
    <w:tbl>
      <w:tblPr>
        <w:tblStyle w:val="ReportTable"/>
        <w:tblW w:w="0" w:type="auto"/>
        <w:tblLook w:val="04A0" w:firstRow="1" w:lastRow="0" w:firstColumn="1" w:lastColumn="0" w:noHBand="0" w:noVBand="1"/>
      </w:tblPr>
      <w:tblGrid>
        <w:gridCol w:w="2389"/>
        <w:gridCol w:w="2393"/>
        <w:gridCol w:w="2390"/>
        <w:gridCol w:w="2390"/>
      </w:tblGrid>
      <w:tr w:rsidR="005B55C3" w:rsidRPr="00376B65" w14:paraId="1B658F7C" w14:textId="77777777" w:rsidTr="00B15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3F0A7BA8" w14:textId="77777777" w:rsidR="005B55C3" w:rsidRPr="00376B65" w:rsidRDefault="005B55C3" w:rsidP="00E7716C">
            <w:r w:rsidRPr="00376B65">
              <w:t>Prefix</w:t>
            </w:r>
          </w:p>
        </w:tc>
        <w:tc>
          <w:tcPr>
            <w:tcW w:w="2390" w:type="dxa"/>
            <w:tcBorders>
              <w:right w:val="single" w:sz="4" w:space="0" w:color="auto"/>
            </w:tcBorders>
          </w:tcPr>
          <w:p w14:paraId="1036A397" w14:textId="77777777" w:rsidR="005B55C3" w:rsidRPr="00376B65" w:rsidRDefault="005B55C3" w:rsidP="00E7716C">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1B2E9D3E" w14:textId="77777777" w:rsidR="005B55C3" w:rsidRPr="00002D69" w:rsidRDefault="005B55C3" w:rsidP="00E7716C">
            <w:pPr>
              <w:cnfStyle w:val="100000000000" w:firstRow="1" w:lastRow="0" w:firstColumn="0" w:lastColumn="0" w:oddVBand="0" w:evenVBand="0" w:oddHBand="0" w:evenHBand="0" w:firstRowFirstColumn="0" w:firstRowLastColumn="0" w:lastRowFirstColumn="0" w:lastRowLastColumn="0"/>
              <w:rPr>
                <w:b/>
                <w:bCs/>
              </w:rPr>
            </w:pPr>
            <w:r w:rsidRPr="00002D69">
              <w:rPr>
                <w:b/>
                <w:bCs/>
              </w:rPr>
              <w:t>Prefix</w:t>
            </w:r>
          </w:p>
        </w:tc>
        <w:tc>
          <w:tcPr>
            <w:tcW w:w="2391" w:type="dxa"/>
          </w:tcPr>
          <w:p w14:paraId="66530EA4" w14:textId="77777777" w:rsidR="005B55C3" w:rsidRPr="00376B65" w:rsidRDefault="005B55C3" w:rsidP="00E7716C">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6E62FF" w:rsidRPr="00376B65" w14:paraId="2EFD7517" w14:textId="77777777" w:rsidTr="00B15C3F">
        <w:tc>
          <w:tcPr>
            <w:cnfStyle w:val="001000000000" w:firstRow="0" w:lastRow="0" w:firstColumn="1" w:lastColumn="0" w:oddVBand="0" w:evenVBand="0" w:oddHBand="0" w:evenHBand="0" w:firstRowFirstColumn="0" w:firstRowLastColumn="0" w:lastRowFirstColumn="0" w:lastRowLastColumn="0"/>
            <w:tcW w:w="2390" w:type="dxa"/>
          </w:tcPr>
          <w:p w14:paraId="5EB8F0BD" w14:textId="132ED0EF" w:rsidR="006E62FF" w:rsidRPr="006E62FF" w:rsidRDefault="006E62FF" w:rsidP="00E7716C">
            <w:r>
              <w:t>Company_</w:t>
            </w:r>
          </w:p>
        </w:tc>
        <w:tc>
          <w:tcPr>
            <w:tcW w:w="2390" w:type="dxa"/>
            <w:tcBorders>
              <w:right w:val="single" w:sz="4" w:space="0" w:color="auto"/>
            </w:tcBorders>
          </w:tcPr>
          <w:p w14:paraId="77F86C62" w14:textId="1A38F093" w:rsidR="006E62FF" w:rsidRPr="006E62FF" w:rsidRDefault="006E62FF" w:rsidP="00E7716C">
            <w:pPr>
              <w:cnfStyle w:val="000000000000" w:firstRow="0" w:lastRow="0" w:firstColumn="0" w:lastColumn="0" w:oddVBand="0" w:evenVBand="0" w:oddHBand="0" w:evenHBand="0" w:firstRowFirstColumn="0" w:firstRowLastColumn="0" w:lastRowFirstColumn="0" w:lastRowLastColumn="0"/>
            </w:pPr>
            <w:r w:rsidRPr="006E62FF">
              <w:t>Company</w:t>
            </w:r>
            <w:r>
              <w:t>/University</w:t>
            </w:r>
          </w:p>
        </w:tc>
        <w:tc>
          <w:tcPr>
            <w:tcW w:w="2391" w:type="dxa"/>
            <w:tcBorders>
              <w:left w:val="single" w:sz="4" w:space="0" w:color="auto"/>
            </w:tcBorders>
          </w:tcPr>
          <w:p w14:paraId="1062D0C2" w14:textId="73B41414" w:rsidR="006E62FF" w:rsidRPr="00002D69" w:rsidRDefault="0081769A" w:rsidP="00E7716C">
            <w:pPr>
              <w:cnfStyle w:val="000000000000" w:firstRow="0" w:lastRow="0" w:firstColumn="0" w:lastColumn="0" w:oddVBand="0" w:evenVBand="0" w:oddHBand="0" w:evenHBand="0" w:firstRowFirstColumn="0" w:firstRowLastColumn="0" w:lastRowFirstColumn="0" w:lastRowLastColumn="0"/>
              <w:rPr>
                <w:b/>
                <w:bCs/>
              </w:rPr>
            </w:pPr>
            <w:r w:rsidRPr="00002D69">
              <w:rPr>
                <w:b/>
                <w:bCs/>
              </w:rPr>
              <w:t>Patent_</w:t>
            </w:r>
          </w:p>
        </w:tc>
        <w:tc>
          <w:tcPr>
            <w:tcW w:w="2391" w:type="dxa"/>
          </w:tcPr>
          <w:p w14:paraId="39EF5E32" w14:textId="6B9AE207" w:rsidR="006E62FF" w:rsidRPr="0081769A" w:rsidRDefault="0081769A" w:rsidP="00E7716C">
            <w:pPr>
              <w:cnfStyle w:val="000000000000" w:firstRow="0" w:lastRow="0" w:firstColumn="0" w:lastColumn="0" w:oddVBand="0" w:evenVBand="0" w:oddHBand="0" w:evenHBand="0" w:firstRowFirstColumn="0" w:firstRowLastColumn="0" w:lastRowFirstColumn="0" w:lastRowLastColumn="0"/>
            </w:pPr>
            <w:r w:rsidRPr="0081769A">
              <w:t>Patent</w:t>
            </w:r>
          </w:p>
        </w:tc>
      </w:tr>
      <w:tr w:rsidR="006E62FF" w:rsidRPr="00376B65" w14:paraId="1B546698" w14:textId="77777777" w:rsidTr="00B15C3F">
        <w:tc>
          <w:tcPr>
            <w:cnfStyle w:val="001000000000" w:firstRow="0" w:lastRow="0" w:firstColumn="1" w:lastColumn="0" w:oddVBand="0" w:evenVBand="0" w:oddHBand="0" w:evenHBand="0" w:firstRowFirstColumn="0" w:firstRowLastColumn="0" w:lastRowFirstColumn="0" w:lastRowLastColumn="0"/>
            <w:tcW w:w="2390" w:type="dxa"/>
          </w:tcPr>
          <w:p w14:paraId="44B73E10" w14:textId="6795706F" w:rsidR="006E62FF" w:rsidRPr="0081769A" w:rsidRDefault="0081769A" w:rsidP="00E7716C">
            <w:proofErr w:type="spellStart"/>
            <w:r>
              <w:t>Pmid</w:t>
            </w:r>
            <w:proofErr w:type="spellEnd"/>
            <w:r>
              <w:t>_</w:t>
            </w:r>
          </w:p>
        </w:tc>
        <w:tc>
          <w:tcPr>
            <w:tcW w:w="2390" w:type="dxa"/>
            <w:tcBorders>
              <w:right w:val="single" w:sz="4" w:space="0" w:color="auto"/>
            </w:tcBorders>
          </w:tcPr>
          <w:p w14:paraId="44D4D3F6" w14:textId="66FBE39C" w:rsidR="006E62FF" w:rsidRPr="0081769A" w:rsidRDefault="0081769A" w:rsidP="00E7716C">
            <w:pPr>
              <w:cnfStyle w:val="000000000000" w:firstRow="0" w:lastRow="0" w:firstColumn="0" w:lastColumn="0" w:oddVBand="0" w:evenVBand="0" w:oddHBand="0" w:evenHBand="0" w:firstRowFirstColumn="0" w:firstRowLastColumn="0" w:lastRowFirstColumn="0" w:lastRowLastColumn="0"/>
            </w:pPr>
            <w:r w:rsidRPr="0081769A">
              <w:t>Publication</w:t>
            </w:r>
          </w:p>
        </w:tc>
        <w:tc>
          <w:tcPr>
            <w:tcW w:w="2391" w:type="dxa"/>
            <w:tcBorders>
              <w:left w:val="single" w:sz="4" w:space="0" w:color="auto"/>
            </w:tcBorders>
          </w:tcPr>
          <w:p w14:paraId="33D470A4" w14:textId="15DE72B8" w:rsidR="006E62FF" w:rsidRPr="00002D69" w:rsidRDefault="00BE5A93" w:rsidP="00E7716C">
            <w:pPr>
              <w:cnfStyle w:val="000000000000" w:firstRow="0" w:lastRow="0" w:firstColumn="0" w:lastColumn="0" w:oddVBand="0" w:evenVBand="0" w:oddHBand="0" w:evenHBand="0" w:firstRowFirstColumn="0" w:firstRowLastColumn="0" w:lastRowFirstColumn="0" w:lastRowLastColumn="0"/>
              <w:rPr>
                <w:b/>
                <w:bCs/>
              </w:rPr>
            </w:pPr>
            <w:r w:rsidRPr="00002D69">
              <w:rPr>
                <w:b/>
                <w:bCs/>
              </w:rPr>
              <w:t>Source_</w:t>
            </w:r>
          </w:p>
        </w:tc>
        <w:tc>
          <w:tcPr>
            <w:tcW w:w="2391" w:type="dxa"/>
          </w:tcPr>
          <w:p w14:paraId="77F2091C" w14:textId="2C994ED8" w:rsidR="006E62FF" w:rsidRPr="00BE5A93" w:rsidRDefault="00BE5A93" w:rsidP="00E7716C">
            <w:pPr>
              <w:cnfStyle w:val="000000000000" w:firstRow="0" w:lastRow="0" w:firstColumn="0" w:lastColumn="0" w:oddVBand="0" w:evenVBand="0" w:oddHBand="0" w:evenHBand="0" w:firstRowFirstColumn="0" w:firstRowLastColumn="0" w:lastRowFirstColumn="0" w:lastRowLastColumn="0"/>
            </w:pPr>
            <w:r w:rsidRPr="00BE5A93">
              <w:t>Source of data</w:t>
            </w:r>
          </w:p>
        </w:tc>
      </w:tr>
    </w:tbl>
    <w:p w14:paraId="615E99A5" w14:textId="77777777" w:rsidR="006E62FF" w:rsidRDefault="006E62FF" w:rsidP="00E7716C"/>
    <w:p w14:paraId="7E14C45C" w14:textId="77777777" w:rsidR="006E62FF" w:rsidRDefault="006E62FF" w:rsidP="00E7716C"/>
    <w:p w14:paraId="79311D7A" w14:textId="77777777" w:rsidR="006E62FF" w:rsidRDefault="006E62FF" w:rsidP="00E7716C"/>
    <w:p w14:paraId="51A818CA" w14:textId="7DBDE618" w:rsidR="00517580" w:rsidRDefault="00517580" w:rsidP="00E7716C">
      <w:r>
        <w:t>This is the list of scientific concept names related to the assay ecosystem</w:t>
      </w:r>
    </w:p>
    <w:tbl>
      <w:tblPr>
        <w:tblStyle w:val="ReportTable"/>
        <w:tblW w:w="0" w:type="auto"/>
        <w:tblLook w:val="04A0" w:firstRow="1" w:lastRow="0" w:firstColumn="1" w:lastColumn="0" w:noHBand="0" w:noVBand="1"/>
      </w:tblPr>
      <w:tblGrid>
        <w:gridCol w:w="2390"/>
        <w:gridCol w:w="2390"/>
        <w:gridCol w:w="2391"/>
        <w:gridCol w:w="2391"/>
      </w:tblGrid>
      <w:tr w:rsidR="00517580" w:rsidRPr="00376B65" w14:paraId="71D97956" w14:textId="77777777" w:rsidTr="00B15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38CBD773" w14:textId="77777777" w:rsidR="00517580" w:rsidRPr="00376B65" w:rsidRDefault="00517580" w:rsidP="00E7716C">
            <w:r w:rsidRPr="00376B65">
              <w:t>Prefix</w:t>
            </w:r>
          </w:p>
        </w:tc>
        <w:tc>
          <w:tcPr>
            <w:tcW w:w="2390" w:type="dxa"/>
            <w:tcBorders>
              <w:right w:val="single" w:sz="4" w:space="0" w:color="auto"/>
            </w:tcBorders>
          </w:tcPr>
          <w:p w14:paraId="7F1516FD" w14:textId="77777777" w:rsidR="00517580" w:rsidRPr="00376B65" w:rsidRDefault="00517580" w:rsidP="00E7716C">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671FDB4C" w14:textId="77777777" w:rsidR="00517580" w:rsidRPr="00376B65" w:rsidRDefault="00517580" w:rsidP="00E7716C">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4C2CE852" w14:textId="77777777" w:rsidR="00517580" w:rsidRPr="00376B65" w:rsidRDefault="00517580" w:rsidP="00E7716C">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971D88" w:rsidRPr="00376B65" w14:paraId="4D56DB47" w14:textId="77777777" w:rsidTr="00B15C3F">
        <w:tc>
          <w:tcPr>
            <w:cnfStyle w:val="001000000000" w:firstRow="0" w:lastRow="0" w:firstColumn="1" w:lastColumn="0" w:oddVBand="0" w:evenVBand="0" w:oddHBand="0" w:evenHBand="0" w:firstRowFirstColumn="0" w:firstRowLastColumn="0" w:lastRowFirstColumn="0" w:lastRowLastColumn="0"/>
            <w:tcW w:w="2390" w:type="dxa"/>
          </w:tcPr>
          <w:p w14:paraId="1F234CD6" w14:textId="40943015" w:rsidR="00971D88" w:rsidRPr="00971D88" w:rsidRDefault="00971D88" w:rsidP="00E7716C">
            <w:r>
              <w:t>Activity_</w:t>
            </w:r>
          </w:p>
        </w:tc>
        <w:tc>
          <w:tcPr>
            <w:tcW w:w="2390" w:type="dxa"/>
            <w:tcBorders>
              <w:right w:val="single" w:sz="4" w:space="0" w:color="auto"/>
            </w:tcBorders>
          </w:tcPr>
          <w:p w14:paraId="28477680" w14:textId="6404DDA2" w:rsidR="00971D88" w:rsidRPr="00376B65" w:rsidRDefault="00971D88" w:rsidP="00E7716C">
            <w:pPr>
              <w:cnfStyle w:val="000000000000" w:firstRow="0" w:lastRow="0" w:firstColumn="0" w:lastColumn="0" w:oddVBand="0" w:evenVBand="0" w:oddHBand="0" w:evenHBand="0" w:firstRowFirstColumn="0" w:firstRowLastColumn="0" w:lastRowFirstColumn="0" w:lastRowLastColumn="0"/>
            </w:pPr>
            <w:r>
              <w:t>Experimental data</w:t>
            </w:r>
          </w:p>
        </w:tc>
        <w:tc>
          <w:tcPr>
            <w:tcW w:w="2391" w:type="dxa"/>
            <w:tcBorders>
              <w:left w:val="single" w:sz="4" w:space="0" w:color="auto"/>
            </w:tcBorders>
          </w:tcPr>
          <w:p w14:paraId="5899CE49" w14:textId="0B87CB0E" w:rsidR="00971D88" w:rsidRPr="00391969" w:rsidRDefault="00971D88" w:rsidP="00E7716C">
            <w:pPr>
              <w:cnfStyle w:val="000000000000" w:firstRow="0" w:lastRow="0" w:firstColumn="0" w:lastColumn="0" w:oddVBand="0" w:evenVBand="0" w:oddHBand="0" w:evenHBand="0" w:firstRowFirstColumn="0" w:firstRowLastColumn="0" w:lastRowFirstColumn="0" w:lastRowLastColumn="0"/>
              <w:rPr>
                <w:b/>
                <w:bCs/>
              </w:rPr>
            </w:pPr>
            <w:proofErr w:type="spellStart"/>
            <w:r w:rsidRPr="00391969">
              <w:rPr>
                <w:b/>
                <w:bCs/>
              </w:rPr>
              <w:t>Bioassay_onto</w:t>
            </w:r>
            <w:proofErr w:type="spellEnd"/>
            <w:r w:rsidRPr="00391969">
              <w:rPr>
                <w:b/>
                <w:bCs/>
              </w:rPr>
              <w:t>_</w:t>
            </w:r>
          </w:p>
        </w:tc>
        <w:tc>
          <w:tcPr>
            <w:tcW w:w="2391" w:type="dxa"/>
          </w:tcPr>
          <w:p w14:paraId="1F8BB2CB" w14:textId="134CFCB8" w:rsidR="00971D88" w:rsidRPr="00971D88" w:rsidRDefault="00971D88" w:rsidP="00E7716C">
            <w:pPr>
              <w:cnfStyle w:val="000000000000" w:firstRow="0" w:lastRow="0" w:firstColumn="0" w:lastColumn="0" w:oddVBand="0" w:evenVBand="0" w:oddHBand="0" w:evenHBand="0" w:firstRowFirstColumn="0" w:firstRowLastColumn="0" w:lastRowFirstColumn="0" w:lastRowLastColumn="0"/>
            </w:pPr>
            <w:r w:rsidRPr="00971D88">
              <w:t>Bioassay ontology</w:t>
            </w:r>
          </w:p>
        </w:tc>
      </w:tr>
      <w:tr w:rsidR="00311543" w:rsidRPr="00376B65" w14:paraId="33AEEAB7" w14:textId="77777777" w:rsidTr="00B15C3F">
        <w:tc>
          <w:tcPr>
            <w:cnfStyle w:val="001000000000" w:firstRow="0" w:lastRow="0" w:firstColumn="1" w:lastColumn="0" w:oddVBand="0" w:evenVBand="0" w:oddHBand="0" w:evenHBand="0" w:firstRowFirstColumn="0" w:firstRowLastColumn="0" w:lastRowFirstColumn="0" w:lastRowLastColumn="0"/>
            <w:tcW w:w="2390" w:type="dxa"/>
          </w:tcPr>
          <w:p w14:paraId="30AF08AD" w14:textId="7C027DEC" w:rsidR="00311543" w:rsidRDefault="00311543" w:rsidP="00E7716C">
            <w:r>
              <w:t>Assay_</w:t>
            </w:r>
          </w:p>
        </w:tc>
        <w:tc>
          <w:tcPr>
            <w:tcW w:w="2390" w:type="dxa"/>
            <w:tcBorders>
              <w:right w:val="single" w:sz="4" w:space="0" w:color="auto"/>
            </w:tcBorders>
          </w:tcPr>
          <w:p w14:paraId="45ECB0C9" w14:textId="3C553ADF" w:rsidR="00311543" w:rsidRDefault="00311543" w:rsidP="00E7716C">
            <w:pPr>
              <w:cnfStyle w:val="000000000000" w:firstRow="0" w:lastRow="0" w:firstColumn="0" w:lastColumn="0" w:oddVBand="0" w:evenVBand="0" w:oddHBand="0" w:evenHBand="0" w:firstRowFirstColumn="0" w:firstRowLastColumn="0" w:lastRowFirstColumn="0" w:lastRowLastColumn="0"/>
            </w:pPr>
            <w:r>
              <w:t>Assay</w:t>
            </w:r>
          </w:p>
        </w:tc>
        <w:tc>
          <w:tcPr>
            <w:tcW w:w="2391" w:type="dxa"/>
            <w:tcBorders>
              <w:left w:val="single" w:sz="4" w:space="0" w:color="auto"/>
            </w:tcBorders>
          </w:tcPr>
          <w:p w14:paraId="2446E3FD" w14:textId="43BB5576" w:rsidR="00311543" w:rsidRPr="00391969" w:rsidRDefault="00391969" w:rsidP="00E7716C">
            <w:pPr>
              <w:cnfStyle w:val="000000000000" w:firstRow="0" w:lastRow="0" w:firstColumn="0" w:lastColumn="0" w:oddVBand="0" w:evenVBand="0" w:oddHBand="0" w:evenHBand="0" w:firstRowFirstColumn="0" w:firstRowLastColumn="0" w:lastRowFirstColumn="0" w:lastRowLastColumn="0"/>
              <w:rPr>
                <w:b/>
                <w:bCs/>
              </w:rPr>
            </w:pPr>
            <w:r w:rsidRPr="00391969">
              <w:rPr>
                <w:b/>
                <w:bCs/>
              </w:rPr>
              <w:t>Target_</w:t>
            </w:r>
          </w:p>
        </w:tc>
        <w:tc>
          <w:tcPr>
            <w:tcW w:w="2391" w:type="dxa"/>
          </w:tcPr>
          <w:p w14:paraId="4EA53A00" w14:textId="605BA616" w:rsidR="00311543" w:rsidRPr="00971D88" w:rsidRDefault="00391969" w:rsidP="00E7716C">
            <w:pPr>
              <w:cnfStyle w:val="000000000000" w:firstRow="0" w:lastRow="0" w:firstColumn="0" w:lastColumn="0" w:oddVBand="0" w:evenVBand="0" w:oddHBand="0" w:evenHBand="0" w:firstRowFirstColumn="0" w:firstRowLastColumn="0" w:lastRowFirstColumn="0" w:lastRowLastColumn="0"/>
            </w:pPr>
            <w:r>
              <w:t>Target</w:t>
            </w:r>
          </w:p>
        </w:tc>
      </w:tr>
    </w:tbl>
    <w:p w14:paraId="3F10D97E" w14:textId="77777777" w:rsidR="00517580" w:rsidRDefault="00517580" w:rsidP="00E7716C"/>
    <w:p w14:paraId="18768026" w14:textId="7FA945E4" w:rsidR="00517580" w:rsidRDefault="00517580" w:rsidP="00E7716C">
      <w:r>
        <w:t>This is the list of scientific concept names related to the disease/anatomy ecosystem</w:t>
      </w:r>
    </w:p>
    <w:tbl>
      <w:tblPr>
        <w:tblStyle w:val="ReportTable"/>
        <w:tblW w:w="0" w:type="auto"/>
        <w:tblLook w:val="04A0" w:firstRow="1" w:lastRow="0" w:firstColumn="1" w:lastColumn="0" w:noHBand="0" w:noVBand="1"/>
      </w:tblPr>
      <w:tblGrid>
        <w:gridCol w:w="2390"/>
        <w:gridCol w:w="2390"/>
        <w:gridCol w:w="2391"/>
        <w:gridCol w:w="2391"/>
      </w:tblGrid>
      <w:tr w:rsidR="00517580" w:rsidRPr="00376B65" w14:paraId="4D6D5E8B" w14:textId="77777777" w:rsidTr="00B15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151EEDD3" w14:textId="77777777" w:rsidR="00517580" w:rsidRPr="00376B65" w:rsidRDefault="00517580" w:rsidP="00E7716C">
            <w:r w:rsidRPr="00376B65">
              <w:t>Prefix</w:t>
            </w:r>
          </w:p>
        </w:tc>
        <w:tc>
          <w:tcPr>
            <w:tcW w:w="2390" w:type="dxa"/>
            <w:tcBorders>
              <w:right w:val="single" w:sz="4" w:space="0" w:color="auto"/>
            </w:tcBorders>
          </w:tcPr>
          <w:p w14:paraId="5E967E15" w14:textId="77777777" w:rsidR="00517580" w:rsidRPr="00376B65" w:rsidRDefault="00517580" w:rsidP="00E7716C">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4E6FE1F1" w14:textId="77777777" w:rsidR="00517580" w:rsidRPr="00376B65" w:rsidRDefault="00517580" w:rsidP="00E7716C">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353BAD1F" w14:textId="77777777" w:rsidR="00517580" w:rsidRPr="00376B65" w:rsidRDefault="00517580" w:rsidP="00E7716C">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971D88" w:rsidRPr="00376B65" w14:paraId="5EF98072" w14:textId="77777777" w:rsidTr="00B15C3F">
        <w:tc>
          <w:tcPr>
            <w:cnfStyle w:val="001000000000" w:firstRow="0" w:lastRow="0" w:firstColumn="1" w:lastColumn="0" w:oddVBand="0" w:evenVBand="0" w:oddHBand="0" w:evenHBand="0" w:firstRowFirstColumn="0" w:firstRowLastColumn="0" w:lastRowFirstColumn="0" w:lastRowLastColumn="0"/>
            <w:tcW w:w="2390" w:type="dxa"/>
          </w:tcPr>
          <w:p w14:paraId="193A279C" w14:textId="3BBD9BEF" w:rsidR="00971D88" w:rsidRPr="00971D88" w:rsidRDefault="00971D88" w:rsidP="00E7716C">
            <w:r>
              <w:t>Cell_</w:t>
            </w:r>
          </w:p>
        </w:tc>
        <w:tc>
          <w:tcPr>
            <w:tcW w:w="2390" w:type="dxa"/>
            <w:tcBorders>
              <w:right w:val="single" w:sz="4" w:space="0" w:color="auto"/>
            </w:tcBorders>
          </w:tcPr>
          <w:p w14:paraId="670E3C99" w14:textId="5E9C3C65" w:rsidR="00971D88" w:rsidRPr="00971D88" w:rsidRDefault="00971D88" w:rsidP="00E7716C">
            <w:pPr>
              <w:cnfStyle w:val="000000000000" w:firstRow="0" w:lastRow="0" w:firstColumn="0" w:lastColumn="0" w:oddVBand="0" w:evenVBand="0" w:oddHBand="0" w:evenHBand="0" w:firstRowFirstColumn="0" w:firstRowLastColumn="0" w:lastRowFirstColumn="0" w:lastRowLastColumn="0"/>
            </w:pPr>
            <w:r w:rsidRPr="00971D88">
              <w:t>Cell lines</w:t>
            </w:r>
          </w:p>
        </w:tc>
        <w:tc>
          <w:tcPr>
            <w:tcW w:w="2391" w:type="dxa"/>
            <w:tcBorders>
              <w:left w:val="single" w:sz="4" w:space="0" w:color="auto"/>
            </w:tcBorders>
          </w:tcPr>
          <w:p w14:paraId="2837AAE0" w14:textId="0AC86618" w:rsidR="00971D88" w:rsidRPr="006E62FF" w:rsidRDefault="006E62FF" w:rsidP="00E7716C">
            <w:pPr>
              <w:cnfStyle w:val="000000000000" w:firstRow="0" w:lastRow="0" w:firstColumn="0" w:lastColumn="0" w:oddVBand="0" w:evenVBand="0" w:oddHBand="0" w:evenHBand="0" w:firstRowFirstColumn="0" w:firstRowLastColumn="0" w:lastRowFirstColumn="0" w:lastRowLastColumn="0"/>
            </w:pPr>
            <w:r w:rsidRPr="00391969">
              <w:rPr>
                <w:b/>
                <w:bCs/>
              </w:rPr>
              <w:t>Disease</w:t>
            </w:r>
            <w:r w:rsidRPr="006E62FF">
              <w:t>_</w:t>
            </w:r>
          </w:p>
        </w:tc>
        <w:tc>
          <w:tcPr>
            <w:tcW w:w="2391" w:type="dxa"/>
          </w:tcPr>
          <w:p w14:paraId="7AA31F6D" w14:textId="685F99BA" w:rsidR="00971D88" w:rsidRPr="006E62FF" w:rsidRDefault="006E62FF" w:rsidP="00E7716C">
            <w:pPr>
              <w:cnfStyle w:val="000000000000" w:firstRow="0" w:lastRow="0" w:firstColumn="0" w:lastColumn="0" w:oddVBand="0" w:evenVBand="0" w:oddHBand="0" w:evenHBand="0" w:firstRowFirstColumn="0" w:firstRowLastColumn="0" w:lastRowFirstColumn="0" w:lastRowLastColumn="0"/>
            </w:pPr>
            <w:r w:rsidRPr="006E62FF">
              <w:t>Disease</w:t>
            </w:r>
          </w:p>
        </w:tc>
      </w:tr>
    </w:tbl>
    <w:p w14:paraId="77D0E3FE" w14:textId="77777777" w:rsidR="00517580" w:rsidRDefault="00517580" w:rsidP="00E7716C"/>
    <w:p w14:paraId="1BEB4B05" w14:textId="6DDF3490" w:rsidR="00517580" w:rsidRDefault="00517580" w:rsidP="00E7716C">
      <w:r>
        <w:t>This is the list of scientific concept names related to 3-D Structure ecosystem</w:t>
      </w:r>
    </w:p>
    <w:tbl>
      <w:tblPr>
        <w:tblStyle w:val="ReportTable"/>
        <w:tblW w:w="0" w:type="auto"/>
        <w:tblLook w:val="04A0" w:firstRow="1" w:lastRow="0" w:firstColumn="1" w:lastColumn="0" w:noHBand="0" w:noVBand="1"/>
      </w:tblPr>
      <w:tblGrid>
        <w:gridCol w:w="2390"/>
        <w:gridCol w:w="2390"/>
        <w:gridCol w:w="2391"/>
        <w:gridCol w:w="2391"/>
      </w:tblGrid>
      <w:tr w:rsidR="00517580" w:rsidRPr="00376B65" w14:paraId="622D8511" w14:textId="77777777" w:rsidTr="00B15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2CA9B6CA" w14:textId="77777777" w:rsidR="00517580" w:rsidRPr="00376B65" w:rsidRDefault="00517580" w:rsidP="00E7716C">
            <w:r w:rsidRPr="00376B65">
              <w:t>Prefix</w:t>
            </w:r>
          </w:p>
        </w:tc>
        <w:tc>
          <w:tcPr>
            <w:tcW w:w="2390" w:type="dxa"/>
            <w:tcBorders>
              <w:right w:val="single" w:sz="4" w:space="0" w:color="auto"/>
            </w:tcBorders>
          </w:tcPr>
          <w:p w14:paraId="05D6312A" w14:textId="77777777" w:rsidR="00517580" w:rsidRPr="00376B65" w:rsidRDefault="00517580" w:rsidP="00E7716C">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0528BA34" w14:textId="77777777" w:rsidR="00517580" w:rsidRPr="00376B65" w:rsidRDefault="00517580" w:rsidP="00E7716C">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067C1B3C" w14:textId="77777777" w:rsidR="00517580" w:rsidRPr="00376B65" w:rsidRDefault="00517580" w:rsidP="00E7716C">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BE5A93" w:rsidRPr="00376B65" w14:paraId="567D95CE" w14:textId="77777777" w:rsidTr="00B15C3F">
        <w:tc>
          <w:tcPr>
            <w:cnfStyle w:val="001000000000" w:firstRow="0" w:lastRow="0" w:firstColumn="1" w:lastColumn="0" w:oddVBand="0" w:evenVBand="0" w:oddHBand="0" w:evenHBand="0" w:firstRowFirstColumn="0" w:firstRowLastColumn="0" w:lastRowFirstColumn="0" w:lastRowLastColumn="0"/>
            <w:tcW w:w="2390" w:type="dxa"/>
          </w:tcPr>
          <w:p w14:paraId="145F4DD1" w14:textId="6A7E4B2D" w:rsidR="00BE5A93" w:rsidRPr="00BE5A93" w:rsidRDefault="00BE5A93" w:rsidP="00E7716C">
            <w:proofErr w:type="spellStart"/>
            <w:r w:rsidRPr="00BE5A93">
              <w:t>Xr</w:t>
            </w:r>
            <w:proofErr w:type="spellEnd"/>
            <w:r w:rsidRPr="00BE5A93">
              <w:t>_</w:t>
            </w:r>
          </w:p>
        </w:tc>
        <w:tc>
          <w:tcPr>
            <w:tcW w:w="2390" w:type="dxa"/>
            <w:tcBorders>
              <w:right w:val="single" w:sz="4" w:space="0" w:color="auto"/>
            </w:tcBorders>
          </w:tcPr>
          <w:p w14:paraId="273913E8" w14:textId="68E752F8" w:rsidR="00BE5A93" w:rsidRPr="00376B65" w:rsidRDefault="00002D69" w:rsidP="00E7716C">
            <w:pPr>
              <w:cnfStyle w:val="000000000000" w:firstRow="0" w:lastRow="0" w:firstColumn="0" w:lastColumn="0" w:oddVBand="0" w:evenVBand="0" w:oddHBand="0" w:evenHBand="0" w:firstRowFirstColumn="0" w:firstRowLastColumn="0" w:lastRowFirstColumn="0" w:lastRowLastColumn="0"/>
            </w:pPr>
            <w:r>
              <w:t>Macromolecular</w:t>
            </w:r>
            <w:r w:rsidR="00BE5A93">
              <w:t xml:space="preserve"> structures</w:t>
            </w:r>
          </w:p>
        </w:tc>
        <w:tc>
          <w:tcPr>
            <w:tcW w:w="2391" w:type="dxa"/>
            <w:tcBorders>
              <w:left w:val="single" w:sz="4" w:space="0" w:color="auto"/>
            </w:tcBorders>
          </w:tcPr>
          <w:p w14:paraId="53BD81F9" w14:textId="77777777" w:rsidR="00BE5A93" w:rsidRPr="00376B65" w:rsidRDefault="00BE5A93" w:rsidP="00E7716C">
            <w:pPr>
              <w:cnfStyle w:val="000000000000" w:firstRow="0" w:lastRow="0" w:firstColumn="0" w:lastColumn="0" w:oddVBand="0" w:evenVBand="0" w:oddHBand="0" w:evenHBand="0" w:firstRowFirstColumn="0" w:firstRowLastColumn="0" w:lastRowFirstColumn="0" w:lastRowLastColumn="0"/>
            </w:pPr>
          </w:p>
        </w:tc>
        <w:tc>
          <w:tcPr>
            <w:tcW w:w="2391" w:type="dxa"/>
          </w:tcPr>
          <w:p w14:paraId="28300D5E" w14:textId="77777777" w:rsidR="00BE5A93" w:rsidRPr="00376B65" w:rsidRDefault="00BE5A93" w:rsidP="00E7716C">
            <w:pPr>
              <w:cnfStyle w:val="000000000000" w:firstRow="0" w:lastRow="0" w:firstColumn="0" w:lastColumn="0" w:oddVBand="0" w:evenVBand="0" w:oddHBand="0" w:evenHBand="0" w:firstRowFirstColumn="0" w:firstRowLastColumn="0" w:lastRowFirstColumn="0" w:lastRowLastColumn="0"/>
            </w:pPr>
          </w:p>
        </w:tc>
      </w:tr>
    </w:tbl>
    <w:p w14:paraId="0756C6D4" w14:textId="77777777" w:rsidR="00517580" w:rsidRDefault="00517580" w:rsidP="00E7716C"/>
    <w:p w14:paraId="4731E230" w14:textId="17740A3C" w:rsidR="00517580" w:rsidRDefault="00517580" w:rsidP="00E7716C">
      <w:r>
        <w:t>This is the list of scientific concept names related to molecule ecosystem</w:t>
      </w:r>
    </w:p>
    <w:tbl>
      <w:tblPr>
        <w:tblStyle w:val="ReportTable"/>
        <w:tblW w:w="0" w:type="auto"/>
        <w:tblLook w:val="04A0" w:firstRow="1" w:lastRow="0" w:firstColumn="1" w:lastColumn="0" w:noHBand="0" w:noVBand="1"/>
      </w:tblPr>
      <w:tblGrid>
        <w:gridCol w:w="2390"/>
        <w:gridCol w:w="2390"/>
        <w:gridCol w:w="2391"/>
        <w:gridCol w:w="2391"/>
      </w:tblGrid>
      <w:tr w:rsidR="00517580" w:rsidRPr="00376B65" w14:paraId="6F7C2289" w14:textId="77777777" w:rsidTr="00B15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5FBF3037" w14:textId="77777777" w:rsidR="00517580" w:rsidRPr="00376B65" w:rsidRDefault="00517580" w:rsidP="00E7716C">
            <w:r w:rsidRPr="00376B65">
              <w:t>Prefix</w:t>
            </w:r>
          </w:p>
        </w:tc>
        <w:tc>
          <w:tcPr>
            <w:tcW w:w="2390" w:type="dxa"/>
            <w:tcBorders>
              <w:right w:val="single" w:sz="4" w:space="0" w:color="auto"/>
            </w:tcBorders>
          </w:tcPr>
          <w:p w14:paraId="44A99395" w14:textId="77777777" w:rsidR="00517580" w:rsidRPr="00376B65" w:rsidRDefault="00517580" w:rsidP="00E7716C">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388FA0A8" w14:textId="77777777" w:rsidR="00517580" w:rsidRPr="00376B65" w:rsidRDefault="00517580" w:rsidP="00E7716C">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79132B96" w14:textId="77777777" w:rsidR="00517580" w:rsidRPr="00376B65" w:rsidRDefault="00517580" w:rsidP="00E7716C">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517580" w:rsidRPr="00376B65" w14:paraId="0157872F" w14:textId="77777777" w:rsidTr="00B15C3F">
        <w:tc>
          <w:tcPr>
            <w:cnfStyle w:val="001000000000" w:firstRow="0" w:lastRow="0" w:firstColumn="1" w:lastColumn="0" w:oddVBand="0" w:evenVBand="0" w:oddHBand="0" w:evenHBand="0" w:firstRowFirstColumn="0" w:firstRowLastColumn="0" w:lastRowFirstColumn="0" w:lastRowLastColumn="0"/>
            <w:tcW w:w="2390" w:type="dxa"/>
          </w:tcPr>
          <w:p w14:paraId="1B4EF8FE" w14:textId="29373FE5" w:rsidR="00517580" w:rsidRPr="00517580" w:rsidRDefault="00391969" w:rsidP="00E7716C">
            <w:r>
              <w:t>Molecular_</w:t>
            </w:r>
          </w:p>
        </w:tc>
        <w:tc>
          <w:tcPr>
            <w:tcW w:w="2390" w:type="dxa"/>
            <w:tcBorders>
              <w:right w:val="single" w:sz="4" w:space="0" w:color="auto"/>
            </w:tcBorders>
          </w:tcPr>
          <w:p w14:paraId="3FB2E1F8" w14:textId="4FE2EDEB" w:rsidR="00517580" w:rsidRPr="0081769A" w:rsidRDefault="00002D69" w:rsidP="00E7716C">
            <w:pPr>
              <w:cnfStyle w:val="000000000000" w:firstRow="0" w:lastRow="0" w:firstColumn="0" w:lastColumn="0" w:oddVBand="0" w:evenVBand="0" w:oddHBand="0" w:evenHBand="0" w:firstRowFirstColumn="0" w:firstRowLastColumn="0" w:lastRowFirstColumn="0" w:lastRowLastColumn="0"/>
            </w:pPr>
            <w:r>
              <w:t>G</w:t>
            </w:r>
            <w:r w:rsidR="00391969">
              <w:t>roup of molecules</w:t>
            </w:r>
            <w:r>
              <w:t>, molecular entities</w:t>
            </w:r>
          </w:p>
        </w:tc>
        <w:tc>
          <w:tcPr>
            <w:tcW w:w="2391" w:type="dxa"/>
            <w:tcBorders>
              <w:left w:val="single" w:sz="4" w:space="0" w:color="auto"/>
            </w:tcBorders>
          </w:tcPr>
          <w:p w14:paraId="4C93BBB0" w14:textId="72813C56" w:rsidR="00517580" w:rsidRPr="0081769A" w:rsidRDefault="0081769A" w:rsidP="00E7716C">
            <w:pPr>
              <w:cnfStyle w:val="000000000000" w:firstRow="0" w:lastRow="0" w:firstColumn="0" w:lastColumn="0" w:oddVBand="0" w:evenVBand="0" w:oddHBand="0" w:evenHBand="0" w:firstRowFirstColumn="0" w:firstRowLastColumn="0" w:lastRowFirstColumn="0" w:lastRowLastColumn="0"/>
            </w:pPr>
            <w:r w:rsidRPr="00391969">
              <w:rPr>
                <w:b/>
                <w:bCs/>
              </w:rPr>
              <w:t>Lipid</w:t>
            </w:r>
            <w:r w:rsidRPr="0081769A">
              <w:t>_</w:t>
            </w:r>
          </w:p>
        </w:tc>
        <w:tc>
          <w:tcPr>
            <w:tcW w:w="2391" w:type="dxa"/>
          </w:tcPr>
          <w:p w14:paraId="5A942B8C" w14:textId="3A0B57D8" w:rsidR="00517580" w:rsidRPr="0081769A" w:rsidRDefault="0081769A" w:rsidP="00E7716C">
            <w:pPr>
              <w:cnfStyle w:val="000000000000" w:firstRow="0" w:lastRow="0" w:firstColumn="0" w:lastColumn="0" w:oddVBand="0" w:evenVBand="0" w:oddHBand="0" w:evenHBand="0" w:firstRowFirstColumn="0" w:firstRowLastColumn="0" w:lastRowFirstColumn="0" w:lastRowLastColumn="0"/>
            </w:pPr>
            <w:r w:rsidRPr="0081769A">
              <w:t>Lipid</w:t>
            </w:r>
          </w:p>
        </w:tc>
      </w:tr>
      <w:tr w:rsidR="0081769A" w:rsidRPr="00376B65" w14:paraId="0BE4D15A" w14:textId="77777777" w:rsidTr="00B15C3F">
        <w:tc>
          <w:tcPr>
            <w:cnfStyle w:val="001000000000" w:firstRow="0" w:lastRow="0" w:firstColumn="1" w:lastColumn="0" w:oddVBand="0" w:evenVBand="0" w:oddHBand="0" w:evenHBand="0" w:firstRowFirstColumn="0" w:firstRowLastColumn="0" w:lastRowFirstColumn="0" w:lastRowLastColumn="0"/>
            <w:tcW w:w="2390" w:type="dxa"/>
          </w:tcPr>
          <w:p w14:paraId="6C9193E1" w14:textId="77777777" w:rsidR="0081769A" w:rsidRDefault="0081769A" w:rsidP="00E7716C"/>
        </w:tc>
        <w:tc>
          <w:tcPr>
            <w:tcW w:w="2390" w:type="dxa"/>
            <w:tcBorders>
              <w:right w:val="single" w:sz="4" w:space="0" w:color="auto"/>
            </w:tcBorders>
          </w:tcPr>
          <w:p w14:paraId="27E32011" w14:textId="77777777" w:rsidR="0081769A" w:rsidRPr="0081769A" w:rsidRDefault="0081769A" w:rsidP="00E7716C">
            <w:pPr>
              <w:cnfStyle w:val="000000000000" w:firstRow="0" w:lastRow="0" w:firstColumn="0" w:lastColumn="0" w:oddVBand="0" w:evenVBand="0" w:oddHBand="0" w:evenHBand="0" w:firstRowFirstColumn="0" w:firstRowLastColumn="0" w:lastRowFirstColumn="0" w:lastRowLastColumn="0"/>
            </w:pPr>
          </w:p>
        </w:tc>
        <w:tc>
          <w:tcPr>
            <w:tcW w:w="2391" w:type="dxa"/>
            <w:tcBorders>
              <w:left w:val="single" w:sz="4" w:space="0" w:color="auto"/>
            </w:tcBorders>
          </w:tcPr>
          <w:p w14:paraId="4F51F348" w14:textId="6F912018" w:rsidR="0081769A" w:rsidRPr="0081769A" w:rsidRDefault="0081769A" w:rsidP="00E7716C">
            <w:pPr>
              <w:cnfStyle w:val="000000000000" w:firstRow="0" w:lastRow="0" w:firstColumn="0" w:lastColumn="0" w:oddVBand="0" w:evenVBand="0" w:oddHBand="0" w:evenHBand="0" w:firstRowFirstColumn="0" w:firstRowLastColumn="0" w:lastRowFirstColumn="0" w:lastRowLastColumn="0"/>
            </w:pPr>
            <w:r w:rsidRPr="00391969">
              <w:rPr>
                <w:b/>
                <w:bCs/>
              </w:rPr>
              <w:t>SM</w:t>
            </w:r>
            <w:r>
              <w:t>_</w:t>
            </w:r>
          </w:p>
        </w:tc>
        <w:tc>
          <w:tcPr>
            <w:tcW w:w="2391" w:type="dxa"/>
          </w:tcPr>
          <w:p w14:paraId="15EEF976" w14:textId="2AD84684" w:rsidR="0081769A" w:rsidRPr="0081769A" w:rsidRDefault="0081769A" w:rsidP="00E7716C">
            <w:pPr>
              <w:cnfStyle w:val="000000000000" w:firstRow="0" w:lastRow="0" w:firstColumn="0" w:lastColumn="0" w:oddVBand="0" w:evenVBand="0" w:oddHBand="0" w:evenHBand="0" w:firstRowFirstColumn="0" w:firstRowLastColumn="0" w:lastRowFirstColumn="0" w:lastRowLastColumn="0"/>
            </w:pPr>
            <w:r>
              <w:t>Small molecule</w:t>
            </w:r>
          </w:p>
        </w:tc>
      </w:tr>
    </w:tbl>
    <w:p w14:paraId="0845C427" w14:textId="77777777" w:rsidR="00517580" w:rsidRDefault="00517580" w:rsidP="00E7716C"/>
    <w:p w14:paraId="59B9658E" w14:textId="7565F7D9" w:rsidR="00517580" w:rsidRDefault="00517580" w:rsidP="00E7716C">
      <w:r>
        <w:t>This is the list of scientific concept names related to protein domain ecosystem</w:t>
      </w:r>
    </w:p>
    <w:tbl>
      <w:tblPr>
        <w:tblStyle w:val="ReportTable"/>
        <w:tblW w:w="0" w:type="auto"/>
        <w:tblLook w:val="04A0" w:firstRow="1" w:lastRow="0" w:firstColumn="1" w:lastColumn="0" w:noHBand="0" w:noVBand="1"/>
      </w:tblPr>
      <w:tblGrid>
        <w:gridCol w:w="2390"/>
        <w:gridCol w:w="2390"/>
        <w:gridCol w:w="2391"/>
        <w:gridCol w:w="2391"/>
      </w:tblGrid>
      <w:tr w:rsidR="00517580" w:rsidRPr="00376B65" w14:paraId="68213A0E" w14:textId="77777777" w:rsidTr="00B15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3879D68C" w14:textId="77777777" w:rsidR="00517580" w:rsidRPr="00376B65" w:rsidRDefault="00517580" w:rsidP="00E7716C">
            <w:r w:rsidRPr="00376B65">
              <w:lastRenderedPageBreak/>
              <w:t>Prefix</w:t>
            </w:r>
          </w:p>
        </w:tc>
        <w:tc>
          <w:tcPr>
            <w:tcW w:w="2390" w:type="dxa"/>
            <w:tcBorders>
              <w:right w:val="single" w:sz="4" w:space="0" w:color="auto"/>
            </w:tcBorders>
          </w:tcPr>
          <w:p w14:paraId="35288A28" w14:textId="77777777" w:rsidR="00517580" w:rsidRPr="00376B65" w:rsidRDefault="00517580" w:rsidP="00E7716C">
            <w:pPr>
              <w:cnfStyle w:val="100000000000" w:firstRow="1" w:lastRow="0" w:firstColumn="0" w:lastColumn="0" w:oddVBand="0" w:evenVBand="0" w:oddHBand="0" w:evenHBand="0" w:firstRowFirstColumn="0" w:firstRowLastColumn="0" w:lastRowFirstColumn="0" w:lastRowLastColumn="0"/>
            </w:pPr>
            <w:r w:rsidRPr="00376B65">
              <w:t>Scientific concept</w:t>
            </w:r>
          </w:p>
        </w:tc>
        <w:tc>
          <w:tcPr>
            <w:tcW w:w="2391" w:type="dxa"/>
            <w:tcBorders>
              <w:left w:val="single" w:sz="4" w:space="0" w:color="auto"/>
            </w:tcBorders>
          </w:tcPr>
          <w:p w14:paraId="6F48FD71" w14:textId="77777777" w:rsidR="00517580" w:rsidRPr="00376B65" w:rsidRDefault="00517580" w:rsidP="00E7716C">
            <w:pPr>
              <w:cnfStyle w:val="100000000000" w:firstRow="1" w:lastRow="0" w:firstColumn="0" w:lastColumn="0" w:oddVBand="0" w:evenVBand="0" w:oddHBand="0" w:evenHBand="0" w:firstRowFirstColumn="0" w:firstRowLastColumn="0" w:lastRowFirstColumn="0" w:lastRowLastColumn="0"/>
            </w:pPr>
            <w:r w:rsidRPr="00376B65">
              <w:t>Prefix</w:t>
            </w:r>
          </w:p>
        </w:tc>
        <w:tc>
          <w:tcPr>
            <w:tcW w:w="2391" w:type="dxa"/>
          </w:tcPr>
          <w:p w14:paraId="5E2FBAE1" w14:textId="77777777" w:rsidR="00517580" w:rsidRPr="00376B65" w:rsidRDefault="00517580" w:rsidP="00E7716C">
            <w:pPr>
              <w:cnfStyle w:val="100000000000" w:firstRow="1" w:lastRow="0" w:firstColumn="0" w:lastColumn="0" w:oddVBand="0" w:evenVBand="0" w:oddHBand="0" w:evenHBand="0" w:firstRowFirstColumn="0" w:firstRowLastColumn="0" w:lastRowFirstColumn="0" w:lastRowLastColumn="0"/>
            </w:pPr>
            <w:r w:rsidRPr="00376B65">
              <w:t>Scientific concept</w:t>
            </w:r>
          </w:p>
        </w:tc>
      </w:tr>
      <w:tr w:rsidR="00BE5A93" w:rsidRPr="00376B65" w14:paraId="4BFEC943" w14:textId="77777777" w:rsidTr="00B15C3F">
        <w:tc>
          <w:tcPr>
            <w:cnfStyle w:val="001000000000" w:firstRow="0" w:lastRow="0" w:firstColumn="1" w:lastColumn="0" w:oddVBand="0" w:evenVBand="0" w:oddHBand="0" w:evenHBand="0" w:firstRowFirstColumn="0" w:firstRowLastColumn="0" w:lastRowFirstColumn="0" w:lastRowLastColumn="0"/>
            <w:tcW w:w="2390" w:type="dxa"/>
          </w:tcPr>
          <w:p w14:paraId="4115FB9C" w14:textId="130E96E1" w:rsidR="00BE5A93" w:rsidRPr="00376B65" w:rsidRDefault="00BE5A93" w:rsidP="00E7716C">
            <w:r>
              <w:t>IP_</w:t>
            </w:r>
          </w:p>
        </w:tc>
        <w:tc>
          <w:tcPr>
            <w:tcW w:w="2390" w:type="dxa"/>
            <w:tcBorders>
              <w:right w:val="single" w:sz="4" w:space="0" w:color="auto"/>
            </w:tcBorders>
          </w:tcPr>
          <w:p w14:paraId="036271AF" w14:textId="473767ED" w:rsidR="00BE5A93" w:rsidRPr="00BE5A93" w:rsidRDefault="00BE5A93" w:rsidP="00E7716C">
            <w:pPr>
              <w:cnfStyle w:val="000000000000" w:firstRow="0" w:lastRow="0" w:firstColumn="0" w:lastColumn="0" w:oddVBand="0" w:evenVBand="0" w:oddHBand="0" w:evenHBand="0" w:firstRowFirstColumn="0" w:firstRowLastColumn="0" w:lastRowFirstColumn="0" w:lastRowLastColumn="0"/>
            </w:pPr>
            <w:proofErr w:type="spellStart"/>
            <w:r w:rsidRPr="00BE5A93">
              <w:t>Interpro</w:t>
            </w:r>
            <w:proofErr w:type="spellEnd"/>
          </w:p>
        </w:tc>
        <w:tc>
          <w:tcPr>
            <w:tcW w:w="2391" w:type="dxa"/>
            <w:tcBorders>
              <w:left w:val="single" w:sz="4" w:space="0" w:color="auto"/>
            </w:tcBorders>
          </w:tcPr>
          <w:p w14:paraId="72AFEA2A" w14:textId="77777777" w:rsidR="00BE5A93" w:rsidRPr="00376B65" w:rsidRDefault="00BE5A93" w:rsidP="00E7716C">
            <w:pPr>
              <w:cnfStyle w:val="000000000000" w:firstRow="0" w:lastRow="0" w:firstColumn="0" w:lastColumn="0" w:oddVBand="0" w:evenVBand="0" w:oddHBand="0" w:evenHBand="0" w:firstRowFirstColumn="0" w:firstRowLastColumn="0" w:lastRowFirstColumn="0" w:lastRowLastColumn="0"/>
            </w:pPr>
          </w:p>
        </w:tc>
        <w:tc>
          <w:tcPr>
            <w:tcW w:w="2391" w:type="dxa"/>
          </w:tcPr>
          <w:p w14:paraId="61B731CF" w14:textId="77777777" w:rsidR="00BE5A93" w:rsidRPr="00376B65" w:rsidRDefault="00BE5A93" w:rsidP="00E7716C">
            <w:pPr>
              <w:cnfStyle w:val="000000000000" w:firstRow="0" w:lastRow="0" w:firstColumn="0" w:lastColumn="0" w:oddVBand="0" w:evenVBand="0" w:oddHBand="0" w:evenHBand="0" w:firstRowFirstColumn="0" w:firstRowLastColumn="0" w:lastRowFirstColumn="0" w:lastRowLastColumn="0"/>
            </w:pPr>
          </w:p>
        </w:tc>
      </w:tr>
    </w:tbl>
    <w:p w14:paraId="5DBD0FA3" w14:textId="77777777" w:rsidR="00517580" w:rsidRDefault="00517580" w:rsidP="00E7716C"/>
    <w:p w14:paraId="10D7866C" w14:textId="77777777" w:rsidR="00C53A2E" w:rsidRDefault="00C53A2E" w:rsidP="00E7716C"/>
    <w:p w14:paraId="3EB4BA21" w14:textId="3DFB9BC3" w:rsidR="00766D81" w:rsidRDefault="00AF503C" w:rsidP="00E7716C">
      <w:r>
        <w:t xml:space="preserve">For example, </w:t>
      </w:r>
      <w:r w:rsidR="00766D81">
        <w:t>A more precise definition could be:</w:t>
      </w:r>
    </w:p>
    <w:p w14:paraId="36556984" w14:textId="77777777" w:rsidR="00766D81" w:rsidRDefault="00766D81" w:rsidP="00FD7153">
      <w:pPr>
        <w:pStyle w:val="ListParagraph"/>
        <w:numPr>
          <w:ilvl w:val="0"/>
          <w:numId w:val="6"/>
        </w:numPr>
      </w:pPr>
      <w:proofErr w:type="spellStart"/>
      <w:r>
        <w:t>Prot_seq</w:t>
      </w:r>
      <w:proofErr w:type="spellEnd"/>
      <w:r>
        <w:t>: Protein sequence</w:t>
      </w:r>
    </w:p>
    <w:p w14:paraId="05BDCB84" w14:textId="77777777" w:rsidR="00766D81" w:rsidRDefault="00766D81" w:rsidP="00FD7153">
      <w:pPr>
        <w:pStyle w:val="ListParagraph"/>
        <w:numPr>
          <w:ilvl w:val="0"/>
          <w:numId w:val="6"/>
        </w:numPr>
      </w:pPr>
      <w:proofErr w:type="spellStart"/>
      <w:r>
        <w:t>Prot_dom</w:t>
      </w:r>
      <w:proofErr w:type="spellEnd"/>
      <w:r>
        <w:t>: Protein domain</w:t>
      </w:r>
    </w:p>
    <w:p w14:paraId="5D354345" w14:textId="77777777" w:rsidR="00766D81" w:rsidRDefault="00766D81" w:rsidP="00FD7153">
      <w:pPr>
        <w:pStyle w:val="ListParagraph"/>
        <w:numPr>
          <w:ilvl w:val="0"/>
          <w:numId w:val="6"/>
        </w:numPr>
      </w:pPr>
      <w:proofErr w:type="spellStart"/>
      <w:r>
        <w:t>Prot_AC</w:t>
      </w:r>
      <w:proofErr w:type="spellEnd"/>
      <w:r>
        <w:t>: Protein accession</w:t>
      </w:r>
    </w:p>
    <w:p w14:paraId="5F62905F" w14:textId="77777777" w:rsidR="00766D81" w:rsidRDefault="00766D81" w:rsidP="00FD7153">
      <w:pPr>
        <w:pStyle w:val="ListParagraph"/>
        <w:numPr>
          <w:ilvl w:val="0"/>
          <w:numId w:val="6"/>
        </w:numPr>
      </w:pPr>
      <w:proofErr w:type="spellStart"/>
      <w:r>
        <w:t>Prot_Name</w:t>
      </w:r>
      <w:proofErr w:type="spellEnd"/>
      <w:r>
        <w:t>: Protein name</w:t>
      </w:r>
    </w:p>
    <w:p w14:paraId="63497256" w14:textId="77777777" w:rsidR="00766D81" w:rsidRDefault="00766D81" w:rsidP="00E7716C"/>
    <w:p w14:paraId="0AE459A7" w14:textId="4F61319D" w:rsidR="00C53A2E" w:rsidRDefault="00C53A2E" w:rsidP="00E7716C">
      <w:r>
        <w:t xml:space="preserve">Note: </w:t>
      </w:r>
      <w:r w:rsidRPr="00C53A2E">
        <w:rPr>
          <w:b/>
          <w:bCs/>
        </w:rPr>
        <w:t>Mv_</w:t>
      </w:r>
      <w:r>
        <w:t xml:space="preserve"> are only used for Materialized views or tables computed on the fly from a query</w:t>
      </w:r>
    </w:p>
    <w:p w14:paraId="12A2A1E6" w14:textId="755014D6" w:rsidR="00C53A2E" w:rsidRDefault="00C53A2E" w:rsidP="00E7716C"/>
    <w:p w14:paraId="13B447AE" w14:textId="09EE58AA" w:rsidR="00766D81" w:rsidRDefault="00C53A2E" w:rsidP="00E7716C">
      <w:pPr>
        <w:pStyle w:val="Heading5"/>
      </w:pPr>
      <w:bookmarkStart w:id="121" w:name="_Toc175842018"/>
      <w:r>
        <w:t xml:space="preserve">Table </w:t>
      </w:r>
      <w:r w:rsidR="00766D81" w:rsidRPr="00536B2B">
        <w:t>Suffix:</w:t>
      </w:r>
      <w:bookmarkEnd w:id="121"/>
    </w:p>
    <w:p w14:paraId="0CC32BB9" w14:textId="77777777" w:rsidR="00C53A2E" w:rsidRPr="00C53A2E" w:rsidRDefault="00C53A2E" w:rsidP="00E7716C"/>
    <w:p w14:paraId="062E8A0C" w14:textId="77777777" w:rsidR="00766D81" w:rsidRDefault="00766D81" w:rsidP="00FD7153">
      <w:pPr>
        <w:pStyle w:val="ListParagraph"/>
        <w:numPr>
          <w:ilvl w:val="0"/>
          <w:numId w:val="5"/>
        </w:numPr>
      </w:pPr>
      <w:r>
        <w:t xml:space="preserve">_entry: Tables representing a scientific concept. Example: </w:t>
      </w:r>
      <w:proofErr w:type="spellStart"/>
      <w:r>
        <w:t>gn</w:t>
      </w:r>
      <w:proofErr w:type="spellEnd"/>
      <w:r>
        <w:t xml:space="preserve"> for gene, </w:t>
      </w:r>
      <w:proofErr w:type="spellStart"/>
      <w:r>
        <w:t>prot</w:t>
      </w:r>
      <w:proofErr w:type="spellEnd"/>
      <w:r>
        <w:t xml:space="preserve"> for protein …</w:t>
      </w:r>
    </w:p>
    <w:p w14:paraId="4272ABCD" w14:textId="77777777" w:rsidR="00766D81" w:rsidRDefault="00766D81" w:rsidP="00FD7153">
      <w:pPr>
        <w:pStyle w:val="ListParagraph"/>
        <w:numPr>
          <w:ilvl w:val="0"/>
          <w:numId w:val="5"/>
        </w:numPr>
      </w:pPr>
      <w:r>
        <w:t xml:space="preserve">_syn: Synonyms of an _entry table, </w:t>
      </w:r>
      <w:proofErr w:type="spellStart"/>
      <w:r>
        <w:t>gn_syn</w:t>
      </w:r>
      <w:proofErr w:type="spellEnd"/>
      <w:r>
        <w:t xml:space="preserve"> for gene synonyms</w:t>
      </w:r>
    </w:p>
    <w:p w14:paraId="4435AF37" w14:textId="77777777" w:rsidR="00766D81" w:rsidRDefault="00766D81" w:rsidP="00FD7153">
      <w:pPr>
        <w:pStyle w:val="ListParagraph"/>
        <w:numPr>
          <w:ilvl w:val="0"/>
          <w:numId w:val="5"/>
        </w:numPr>
      </w:pPr>
      <w:r>
        <w:t>_</w:t>
      </w:r>
      <w:proofErr w:type="spellStart"/>
      <w:r>
        <w:t>rel</w:t>
      </w:r>
      <w:proofErr w:type="spellEnd"/>
      <w:r>
        <w:t xml:space="preserve">: Relationship between _entry records: </w:t>
      </w:r>
      <w:proofErr w:type="spellStart"/>
      <w:r>
        <w:t>gn_rel</w:t>
      </w:r>
      <w:proofErr w:type="spellEnd"/>
      <w:r>
        <w:t xml:space="preserve"> for orthologs</w:t>
      </w:r>
    </w:p>
    <w:p w14:paraId="5A8F9F5B" w14:textId="77777777" w:rsidR="00766D81" w:rsidRDefault="00766D81" w:rsidP="00FD7153">
      <w:pPr>
        <w:pStyle w:val="ListParagraph"/>
        <w:numPr>
          <w:ilvl w:val="0"/>
          <w:numId w:val="5"/>
        </w:numPr>
      </w:pPr>
      <w:r>
        <w:t>_</w:t>
      </w:r>
      <w:proofErr w:type="spellStart"/>
      <w:r>
        <w:t>extdb</w:t>
      </w:r>
      <w:proofErr w:type="spellEnd"/>
      <w:r>
        <w:t xml:space="preserve">: External database identifier for an _entry. </w:t>
      </w:r>
      <w:proofErr w:type="spellStart"/>
      <w:r>
        <w:t>Prot_entry</w:t>
      </w:r>
      <w:proofErr w:type="spellEnd"/>
      <w:r>
        <w:t>: external identifier for a given protein</w:t>
      </w:r>
    </w:p>
    <w:p w14:paraId="52E13FBF" w14:textId="77777777" w:rsidR="00766D81" w:rsidRDefault="00766D81" w:rsidP="00FD7153">
      <w:pPr>
        <w:pStyle w:val="ListParagraph"/>
        <w:numPr>
          <w:ilvl w:val="0"/>
          <w:numId w:val="5"/>
        </w:numPr>
      </w:pPr>
      <w:r>
        <w:t xml:space="preserve">_tree/_hierarchy: Hierarchy between different _entry. </w:t>
      </w:r>
      <w:proofErr w:type="spellStart"/>
      <w:r>
        <w:t>Taxon_tree</w:t>
      </w:r>
      <w:proofErr w:type="spellEnd"/>
      <w:r>
        <w:t xml:space="preserve">: hierarchical classification of </w:t>
      </w:r>
      <w:proofErr w:type="spellStart"/>
      <w:r>
        <w:t>taxons</w:t>
      </w:r>
      <w:proofErr w:type="spellEnd"/>
    </w:p>
    <w:p w14:paraId="26576C7D" w14:textId="77777777" w:rsidR="00766D81" w:rsidRDefault="00766D81" w:rsidP="00FD7153">
      <w:pPr>
        <w:pStyle w:val="ListParagraph"/>
        <w:numPr>
          <w:ilvl w:val="0"/>
          <w:numId w:val="5"/>
        </w:numPr>
      </w:pPr>
      <w:r>
        <w:t>_map: Connection between _entry of 2 different scientific concepts or a scientific concept and its names</w:t>
      </w:r>
    </w:p>
    <w:p w14:paraId="02E9B2AF" w14:textId="77777777" w:rsidR="00766D81" w:rsidRDefault="00766D81" w:rsidP="00FD7153">
      <w:pPr>
        <w:pStyle w:val="ListParagraph"/>
        <w:numPr>
          <w:ilvl w:val="0"/>
          <w:numId w:val="5"/>
        </w:numPr>
      </w:pPr>
      <w:r>
        <w:t>_stat: statistical or agglomeration table</w:t>
      </w:r>
    </w:p>
    <w:p w14:paraId="5A788AAF" w14:textId="77777777" w:rsidR="00766D81" w:rsidRDefault="00766D81" w:rsidP="00FD7153">
      <w:pPr>
        <w:pStyle w:val="ListParagraph"/>
        <w:numPr>
          <w:ilvl w:val="0"/>
          <w:numId w:val="5"/>
        </w:numPr>
      </w:pPr>
      <w:r>
        <w:t xml:space="preserve">_pos: Positions in a sequence. </w:t>
      </w:r>
      <w:proofErr w:type="spellStart"/>
      <w:r>
        <w:t>Transcript_pos</w:t>
      </w:r>
      <w:proofErr w:type="spellEnd"/>
      <w:r>
        <w:t>: each nucleotide of a given transcript</w:t>
      </w:r>
    </w:p>
    <w:p w14:paraId="5D6D54BC" w14:textId="77777777" w:rsidR="00766D81" w:rsidRDefault="00766D81" w:rsidP="00FD7153">
      <w:pPr>
        <w:pStyle w:val="ListParagraph"/>
        <w:numPr>
          <w:ilvl w:val="0"/>
          <w:numId w:val="5"/>
        </w:numPr>
      </w:pPr>
      <w:r>
        <w:t>_history: Previous values of a given record</w:t>
      </w:r>
    </w:p>
    <w:p w14:paraId="46589620" w14:textId="2C8B12C9" w:rsidR="00766D81" w:rsidRDefault="00766D81" w:rsidP="00E7716C">
      <w:pPr>
        <w:pStyle w:val="Heading5"/>
      </w:pPr>
    </w:p>
    <w:p w14:paraId="46A4CA32" w14:textId="2D53EF2A" w:rsidR="007A61B9" w:rsidRDefault="007A61B9" w:rsidP="00A959B3">
      <w:pPr>
        <w:pStyle w:val="Heading3"/>
      </w:pPr>
      <w:bookmarkStart w:id="122" w:name="_Toc175842019"/>
      <w:proofErr w:type="spellStart"/>
      <w:r>
        <w:t>Biorj</w:t>
      </w:r>
      <w:proofErr w:type="spellEnd"/>
      <w:r>
        <w:t xml:space="preserve"> </w:t>
      </w:r>
      <w:r w:rsidR="00A959B3">
        <w:t>File format</w:t>
      </w:r>
      <w:bookmarkEnd w:id="122"/>
    </w:p>
    <w:p w14:paraId="25364747" w14:textId="02E0BB0D" w:rsidR="00A959B3" w:rsidRPr="00A959B3" w:rsidRDefault="00A959B3" w:rsidP="00A959B3">
      <w:pPr>
        <w:pStyle w:val="Heading4"/>
      </w:pPr>
      <w:bookmarkStart w:id="123" w:name="_Toc175842020"/>
      <w:proofErr w:type="spellStart"/>
      <w:r>
        <w:t>Biorj</w:t>
      </w:r>
      <w:proofErr w:type="spellEnd"/>
      <w:r>
        <w:t xml:space="preserve"> theory</w:t>
      </w:r>
      <w:bookmarkEnd w:id="123"/>
    </w:p>
    <w:p w14:paraId="1F31B873" w14:textId="77777777" w:rsidR="0033470F" w:rsidRDefault="00450ACA" w:rsidP="00526730">
      <w:pPr>
        <w:spacing w:line="360" w:lineRule="auto"/>
        <w:jc w:val="both"/>
      </w:pPr>
      <w:proofErr w:type="spellStart"/>
      <w:r>
        <w:t>Biorj</w:t>
      </w:r>
      <w:proofErr w:type="spellEnd"/>
      <w:r>
        <w:t xml:space="preserve"> is a data exchange file format for BioRels. Contrary to many other file formats, it does not follow a specific “format”, where fields are rigidly defined. Instead, it is based on a json </w:t>
      </w:r>
      <w:r>
        <w:lastRenderedPageBreak/>
        <w:t xml:space="preserve">representation of the database, more precisely of the scientific concept and its dependencies you wish to export. </w:t>
      </w:r>
      <w:r w:rsidR="0033470F">
        <w:t>So,</w:t>
      </w:r>
      <w:r>
        <w:t xml:space="preserve"> let’s dive into the theory a bit by defining some context</w:t>
      </w:r>
      <w:r w:rsidR="0033470F">
        <w:t xml:space="preserve">. </w:t>
      </w:r>
    </w:p>
    <w:p w14:paraId="6653E09B" w14:textId="4D63BB30" w:rsidR="0033470F" w:rsidRDefault="0033470F" w:rsidP="007A61B9">
      <w:r w:rsidRPr="0033470F">
        <w:rPr>
          <w:noProof/>
        </w:rPr>
        <w:drawing>
          <wp:inline distT="0" distB="0" distL="0" distR="0" wp14:anchorId="061101B3" wp14:editId="6CA0970B">
            <wp:extent cx="6071870" cy="3968115"/>
            <wp:effectExtent l="0" t="0" r="0" b="0"/>
            <wp:docPr id="11" name="Graphic 10">
              <a:extLst xmlns:a="http://schemas.openxmlformats.org/drawingml/2006/main">
                <a:ext uri="{FF2B5EF4-FFF2-40B4-BE49-F238E27FC236}">
                  <a16:creationId xmlns:a16="http://schemas.microsoft.com/office/drawing/2014/main" id="{71785DD6-F899-6CC8-BC1D-04C0FB6F28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0">
                      <a:extLst>
                        <a:ext uri="{FF2B5EF4-FFF2-40B4-BE49-F238E27FC236}">
                          <a16:creationId xmlns:a16="http://schemas.microsoft.com/office/drawing/2014/main" id="{71785DD6-F899-6CC8-BC1D-04C0FB6F2829}"/>
                        </a:ext>
                      </a:extLst>
                    </pic:cNvPr>
                    <pic:cNvPicPr>
                      <a:picLocks noChangeAspect="1"/>
                    </pic:cNvPicPr>
                  </pic:nvPicPr>
                  <pic:blipFill rotWithShape="1">
                    <a:blip r:embed="rId27">
                      <a:extLst>
                        <a:ext uri="{96DAC541-7B7A-43D3-8B79-37D633B846F1}">
                          <asvg:svgBlip xmlns:asvg="http://schemas.microsoft.com/office/drawing/2016/SVG/main" r:embed="rId28"/>
                        </a:ext>
                      </a:extLst>
                    </a:blip>
                    <a:srcRect t="2599" r="1480" b="2487"/>
                    <a:stretch/>
                  </pic:blipFill>
                  <pic:spPr>
                    <a:xfrm>
                      <a:off x="0" y="0"/>
                      <a:ext cx="6071870" cy="3968115"/>
                    </a:xfrm>
                    <a:prstGeom prst="rect">
                      <a:avLst/>
                    </a:prstGeom>
                  </pic:spPr>
                </pic:pic>
              </a:graphicData>
            </a:graphic>
          </wp:inline>
        </w:drawing>
      </w:r>
    </w:p>
    <w:p w14:paraId="2C427A4A" w14:textId="72E7274B" w:rsidR="00487D49" w:rsidRDefault="0055098F" w:rsidP="00526730">
      <w:pPr>
        <w:spacing w:line="360" w:lineRule="auto"/>
        <w:ind w:firstLine="720"/>
        <w:jc w:val="both"/>
      </w:pPr>
      <w:r>
        <w:t>We will take the example of exporting experimental data from an assay. If you look at the image above, experimental data is at a L9 dependency level, which means there are 8 layers of critical dependency to export before we can properly export Experimental data.</w:t>
      </w:r>
      <w:r w:rsidR="00794AEF">
        <w:t xml:space="preserve"> If you have forgotten about dependencies, please review </w:t>
      </w:r>
      <w:r w:rsidR="00794AEF" w:rsidRPr="00794AEF">
        <w:rPr>
          <w:rStyle w:val="LinkChar"/>
        </w:rPr>
        <w:fldChar w:fldCharType="begin"/>
      </w:r>
      <w:r w:rsidR="00794AEF" w:rsidRPr="00794AEF">
        <w:rPr>
          <w:rStyle w:val="LinkChar"/>
        </w:rPr>
        <w:instrText xml:space="preserve"> REF _Ref174967542 \h </w:instrText>
      </w:r>
      <w:r w:rsidR="00794AEF">
        <w:rPr>
          <w:rStyle w:val="LinkChar"/>
        </w:rPr>
        <w:instrText xml:space="preserve"> \* MERGEFORMAT </w:instrText>
      </w:r>
      <w:r w:rsidR="00794AEF" w:rsidRPr="00794AEF">
        <w:rPr>
          <w:rStyle w:val="LinkChar"/>
        </w:rPr>
      </w:r>
      <w:r w:rsidR="00794AEF" w:rsidRPr="00794AEF">
        <w:rPr>
          <w:rStyle w:val="LinkChar"/>
        </w:rPr>
        <w:fldChar w:fldCharType="separate"/>
      </w:r>
      <w:r w:rsidR="00794AEF" w:rsidRPr="00794AEF">
        <w:rPr>
          <w:rStyle w:val="LinkChar"/>
        </w:rPr>
        <w:t>Understanding dependencies</w:t>
      </w:r>
      <w:r w:rsidR="00794AEF" w:rsidRPr="00794AEF">
        <w:rPr>
          <w:rStyle w:val="LinkChar"/>
        </w:rPr>
        <w:fldChar w:fldCharType="end"/>
      </w:r>
      <w:r w:rsidR="00794AEF" w:rsidRPr="00794AEF">
        <w:t xml:space="preserve"> section.</w:t>
      </w:r>
      <w:r>
        <w:t xml:space="preserve"> The previous level is Cell-based assay, which contains metadata about the type of assay. Itself has critical dependencies to several other concepts, such as the BioAssay ontology (L1), Molecular entity (L5), protein Target (L7) or Genetic Target (L5). All have additional critical dependencies, which covers protein, disease, molecular structure and gene concepts.  </w:t>
      </w:r>
      <w:r w:rsidR="00487D49">
        <w:t xml:space="preserve">Therefore, all data from critical dependencies will have to be extracted when requesting to export any experimental data. In terms of database schema and relationship, a critical dependency can be represented in two ways: Either via a foreign key to that critically dependent table or with a mapping table that possess foreign keys to both tables. In the </w:t>
      </w:r>
      <w:proofErr w:type="spellStart"/>
      <w:r w:rsidR="00487D49">
        <w:t>Biorj</w:t>
      </w:r>
      <w:proofErr w:type="spellEnd"/>
      <w:r w:rsidR="00487D49">
        <w:t xml:space="preserve"> format, which we will see </w:t>
      </w:r>
      <w:proofErr w:type="gramStart"/>
      <w:r w:rsidR="00487D49">
        <w:t>later on</w:t>
      </w:r>
      <w:proofErr w:type="gramEnd"/>
      <w:r w:rsidR="00487D49">
        <w:t xml:space="preserve">, we will take those critical dependency tables: Parents (P). </w:t>
      </w:r>
    </w:p>
    <w:p w14:paraId="503C1D94" w14:textId="37274CE4" w:rsidR="0033470F" w:rsidRDefault="00487D49" w:rsidP="00526730">
      <w:pPr>
        <w:spacing w:line="360" w:lineRule="auto"/>
        <w:ind w:firstLine="720"/>
        <w:jc w:val="both"/>
        <w:rPr>
          <w:color w:val="404040" w:themeColor="text1" w:themeTint="BF"/>
          <w:szCs w:val="18"/>
        </w:rPr>
      </w:pPr>
      <w:r>
        <w:t xml:space="preserve">In addition, some concept can have additional metadata information. If we take the example of an assay, it can have publications associated to it. We usually refer to those as </w:t>
      </w:r>
      <w:r w:rsidR="00794AEF" w:rsidRPr="00794AEF">
        <w:rPr>
          <w:b/>
          <w:bCs/>
          <w:i/>
          <w:iCs/>
        </w:rPr>
        <w:t xml:space="preserve">non-critical or </w:t>
      </w:r>
      <w:r w:rsidR="00794AEF" w:rsidRPr="00794AEF">
        <w:rPr>
          <w:b/>
          <w:bCs/>
          <w:i/>
          <w:iCs/>
        </w:rPr>
        <w:lastRenderedPageBreak/>
        <w:t>related</w:t>
      </w:r>
      <w:r w:rsidRPr="00794AEF">
        <w:rPr>
          <w:b/>
          <w:bCs/>
          <w:i/>
          <w:iCs/>
        </w:rPr>
        <w:t xml:space="preserve"> dependencies </w:t>
      </w:r>
      <w:r>
        <w:t>since they augment the data but are not critical. Thus, such information can also be extracted and save.</w:t>
      </w:r>
      <w:r w:rsidR="00794AEF">
        <w:t xml:space="preserve"> In the </w:t>
      </w:r>
      <w:proofErr w:type="spellStart"/>
      <w:r w:rsidR="00794AEF">
        <w:t>Biorj</w:t>
      </w:r>
      <w:proofErr w:type="spellEnd"/>
      <w:r w:rsidR="00794AEF">
        <w:t xml:space="preserve"> format, those will be called children. </w:t>
      </w:r>
    </w:p>
    <w:p w14:paraId="7828F00D" w14:textId="24B9FABE" w:rsidR="00794AEF" w:rsidRDefault="00794AEF" w:rsidP="00526730">
      <w:pPr>
        <w:spacing w:line="360" w:lineRule="auto"/>
        <w:ind w:firstLine="720"/>
        <w:jc w:val="both"/>
        <w:rPr>
          <w:color w:val="404040" w:themeColor="text1" w:themeTint="BF"/>
          <w:szCs w:val="18"/>
        </w:rPr>
      </w:pPr>
      <w:r>
        <w:rPr>
          <w:color w:val="404040" w:themeColor="text1" w:themeTint="BF"/>
          <w:szCs w:val="18"/>
        </w:rPr>
        <w:t xml:space="preserve">If we wish to export experimental data, we do not want to define </w:t>
      </w:r>
      <w:proofErr w:type="gramStart"/>
      <w:r>
        <w:rPr>
          <w:color w:val="404040" w:themeColor="text1" w:themeTint="BF"/>
          <w:szCs w:val="18"/>
        </w:rPr>
        <w:t>all of</w:t>
      </w:r>
      <w:proofErr w:type="gramEnd"/>
      <w:r>
        <w:rPr>
          <w:color w:val="404040" w:themeColor="text1" w:themeTint="BF"/>
          <w:szCs w:val="18"/>
        </w:rPr>
        <w:t xml:space="preserve"> the child and parents of an experimental data concept, which would include all 9 levels of dependencies and their non-critical dependencies. To alleviate some of this challenge, we can group tables into Blocks. A Publication block would provide the rules to extract the publication information, but also its authors, institutions, journal or abstract. Then, if one wants to extract </w:t>
      </w:r>
      <w:proofErr w:type="gramStart"/>
      <w:r>
        <w:rPr>
          <w:color w:val="404040" w:themeColor="text1" w:themeTint="BF"/>
          <w:szCs w:val="18"/>
        </w:rPr>
        <w:t>a</w:t>
      </w:r>
      <w:proofErr w:type="gramEnd"/>
      <w:r>
        <w:rPr>
          <w:color w:val="404040" w:themeColor="text1" w:themeTint="BF"/>
          <w:szCs w:val="18"/>
        </w:rPr>
        <w:t xml:space="preserve"> assay that has reported publications, we can just defines in the assay block that we want to also extract a publication block so that all publication information is also extracted.</w:t>
      </w:r>
    </w:p>
    <w:p w14:paraId="413EE6E3" w14:textId="6400384A" w:rsidR="00A959B3" w:rsidRDefault="00A959B3" w:rsidP="00526730">
      <w:pPr>
        <w:pStyle w:val="Heading4"/>
        <w:spacing w:line="360" w:lineRule="auto"/>
        <w:jc w:val="both"/>
      </w:pPr>
      <w:bookmarkStart w:id="124" w:name="_Toc175842021"/>
      <w:proofErr w:type="spellStart"/>
      <w:r>
        <w:t>Biorj</w:t>
      </w:r>
      <w:proofErr w:type="spellEnd"/>
      <w:r>
        <w:t xml:space="preserve"> rules</w:t>
      </w:r>
      <w:bookmarkEnd w:id="124"/>
    </w:p>
    <w:p w14:paraId="42496A20" w14:textId="4D99C5DD" w:rsidR="00794AEF" w:rsidRPr="00794AEF" w:rsidRDefault="00794AEF" w:rsidP="00526730">
      <w:pPr>
        <w:spacing w:line="360" w:lineRule="auto"/>
        <w:ind w:firstLine="720"/>
        <w:jc w:val="both"/>
        <w:rPr>
          <w:color w:val="404040" w:themeColor="text1" w:themeTint="BF"/>
          <w:szCs w:val="18"/>
        </w:rPr>
      </w:pPr>
      <w:r>
        <w:rPr>
          <w:color w:val="404040" w:themeColor="text1" w:themeTint="BF"/>
          <w:szCs w:val="18"/>
        </w:rPr>
        <w:t xml:space="preserve">Now that we have explained the concepts, let’s </w:t>
      </w:r>
      <w:r w:rsidR="00A959B3">
        <w:rPr>
          <w:color w:val="404040" w:themeColor="text1" w:themeTint="BF"/>
          <w:szCs w:val="18"/>
        </w:rPr>
        <w:t>look</w:t>
      </w:r>
      <w:r>
        <w:rPr>
          <w:color w:val="404040" w:themeColor="text1" w:themeTint="BF"/>
          <w:szCs w:val="18"/>
        </w:rPr>
        <w:t xml:space="preserve"> at</w:t>
      </w:r>
      <w:r w:rsidR="00A959B3">
        <w:rPr>
          <w:color w:val="404040" w:themeColor="text1" w:themeTint="BF"/>
          <w:szCs w:val="18"/>
        </w:rPr>
        <w:t xml:space="preserve"> the rule set defined in $TG_DIR/BACKEND/SCRIPT/BIORJ/BIORJ_RULES. We will first focus on</w:t>
      </w:r>
      <w:r>
        <w:rPr>
          <w:color w:val="404040" w:themeColor="text1" w:themeTint="BF"/>
          <w:szCs w:val="18"/>
        </w:rPr>
        <w:t xml:space="preserve"> an example with publications:</w:t>
      </w:r>
    </w:p>
    <w:p w14:paraId="15791E7A" w14:textId="77777777" w:rsidR="00794AEF" w:rsidRPr="00794AEF" w:rsidRDefault="00794AEF" w:rsidP="00794AEF">
      <w:pPr>
        <w:pStyle w:val="Code"/>
      </w:pPr>
      <w:r w:rsidRPr="00794AEF">
        <w:t xml:space="preserve">BLOCK   </w:t>
      </w:r>
      <w:proofErr w:type="spellStart"/>
      <w:r w:rsidRPr="00794AEF">
        <w:t>pmid_entry</w:t>
      </w:r>
      <w:proofErr w:type="spellEnd"/>
    </w:p>
    <w:p w14:paraId="6292E16B" w14:textId="77777777" w:rsidR="00794AEF" w:rsidRPr="00794AEF" w:rsidRDefault="00794AEF" w:rsidP="00794AEF">
      <w:pPr>
        <w:pStyle w:val="Code"/>
      </w:pPr>
      <w:proofErr w:type="gramStart"/>
      <w:r w:rsidRPr="00794AEF">
        <w:t xml:space="preserve">PARENT  </w:t>
      </w:r>
      <w:proofErr w:type="spellStart"/>
      <w:r w:rsidRPr="00794AEF">
        <w:t>pmid</w:t>
      </w:r>
      <w:proofErr w:type="gramEnd"/>
      <w:r w:rsidRPr="00794AEF">
        <w:t>_journal</w:t>
      </w:r>
      <w:proofErr w:type="spellEnd"/>
    </w:p>
    <w:p w14:paraId="37DEC16E" w14:textId="77777777" w:rsidR="00794AEF" w:rsidRPr="00794AEF" w:rsidRDefault="00794AEF" w:rsidP="00794AEF">
      <w:pPr>
        <w:pStyle w:val="Code"/>
      </w:pPr>
      <w:r w:rsidRPr="00794AEF">
        <w:t xml:space="preserve">CHILD   </w:t>
      </w:r>
      <w:proofErr w:type="spellStart"/>
      <w:r w:rsidRPr="00794AEF">
        <w:t>pmid_author_map</w:t>
      </w:r>
      <w:proofErr w:type="spellEnd"/>
      <w:r w:rsidRPr="00794AEF">
        <w:t>&lt;</w:t>
      </w:r>
      <w:proofErr w:type="spellStart"/>
      <w:r w:rsidRPr="00794AEF">
        <w:t>pmid_author</w:t>
      </w:r>
      <w:proofErr w:type="spellEnd"/>
      <w:r w:rsidRPr="00794AEF">
        <w:t>&lt;</w:t>
      </w:r>
      <w:proofErr w:type="spellStart"/>
      <w:r w:rsidRPr="00794AEF">
        <w:t>pmid_instit</w:t>
      </w:r>
      <w:proofErr w:type="spellEnd"/>
    </w:p>
    <w:p w14:paraId="77AF6097" w14:textId="77777777" w:rsidR="00794AEF" w:rsidRPr="00794AEF" w:rsidRDefault="00794AEF" w:rsidP="00794AEF">
      <w:pPr>
        <w:pStyle w:val="Code"/>
      </w:pPr>
      <w:r w:rsidRPr="00794AEF">
        <w:t xml:space="preserve">CHILD   </w:t>
      </w:r>
      <w:proofErr w:type="spellStart"/>
      <w:r w:rsidRPr="00794AEF">
        <w:t>pmid_abstract</w:t>
      </w:r>
      <w:proofErr w:type="spellEnd"/>
    </w:p>
    <w:p w14:paraId="1E197393" w14:textId="77777777" w:rsidR="00794AEF" w:rsidRPr="00794AEF" w:rsidRDefault="00794AEF" w:rsidP="00794AEF">
      <w:pPr>
        <w:pStyle w:val="Code"/>
      </w:pPr>
      <w:r w:rsidRPr="00794AEF">
        <w:t>END</w:t>
      </w:r>
    </w:p>
    <w:p w14:paraId="14ADFA43" w14:textId="77777777" w:rsidR="00794AEF" w:rsidRDefault="00794AEF" w:rsidP="00794AEF">
      <w:pPr>
        <w:ind w:firstLine="720"/>
        <w:rPr>
          <w:color w:val="404040" w:themeColor="text1" w:themeTint="BF"/>
          <w:szCs w:val="18"/>
        </w:rPr>
      </w:pPr>
    </w:p>
    <w:p w14:paraId="5F9F7E80" w14:textId="77777777" w:rsidR="00480463" w:rsidRDefault="00794AEF" w:rsidP="00526730">
      <w:pPr>
        <w:spacing w:line="360" w:lineRule="auto"/>
        <w:ind w:firstLine="720"/>
        <w:jc w:val="both"/>
        <w:rPr>
          <w:color w:val="404040" w:themeColor="text1" w:themeTint="BF"/>
          <w:szCs w:val="18"/>
        </w:rPr>
      </w:pPr>
      <w:r>
        <w:rPr>
          <w:color w:val="404040" w:themeColor="text1" w:themeTint="BF"/>
          <w:szCs w:val="18"/>
        </w:rPr>
        <w:t xml:space="preserve">A BLOCK is defined by a table name that would represent the main table for a scientific concept, in this case </w:t>
      </w:r>
      <w:proofErr w:type="spellStart"/>
      <w:r>
        <w:rPr>
          <w:color w:val="404040" w:themeColor="text1" w:themeTint="BF"/>
          <w:szCs w:val="18"/>
        </w:rPr>
        <w:t>pmid_entry</w:t>
      </w:r>
      <w:proofErr w:type="spellEnd"/>
      <w:r>
        <w:rPr>
          <w:color w:val="404040" w:themeColor="text1" w:themeTint="BF"/>
          <w:szCs w:val="18"/>
        </w:rPr>
        <w:t xml:space="preserve"> for a publication. Publication has a critical dependency, which is the journal it is published in, this </w:t>
      </w:r>
      <w:proofErr w:type="spellStart"/>
      <w:r>
        <w:rPr>
          <w:color w:val="404040" w:themeColor="text1" w:themeTint="BF"/>
          <w:szCs w:val="18"/>
        </w:rPr>
        <w:t>pmid_journal</w:t>
      </w:r>
      <w:proofErr w:type="spellEnd"/>
      <w:r>
        <w:rPr>
          <w:color w:val="404040" w:themeColor="text1" w:themeTint="BF"/>
          <w:szCs w:val="18"/>
        </w:rPr>
        <w:t xml:space="preserve"> is a PARENT of </w:t>
      </w:r>
      <w:proofErr w:type="spellStart"/>
      <w:r>
        <w:rPr>
          <w:color w:val="404040" w:themeColor="text1" w:themeTint="BF"/>
          <w:szCs w:val="18"/>
        </w:rPr>
        <w:t>pmid_entry</w:t>
      </w:r>
      <w:proofErr w:type="spellEnd"/>
      <w:r>
        <w:rPr>
          <w:color w:val="404040" w:themeColor="text1" w:themeTint="BF"/>
          <w:szCs w:val="18"/>
        </w:rPr>
        <w:t xml:space="preserve">. The abstract of a publication is a non-critical dependency, and therefore can be defined as a CHILD of </w:t>
      </w:r>
      <w:proofErr w:type="spellStart"/>
      <w:r>
        <w:rPr>
          <w:color w:val="404040" w:themeColor="text1" w:themeTint="BF"/>
          <w:szCs w:val="18"/>
        </w:rPr>
        <w:t>pmid_entry</w:t>
      </w:r>
      <w:proofErr w:type="spellEnd"/>
      <w:r>
        <w:rPr>
          <w:color w:val="404040" w:themeColor="text1" w:themeTint="BF"/>
          <w:szCs w:val="18"/>
        </w:rPr>
        <w:t xml:space="preserve">. Since there can be multiple authors in a publication, </w:t>
      </w:r>
      <w:r w:rsidR="00480463">
        <w:rPr>
          <w:color w:val="404040" w:themeColor="text1" w:themeTint="BF"/>
          <w:szCs w:val="18"/>
        </w:rPr>
        <w:t xml:space="preserve">Biorels defines a mapping table – </w:t>
      </w:r>
      <w:proofErr w:type="spellStart"/>
      <w:r w:rsidR="00480463">
        <w:rPr>
          <w:color w:val="404040" w:themeColor="text1" w:themeTint="BF"/>
          <w:szCs w:val="18"/>
        </w:rPr>
        <w:t>pmid_author_map</w:t>
      </w:r>
      <w:proofErr w:type="spellEnd"/>
      <w:r w:rsidR="00480463">
        <w:rPr>
          <w:color w:val="404040" w:themeColor="text1" w:themeTint="BF"/>
          <w:szCs w:val="18"/>
        </w:rPr>
        <w:t xml:space="preserve"> – to bridge publications to their authors. In addition, an author is assigned to an institution (</w:t>
      </w:r>
      <w:proofErr w:type="spellStart"/>
      <w:r w:rsidR="00480463">
        <w:rPr>
          <w:color w:val="404040" w:themeColor="text1" w:themeTint="BF"/>
          <w:szCs w:val="18"/>
        </w:rPr>
        <w:t>pmid_instit</w:t>
      </w:r>
      <w:proofErr w:type="spellEnd"/>
      <w:r w:rsidR="00480463">
        <w:rPr>
          <w:color w:val="404040" w:themeColor="text1" w:themeTint="BF"/>
          <w:szCs w:val="18"/>
        </w:rPr>
        <w:t xml:space="preserve">). </w:t>
      </w:r>
    </w:p>
    <w:p w14:paraId="151EF787" w14:textId="6167DB06" w:rsidR="00794AEF" w:rsidRDefault="00480463" w:rsidP="00526730">
      <w:pPr>
        <w:spacing w:line="360" w:lineRule="auto"/>
        <w:ind w:firstLine="720"/>
        <w:jc w:val="both"/>
        <w:rPr>
          <w:color w:val="404040" w:themeColor="text1" w:themeTint="BF"/>
          <w:szCs w:val="18"/>
        </w:rPr>
      </w:pPr>
      <w:r>
        <w:rPr>
          <w:color w:val="404040" w:themeColor="text1" w:themeTint="BF"/>
          <w:szCs w:val="18"/>
        </w:rPr>
        <w:t xml:space="preserve">Please note here the &lt;. This character is very important as it defines the flow of the data. When you want to export a publication, BioRels will search in </w:t>
      </w:r>
      <w:proofErr w:type="spellStart"/>
      <w:r>
        <w:rPr>
          <w:color w:val="404040" w:themeColor="text1" w:themeTint="BF"/>
          <w:szCs w:val="18"/>
        </w:rPr>
        <w:t>pmid_entry</w:t>
      </w:r>
      <w:proofErr w:type="spellEnd"/>
      <w:r>
        <w:rPr>
          <w:color w:val="404040" w:themeColor="text1" w:themeTint="BF"/>
          <w:szCs w:val="18"/>
        </w:rPr>
        <w:t xml:space="preserve"> table. Once it finds it, it will then search for that publication ID in </w:t>
      </w:r>
      <w:proofErr w:type="spellStart"/>
      <w:r>
        <w:rPr>
          <w:color w:val="404040" w:themeColor="text1" w:themeTint="BF"/>
          <w:szCs w:val="18"/>
        </w:rPr>
        <w:t>pmid_author_map</w:t>
      </w:r>
      <w:proofErr w:type="spellEnd"/>
      <w:r>
        <w:rPr>
          <w:color w:val="404040" w:themeColor="text1" w:themeTint="BF"/>
          <w:szCs w:val="18"/>
        </w:rPr>
        <w:t xml:space="preserve">. The results from </w:t>
      </w:r>
      <w:proofErr w:type="spellStart"/>
      <w:r>
        <w:rPr>
          <w:color w:val="404040" w:themeColor="text1" w:themeTint="BF"/>
          <w:szCs w:val="18"/>
        </w:rPr>
        <w:t>pmid_author_map</w:t>
      </w:r>
      <w:proofErr w:type="spellEnd"/>
      <w:r>
        <w:rPr>
          <w:color w:val="404040" w:themeColor="text1" w:themeTint="BF"/>
          <w:szCs w:val="18"/>
        </w:rPr>
        <w:t xml:space="preserve"> will allow to retrieve </w:t>
      </w:r>
      <w:proofErr w:type="spellStart"/>
      <w:r>
        <w:rPr>
          <w:color w:val="404040" w:themeColor="text1" w:themeTint="BF"/>
          <w:szCs w:val="18"/>
        </w:rPr>
        <w:t>pmid_author</w:t>
      </w:r>
      <w:proofErr w:type="spellEnd"/>
      <w:r>
        <w:rPr>
          <w:color w:val="404040" w:themeColor="text1" w:themeTint="BF"/>
          <w:szCs w:val="18"/>
        </w:rPr>
        <w:t xml:space="preserve"> records, which themselves will allow to retrieve </w:t>
      </w:r>
      <w:proofErr w:type="spellStart"/>
      <w:r>
        <w:rPr>
          <w:color w:val="404040" w:themeColor="text1" w:themeTint="BF"/>
          <w:szCs w:val="18"/>
        </w:rPr>
        <w:t>pmid_instit</w:t>
      </w:r>
      <w:proofErr w:type="spellEnd"/>
      <w:r>
        <w:rPr>
          <w:color w:val="404040" w:themeColor="text1" w:themeTint="BF"/>
          <w:szCs w:val="18"/>
        </w:rPr>
        <w:t>. Those retrieval rules are based on the foreign key constraints defined in BioRels.</w:t>
      </w:r>
    </w:p>
    <w:p w14:paraId="0A0A9359" w14:textId="77777777" w:rsidR="00480463" w:rsidRDefault="00480463" w:rsidP="00794AEF">
      <w:pPr>
        <w:ind w:firstLine="720"/>
        <w:rPr>
          <w:color w:val="404040" w:themeColor="text1" w:themeTint="BF"/>
          <w:szCs w:val="18"/>
        </w:rPr>
      </w:pPr>
    </w:p>
    <w:p w14:paraId="3F3DCFE4" w14:textId="77777777" w:rsidR="00480463" w:rsidRPr="00480463" w:rsidRDefault="00480463" w:rsidP="00480463">
      <w:pPr>
        <w:pStyle w:val="Code"/>
      </w:pPr>
      <w:r w:rsidRPr="00480463">
        <w:t xml:space="preserve">BLOCK   </w:t>
      </w:r>
      <w:proofErr w:type="spellStart"/>
      <w:r w:rsidRPr="00480463">
        <w:t>assay_entry</w:t>
      </w:r>
      <w:proofErr w:type="spellEnd"/>
    </w:p>
    <w:p w14:paraId="415D4348" w14:textId="77777777" w:rsidR="00480463" w:rsidRPr="00480463" w:rsidRDefault="00480463" w:rsidP="00480463">
      <w:pPr>
        <w:pStyle w:val="Code"/>
      </w:pPr>
      <w:proofErr w:type="gramStart"/>
      <w:r w:rsidRPr="00480463">
        <w:t xml:space="preserve">PARENT  </w:t>
      </w:r>
      <w:proofErr w:type="spellStart"/>
      <w:r w:rsidRPr="00480463">
        <w:t>assay</w:t>
      </w:r>
      <w:proofErr w:type="gramEnd"/>
      <w:r w:rsidRPr="00480463">
        <w:t>_cell</w:t>
      </w:r>
      <w:proofErr w:type="spellEnd"/>
      <w:r w:rsidRPr="00480463">
        <w:t>&lt;</w:t>
      </w:r>
      <w:proofErr w:type="spellStart"/>
      <w:r w:rsidRPr="00480463">
        <w:t>cell_entry:E</w:t>
      </w:r>
      <w:proofErr w:type="spellEnd"/>
    </w:p>
    <w:p w14:paraId="31EAF8C0" w14:textId="77777777" w:rsidR="00480463" w:rsidRPr="00480463" w:rsidRDefault="00480463" w:rsidP="00480463">
      <w:pPr>
        <w:pStyle w:val="Code"/>
      </w:pPr>
      <w:proofErr w:type="gramStart"/>
      <w:r w:rsidRPr="00480463">
        <w:lastRenderedPageBreak/>
        <w:t xml:space="preserve">PARENT  </w:t>
      </w:r>
      <w:proofErr w:type="spellStart"/>
      <w:r w:rsidRPr="00480463">
        <w:t>assay</w:t>
      </w:r>
      <w:proofErr w:type="gramEnd"/>
      <w:r w:rsidRPr="00480463">
        <w:t>_cell</w:t>
      </w:r>
      <w:proofErr w:type="spellEnd"/>
      <w:r w:rsidRPr="00480463">
        <w:t>&lt;taxon</w:t>
      </w:r>
    </w:p>
    <w:p w14:paraId="1E559E31" w14:textId="77777777" w:rsidR="00480463" w:rsidRPr="00480463" w:rsidRDefault="00480463" w:rsidP="00480463">
      <w:pPr>
        <w:pStyle w:val="Code"/>
      </w:pPr>
      <w:proofErr w:type="gramStart"/>
      <w:r w:rsidRPr="00480463">
        <w:t xml:space="preserve">PARENT  </w:t>
      </w:r>
      <w:proofErr w:type="spellStart"/>
      <w:r w:rsidRPr="00480463">
        <w:t>assay</w:t>
      </w:r>
      <w:proofErr w:type="gramEnd"/>
      <w:r w:rsidRPr="00480463">
        <w:t>_tissue</w:t>
      </w:r>
      <w:proofErr w:type="spellEnd"/>
      <w:r w:rsidRPr="00480463">
        <w:t>&lt;</w:t>
      </w:r>
      <w:proofErr w:type="spellStart"/>
      <w:r w:rsidRPr="00480463">
        <w:t>anatomy_entry:E</w:t>
      </w:r>
      <w:proofErr w:type="spellEnd"/>
    </w:p>
    <w:p w14:paraId="55A2795E" w14:textId="77777777" w:rsidR="00480463" w:rsidRPr="00480463" w:rsidRDefault="00480463" w:rsidP="00480463">
      <w:pPr>
        <w:pStyle w:val="Code"/>
      </w:pPr>
      <w:proofErr w:type="gramStart"/>
      <w:r w:rsidRPr="00480463">
        <w:t>PARENT  taxon</w:t>
      </w:r>
      <w:proofErr w:type="gramEnd"/>
    </w:p>
    <w:p w14:paraId="5516F47F" w14:textId="77777777" w:rsidR="00480463" w:rsidRPr="00480463" w:rsidRDefault="00480463" w:rsidP="00480463">
      <w:pPr>
        <w:pStyle w:val="Code"/>
      </w:pPr>
      <w:proofErr w:type="gramStart"/>
      <w:r w:rsidRPr="00480463">
        <w:t>PARENT  source</w:t>
      </w:r>
      <w:proofErr w:type="gramEnd"/>
    </w:p>
    <w:p w14:paraId="6CAE94CF" w14:textId="77777777" w:rsidR="00480463" w:rsidRPr="00480463" w:rsidRDefault="00480463" w:rsidP="00480463">
      <w:pPr>
        <w:pStyle w:val="Code"/>
      </w:pPr>
      <w:proofErr w:type="gramStart"/>
      <w:r w:rsidRPr="00480463">
        <w:t xml:space="preserve">PARENT  </w:t>
      </w:r>
      <w:proofErr w:type="spellStart"/>
      <w:r w:rsidRPr="00480463">
        <w:t>assay</w:t>
      </w:r>
      <w:proofErr w:type="gramEnd"/>
      <w:r w:rsidRPr="00480463">
        <w:t>_confidence</w:t>
      </w:r>
      <w:proofErr w:type="spellEnd"/>
    </w:p>
    <w:p w14:paraId="008FBFE4" w14:textId="77777777" w:rsidR="00480463" w:rsidRPr="00480463" w:rsidRDefault="00480463" w:rsidP="00480463">
      <w:pPr>
        <w:pStyle w:val="Code"/>
      </w:pPr>
      <w:proofErr w:type="gramStart"/>
      <w:r w:rsidRPr="00480463">
        <w:t xml:space="preserve">PARENT  </w:t>
      </w:r>
      <w:proofErr w:type="spellStart"/>
      <w:r w:rsidRPr="00480463">
        <w:t>assay</w:t>
      </w:r>
      <w:proofErr w:type="gramEnd"/>
      <w:r w:rsidRPr="00480463">
        <w:t>_type</w:t>
      </w:r>
      <w:proofErr w:type="spellEnd"/>
    </w:p>
    <w:p w14:paraId="25C13684" w14:textId="77777777" w:rsidR="00480463" w:rsidRPr="00480463" w:rsidRDefault="00480463" w:rsidP="00480463">
      <w:pPr>
        <w:pStyle w:val="Code"/>
      </w:pPr>
      <w:proofErr w:type="gramStart"/>
      <w:r w:rsidRPr="00480463">
        <w:t xml:space="preserve">PARENT  </w:t>
      </w:r>
      <w:proofErr w:type="spellStart"/>
      <w:r w:rsidRPr="00480463">
        <w:t>assay</w:t>
      </w:r>
      <w:proofErr w:type="gramEnd"/>
      <w:r w:rsidRPr="00480463">
        <w:t>_target</w:t>
      </w:r>
      <w:proofErr w:type="spellEnd"/>
      <w:r w:rsidRPr="00480463">
        <w:t>&lt;taxon</w:t>
      </w:r>
    </w:p>
    <w:p w14:paraId="005531A3" w14:textId="77777777" w:rsidR="00480463" w:rsidRPr="00480463" w:rsidRDefault="00480463" w:rsidP="00480463">
      <w:pPr>
        <w:pStyle w:val="Code"/>
      </w:pPr>
      <w:proofErr w:type="gramStart"/>
      <w:r w:rsidRPr="00480463">
        <w:t xml:space="preserve">PARENT  </w:t>
      </w:r>
      <w:proofErr w:type="spellStart"/>
      <w:r w:rsidRPr="00480463">
        <w:t>assay</w:t>
      </w:r>
      <w:proofErr w:type="gramEnd"/>
      <w:r w:rsidRPr="00480463">
        <w:t>_target</w:t>
      </w:r>
      <w:proofErr w:type="spellEnd"/>
      <w:r w:rsidRPr="00480463">
        <w:t>&lt;</w:t>
      </w:r>
      <w:proofErr w:type="spellStart"/>
      <w:r w:rsidRPr="00480463">
        <w:t>assay_target_type</w:t>
      </w:r>
      <w:proofErr w:type="spellEnd"/>
    </w:p>
    <w:p w14:paraId="5F5DE45C" w14:textId="77777777" w:rsidR="00480463" w:rsidRPr="00480463" w:rsidRDefault="00480463" w:rsidP="00480463">
      <w:pPr>
        <w:pStyle w:val="Code"/>
      </w:pPr>
      <w:proofErr w:type="gramStart"/>
      <w:r w:rsidRPr="00480463">
        <w:t xml:space="preserve">PARENT  </w:t>
      </w:r>
      <w:proofErr w:type="spellStart"/>
      <w:r w:rsidRPr="00480463">
        <w:t>assay</w:t>
      </w:r>
      <w:proofErr w:type="gramEnd"/>
      <w:r w:rsidRPr="00480463">
        <w:t>_target</w:t>
      </w:r>
      <w:proofErr w:type="spellEnd"/>
      <w:r w:rsidRPr="00480463">
        <w:t>&gt;</w:t>
      </w:r>
      <w:proofErr w:type="spellStart"/>
      <w:r w:rsidRPr="00480463">
        <w:t>assay_target_genetic_map</w:t>
      </w:r>
      <w:proofErr w:type="spellEnd"/>
      <w:r w:rsidRPr="00480463">
        <w:t>&lt;</w:t>
      </w:r>
      <w:proofErr w:type="spellStart"/>
      <w:r w:rsidRPr="00480463">
        <w:t>assay_genetic</w:t>
      </w:r>
      <w:proofErr w:type="spellEnd"/>
      <w:r w:rsidRPr="00480463">
        <w:t>&lt;taxon</w:t>
      </w:r>
    </w:p>
    <w:p w14:paraId="300E9114" w14:textId="77777777" w:rsidR="00480463" w:rsidRPr="00480463" w:rsidRDefault="00480463" w:rsidP="00480463">
      <w:pPr>
        <w:pStyle w:val="Code"/>
      </w:pPr>
      <w:proofErr w:type="gramStart"/>
      <w:r w:rsidRPr="00480463">
        <w:t xml:space="preserve">PARENT  </w:t>
      </w:r>
      <w:proofErr w:type="spellStart"/>
      <w:r w:rsidRPr="00480463">
        <w:t>assay</w:t>
      </w:r>
      <w:proofErr w:type="gramEnd"/>
      <w:r w:rsidRPr="00480463">
        <w:t>_target</w:t>
      </w:r>
      <w:proofErr w:type="spellEnd"/>
      <w:r w:rsidRPr="00480463">
        <w:t>&gt;</w:t>
      </w:r>
      <w:proofErr w:type="spellStart"/>
      <w:r w:rsidRPr="00480463">
        <w:t>assay_target_genetic_map</w:t>
      </w:r>
      <w:proofErr w:type="spellEnd"/>
      <w:r w:rsidRPr="00480463">
        <w:t>&lt;</w:t>
      </w:r>
      <w:proofErr w:type="spellStart"/>
      <w:r w:rsidRPr="00480463">
        <w:t>assay_genetic</w:t>
      </w:r>
      <w:proofErr w:type="spellEnd"/>
      <w:r w:rsidRPr="00480463">
        <w:t>&lt;</w:t>
      </w:r>
      <w:proofErr w:type="spellStart"/>
      <w:r w:rsidRPr="00480463">
        <w:t>gene_seq:E</w:t>
      </w:r>
      <w:proofErr w:type="spellEnd"/>
    </w:p>
    <w:p w14:paraId="39E068CF" w14:textId="77777777" w:rsidR="00480463" w:rsidRPr="00480463" w:rsidRDefault="00480463" w:rsidP="00480463">
      <w:pPr>
        <w:pStyle w:val="Code"/>
      </w:pPr>
      <w:proofErr w:type="gramStart"/>
      <w:r w:rsidRPr="00480463">
        <w:t xml:space="preserve">PARENT  </w:t>
      </w:r>
      <w:proofErr w:type="spellStart"/>
      <w:r w:rsidRPr="00480463">
        <w:t>assay</w:t>
      </w:r>
      <w:proofErr w:type="gramEnd"/>
      <w:r w:rsidRPr="00480463">
        <w:t>_target</w:t>
      </w:r>
      <w:proofErr w:type="spellEnd"/>
      <w:r w:rsidRPr="00480463">
        <w:t>&gt;</w:t>
      </w:r>
      <w:proofErr w:type="spellStart"/>
      <w:r w:rsidRPr="00480463">
        <w:t>assay_target_genetic_map</w:t>
      </w:r>
      <w:proofErr w:type="spellEnd"/>
      <w:r w:rsidRPr="00480463">
        <w:t>&lt;</w:t>
      </w:r>
      <w:proofErr w:type="spellStart"/>
      <w:r w:rsidRPr="00480463">
        <w:t>assay_genetic</w:t>
      </w:r>
      <w:proofErr w:type="spellEnd"/>
      <w:r w:rsidRPr="00480463">
        <w:t>&lt;</w:t>
      </w:r>
      <w:proofErr w:type="spellStart"/>
      <w:r w:rsidRPr="00480463">
        <w:t>transcript:E</w:t>
      </w:r>
      <w:proofErr w:type="spellEnd"/>
    </w:p>
    <w:p w14:paraId="71219E0B" w14:textId="77777777" w:rsidR="00480463" w:rsidRPr="00480463" w:rsidRDefault="00480463" w:rsidP="00480463">
      <w:pPr>
        <w:pStyle w:val="Code"/>
      </w:pPr>
      <w:proofErr w:type="gramStart"/>
      <w:r w:rsidRPr="00480463">
        <w:t>PARENT  assay</w:t>
      </w:r>
      <w:proofErr w:type="gramEnd"/>
      <w:r w:rsidRPr="00480463">
        <w:t>_target&gt;assay_target_protein_map&lt;assay_protein&lt;prot_seq&lt;prot_entry:E</w:t>
      </w:r>
    </w:p>
    <w:p w14:paraId="31B90BD3" w14:textId="77777777" w:rsidR="00480463" w:rsidRPr="00480463" w:rsidRDefault="00480463" w:rsidP="00480463">
      <w:pPr>
        <w:pStyle w:val="Code"/>
      </w:pPr>
      <w:proofErr w:type="gramStart"/>
      <w:r w:rsidRPr="00480463">
        <w:t xml:space="preserve">PARENT  </w:t>
      </w:r>
      <w:proofErr w:type="spellStart"/>
      <w:r w:rsidRPr="00480463">
        <w:t>assay</w:t>
      </w:r>
      <w:proofErr w:type="gramEnd"/>
      <w:r w:rsidRPr="00480463">
        <w:t>_target</w:t>
      </w:r>
      <w:proofErr w:type="spellEnd"/>
      <w:r w:rsidRPr="00480463">
        <w:t>&gt;</w:t>
      </w:r>
      <w:proofErr w:type="spellStart"/>
      <w:r w:rsidRPr="00480463">
        <w:t>assay_target_protein_map</w:t>
      </w:r>
      <w:proofErr w:type="spellEnd"/>
      <w:r w:rsidRPr="00480463">
        <w:t>&lt;</w:t>
      </w:r>
      <w:proofErr w:type="spellStart"/>
      <w:r w:rsidRPr="00480463">
        <w:t>assay_protein</w:t>
      </w:r>
      <w:proofErr w:type="spellEnd"/>
      <w:r w:rsidRPr="00480463">
        <w:t>&lt;</w:t>
      </w:r>
      <w:proofErr w:type="spellStart"/>
      <w:r w:rsidRPr="00480463">
        <w:t>gn_entry:E</w:t>
      </w:r>
      <w:proofErr w:type="spellEnd"/>
    </w:p>
    <w:p w14:paraId="230772D9" w14:textId="77777777" w:rsidR="00480463" w:rsidRPr="00480463" w:rsidRDefault="00480463" w:rsidP="00480463">
      <w:pPr>
        <w:pStyle w:val="Code"/>
      </w:pPr>
      <w:r w:rsidRPr="00480463">
        <w:t xml:space="preserve">CHILD   </w:t>
      </w:r>
      <w:proofErr w:type="spellStart"/>
      <w:r w:rsidRPr="00480463">
        <w:t>assay_pmid</w:t>
      </w:r>
      <w:proofErr w:type="spellEnd"/>
      <w:r w:rsidRPr="00480463">
        <w:t>&lt;</w:t>
      </w:r>
      <w:proofErr w:type="spellStart"/>
      <w:r w:rsidRPr="00480463">
        <w:t>pmid_</w:t>
      </w:r>
      <w:proofErr w:type="gramStart"/>
      <w:r w:rsidRPr="00480463">
        <w:t>entry:E</w:t>
      </w:r>
      <w:proofErr w:type="spellEnd"/>
      <w:proofErr w:type="gramEnd"/>
    </w:p>
    <w:p w14:paraId="6FCDB676" w14:textId="77777777" w:rsidR="00480463" w:rsidRPr="00480463" w:rsidRDefault="00480463" w:rsidP="00480463">
      <w:pPr>
        <w:pStyle w:val="Code"/>
      </w:pPr>
      <w:r w:rsidRPr="00480463">
        <w:t xml:space="preserve">CHILD   </w:t>
      </w:r>
      <w:proofErr w:type="spellStart"/>
      <w:r w:rsidRPr="00480463">
        <w:t>activity_entry</w:t>
      </w:r>
      <w:proofErr w:type="spellEnd"/>
      <w:r w:rsidRPr="00480463">
        <w:t>&lt;source</w:t>
      </w:r>
    </w:p>
    <w:p w14:paraId="41DDBF95" w14:textId="77777777" w:rsidR="00480463" w:rsidRPr="00480463" w:rsidRDefault="00480463" w:rsidP="00480463">
      <w:pPr>
        <w:pStyle w:val="Code"/>
      </w:pPr>
      <w:r w:rsidRPr="00480463">
        <w:t xml:space="preserve">CHILD   </w:t>
      </w:r>
      <w:proofErr w:type="spellStart"/>
      <w:r w:rsidRPr="00480463">
        <w:t>activity_entry</w:t>
      </w:r>
      <w:proofErr w:type="spellEnd"/>
      <w:r w:rsidRPr="00480463">
        <w:t>&lt;</w:t>
      </w:r>
      <w:proofErr w:type="spellStart"/>
      <w:r w:rsidRPr="00480463">
        <w:t>bioassay_onto_entry</w:t>
      </w:r>
      <w:proofErr w:type="spellEnd"/>
    </w:p>
    <w:p w14:paraId="730B9490" w14:textId="77777777" w:rsidR="00480463" w:rsidRPr="00480463" w:rsidRDefault="00480463" w:rsidP="00480463">
      <w:pPr>
        <w:pStyle w:val="Code"/>
      </w:pPr>
      <w:r w:rsidRPr="00480463">
        <w:t xml:space="preserve">CHILD   </w:t>
      </w:r>
      <w:proofErr w:type="spellStart"/>
      <w:r w:rsidRPr="00480463">
        <w:t>activity_entry</w:t>
      </w:r>
      <w:proofErr w:type="spellEnd"/>
      <w:r w:rsidRPr="00480463">
        <w:t>&lt;</w:t>
      </w:r>
      <w:proofErr w:type="spellStart"/>
      <w:r w:rsidRPr="00480463">
        <w:t>molecular_</w:t>
      </w:r>
      <w:proofErr w:type="gramStart"/>
      <w:r w:rsidRPr="00480463">
        <w:t>entity:E</w:t>
      </w:r>
      <w:proofErr w:type="spellEnd"/>
      <w:proofErr w:type="gramEnd"/>
    </w:p>
    <w:p w14:paraId="1E4F458F" w14:textId="77777777" w:rsidR="00480463" w:rsidRPr="00480463" w:rsidRDefault="00480463" w:rsidP="00480463">
      <w:pPr>
        <w:pStyle w:val="Code"/>
      </w:pPr>
      <w:proofErr w:type="gramStart"/>
      <w:r w:rsidRPr="00480463">
        <w:t xml:space="preserve">PARENT  </w:t>
      </w:r>
      <w:proofErr w:type="spellStart"/>
      <w:r w:rsidRPr="00480463">
        <w:t>assay</w:t>
      </w:r>
      <w:proofErr w:type="gramEnd"/>
      <w:r w:rsidRPr="00480463">
        <w:t>_variant</w:t>
      </w:r>
      <w:proofErr w:type="spellEnd"/>
      <w:r w:rsidRPr="00480463">
        <w:t>&lt;</w:t>
      </w:r>
      <w:proofErr w:type="spellStart"/>
      <w:r w:rsidRPr="00480463">
        <w:t>prot_seq</w:t>
      </w:r>
      <w:proofErr w:type="spellEnd"/>
      <w:r w:rsidRPr="00480463">
        <w:t>&lt;</w:t>
      </w:r>
      <w:proofErr w:type="spellStart"/>
      <w:r w:rsidRPr="00480463">
        <w:t>prot_entry:E</w:t>
      </w:r>
      <w:proofErr w:type="spellEnd"/>
    </w:p>
    <w:p w14:paraId="2FC2BBC0" w14:textId="77777777" w:rsidR="00480463" w:rsidRDefault="00480463" w:rsidP="00794AEF">
      <w:pPr>
        <w:ind w:firstLine="720"/>
        <w:rPr>
          <w:color w:val="404040" w:themeColor="text1" w:themeTint="BF"/>
          <w:szCs w:val="18"/>
        </w:rPr>
      </w:pPr>
    </w:p>
    <w:p w14:paraId="10BBF9E2" w14:textId="4DA737E8" w:rsidR="00794AEF" w:rsidRDefault="00480463" w:rsidP="00526730">
      <w:pPr>
        <w:spacing w:line="360" w:lineRule="auto"/>
        <w:ind w:firstLine="720"/>
        <w:jc w:val="both"/>
        <w:rPr>
          <w:color w:val="404040" w:themeColor="text1" w:themeTint="BF"/>
          <w:szCs w:val="18"/>
        </w:rPr>
      </w:pPr>
      <w:r>
        <w:rPr>
          <w:color w:val="404040" w:themeColor="text1" w:themeTint="BF"/>
          <w:szCs w:val="18"/>
        </w:rPr>
        <w:t xml:space="preserve">Now let’s take the example of an assay. Similarly, we define a block with the main table for an assay: </w:t>
      </w:r>
      <w:proofErr w:type="spellStart"/>
      <w:r>
        <w:rPr>
          <w:color w:val="404040" w:themeColor="text1" w:themeTint="BF"/>
          <w:szCs w:val="18"/>
        </w:rPr>
        <w:t>assay_entry</w:t>
      </w:r>
      <w:proofErr w:type="spellEnd"/>
      <w:r>
        <w:rPr>
          <w:color w:val="404040" w:themeColor="text1" w:themeTint="BF"/>
          <w:szCs w:val="18"/>
        </w:rPr>
        <w:t xml:space="preserve">. An assay has multiple critical dependencies, such as the taxon, source, </w:t>
      </w:r>
      <w:proofErr w:type="spellStart"/>
      <w:r>
        <w:rPr>
          <w:color w:val="404040" w:themeColor="text1" w:themeTint="BF"/>
          <w:szCs w:val="18"/>
        </w:rPr>
        <w:t>assay_confidence</w:t>
      </w:r>
      <w:proofErr w:type="spellEnd"/>
      <w:r>
        <w:rPr>
          <w:color w:val="404040" w:themeColor="text1" w:themeTint="BF"/>
          <w:szCs w:val="18"/>
        </w:rPr>
        <w:t xml:space="preserve">, </w:t>
      </w:r>
      <w:proofErr w:type="spellStart"/>
      <w:r>
        <w:rPr>
          <w:color w:val="404040" w:themeColor="text1" w:themeTint="BF"/>
          <w:szCs w:val="18"/>
        </w:rPr>
        <w:t>assay_type</w:t>
      </w:r>
      <w:proofErr w:type="spellEnd"/>
      <w:r>
        <w:rPr>
          <w:color w:val="404040" w:themeColor="text1" w:themeTint="BF"/>
          <w:szCs w:val="18"/>
        </w:rPr>
        <w:t xml:space="preserve">. However, it also </w:t>
      </w:r>
      <w:proofErr w:type="gramStart"/>
      <w:r>
        <w:rPr>
          <w:color w:val="404040" w:themeColor="text1" w:themeTint="BF"/>
          <w:szCs w:val="18"/>
        </w:rPr>
        <w:t>have</w:t>
      </w:r>
      <w:proofErr w:type="gramEnd"/>
      <w:r>
        <w:rPr>
          <w:color w:val="404040" w:themeColor="text1" w:themeTint="BF"/>
          <w:szCs w:val="18"/>
        </w:rPr>
        <w:t xml:space="preserve"> more complicated critical dependencies, ones that requires more definitions. </w:t>
      </w:r>
      <w:proofErr w:type="spellStart"/>
      <w:r>
        <w:rPr>
          <w:color w:val="404040" w:themeColor="text1" w:themeTint="BF"/>
          <w:szCs w:val="18"/>
        </w:rPr>
        <w:t>Assay_cell</w:t>
      </w:r>
      <w:proofErr w:type="spellEnd"/>
      <w:r>
        <w:rPr>
          <w:color w:val="404040" w:themeColor="text1" w:themeTint="BF"/>
          <w:szCs w:val="18"/>
        </w:rPr>
        <w:t xml:space="preserve"> is a table defining the type of cell lines used in assays, as provided by ChEMBL. Itself is critically dependent to </w:t>
      </w:r>
      <w:proofErr w:type="spellStart"/>
      <w:r>
        <w:rPr>
          <w:color w:val="404040" w:themeColor="text1" w:themeTint="BF"/>
          <w:szCs w:val="18"/>
        </w:rPr>
        <w:t>cell_entry</w:t>
      </w:r>
      <w:proofErr w:type="spellEnd"/>
      <w:r>
        <w:rPr>
          <w:color w:val="404040" w:themeColor="text1" w:themeTint="BF"/>
          <w:szCs w:val="18"/>
        </w:rPr>
        <w:t xml:space="preserve"> table which is defining all cell lines. Please note that </w:t>
      </w:r>
      <w:proofErr w:type="spellStart"/>
      <w:r>
        <w:rPr>
          <w:color w:val="404040" w:themeColor="text1" w:themeTint="BF"/>
          <w:szCs w:val="18"/>
        </w:rPr>
        <w:t>cell_entry</w:t>
      </w:r>
      <w:proofErr w:type="spellEnd"/>
      <w:r>
        <w:rPr>
          <w:color w:val="404040" w:themeColor="text1" w:themeTint="BF"/>
          <w:szCs w:val="18"/>
        </w:rPr>
        <w:t xml:space="preserve"> is followed by </w:t>
      </w:r>
      <w:proofErr w:type="gramStart"/>
      <w:r>
        <w:rPr>
          <w:color w:val="404040" w:themeColor="text1" w:themeTint="BF"/>
          <w:szCs w:val="18"/>
        </w:rPr>
        <w:t>“</w:t>
      </w:r>
      <w:r w:rsidRPr="00480463">
        <w:rPr>
          <w:b/>
          <w:bCs/>
          <w:color w:val="404040" w:themeColor="text1" w:themeTint="BF"/>
          <w:szCs w:val="18"/>
        </w:rPr>
        <w:t>:E</w:t>
      </w:r>
      <w:proofErr w:type="gramEnd"/>
      <w:r>
        <w:rPr>
          <w:color w:val="404040" w:themeColor="text1" w:themeTint="BF"/>
          <w:szCs w:val="18"/>
        </w:rPr>
        <w:t xml:space="preserve">”. This E stands for Entry and will trigger all the data export rules defined in the BLOCK </w:t>
      </w:r>
      <w:proofErr w:type="spellStart"/>
      <w:r>
        <w:rPr>
          <w:color w:val="404040" w:themeColor="text1" w:themeTint="BF"/>
          <w:szCs w:val="18"/>
        </w:rPr>
        <w:t>cell_entry</w:t>
      </w:r>
      <w:proofErr w:type="spellEnd"/>
      <w:r>
        <w:rPr>
          <w:color w:val="404040" w:themeColor="text1" w:themeTint="BF"/>
          <w:szCs w:val="18"/>
        </w:rPr>
        <w:t xml:space="preserve">. This allows to extract all the critical and related dependencies of </w:t>
      </w:r>
      <w:proofErr w:type="spellStart"/>
      <w:r>
        <w:rPr>
          <w:color w:val="404040" w:themeColor="text1" w:themeTint="BF"/>
          <w:szCs w:val="18"/>
        </w:rPr>
        <w:t>cell_entry</w:t>
      </w:r>
      <w:proofErr w:type="spellEnd"/>
      <w:r>
        <w:rPr>
          <w:color w:val="404040" w:themeColor="text1" w:themeTint="BF"/>
          <w:szCs w:val="18"/>
        </w:rPr>
        <w:t xml:space="preserve"> without having to define all the rules again.</w:t>
      </w:r>
    </w:p>
    <w:p w14:paraId="47B4EDE5" w14:textId="77777777" w:rsidR="00480463" w:rsidRPr="00480463" w:rsidRDefault="00480463" w:rsidP="00480463">
      <w:pPr>
        <w:pStyle w:val="Code"/>
      </w:pPr>
      <w:proofErr w:type="gramStart"/>
      <w:r w:rsidRPr="00480463">
        <w:t xml:space="preserve">PARENT  </w:t>
      </w:r>
      <w:proofErr w:type="spellStart"/>
      <w:r w:rsidRPr="00480463">
        <w:t>assay</w:t>
      </w:r>
      <w:proofErr w:type="gramEnd"/>
      <w:r w:rsidRPr="00480463">
        <w:t>_target</w:t>
      </w:r>
      <w:proofErr w:type="spellEnd"/>
      <w:r w:rsidRPr="00480463">
        <w:t>&gt;</w:t>
      </w:r>
      <w:proofErr w:type="spellStart"/>
      <w:r w:rsidRPr="00480463">
        <w:t>assay_target_genetic_map</w:t>
      </w:r>
      <w:proofErr w:type="spellEnd"/>
      <w:r w:rsidRPr="00480463">
        <w:t>&lt;</w:t>
      </w:r>
      <w:proofErr w:type="spellStart"/>
      <w:r w:rsidRPr="00480463">
        <w:t>assay_genetic</w:t>
      </w:r>
      <w:proofErr w:type="spellEnd"/>
      <w:r w:rsidRPr="00480463">
        <w:t>&lt;taxon</w:t>
      </w:r>
    </w:p>
    <w:p w14:paraId="03175292" w14:textId="77777777" w:rsidR="00480463" w:rsidRPr="00480463" w:rsidRDefault="00480463" w:rsidP="00480463">
      <w:pPr>
        <w:pStyle w:val="Code"/>
      </w:pPr>
      <w:proofErr w:type="gramStart"/>
      <w:r w:rsidRPr="00480463">
        <w:t xml:space="preserve">PARENT  </w:t>
      </w:r>
      <w:proofErr w:type="spellStart"/>
      <w:r w:rsidRPr="00480463">
        <w:t>assay</w:t>
      </w:r>
      <w:proofErr w:type="gramEnd"/>
      <w:r w:rsidRPr="00480463">
        <w:t>_target</w:t>
      </w:r>
      <w:proofErr w:type="spellEnd"/>
      <w:r w:rsidRPr="00480463">
        <w:t>&gt;</w:t>
      </w:r>
      <w:proofErr w:type="spellStart"/>
      <w:r w:rsidRPr="00480463">
        <w:t>assay_target_genetic_map</w:t>
      </w:r>
      <w:proofErr w:type="spellEnd"/>
      <w:r w:rsidRPr="00480463">
        <w:t>&lt;</w:t>
      </w:r>
      <w:proofErr w:type="spellStart"/>
      <w:r w:rsidRPr="00480463">
        <w:t>assay_genetic</w:t>
      </w:r>
      <w:proofErr w:type="spellEnd"/>
      <w:r w:rsidRPr="00480463">
        <w:t>&lt;</w:t>
      </w:r>
      <w:proofErr w:type="spellStart"/>
      <w:r w:rsidRPr="00480463">
        <w:t>gene_seq:E</w:t>
      </w:r>
      <w:proofErr w:type="spellEnd"/>
    </w:p>
    <w:p w14:paraId="30C75F7D" w14:textId="77777777" w:rsidR="00480463" w:rsidRPr="00480463" w:rsidRDefault="00480463" w:rsidP="00480463">
      <w:pPr>
        <w:pStyle w:val="Code"/>
      </w:pPr>
      <w:proofErr w:type="gramStart"/>
      <w:r w:rsidRPr="00480463">
        <w:t xml:space="preserve">PARENT  </w:t>
      </w:r>
      <w:proofErr w:type="spellStart"/>
      <w:r w:rsidRPr="00480463">
        <w:t>assay</w:t>
      </w:r>
      <w:proofErr w:type="gramEnd"/>
      <w:r w:rsidRPr="00480463">
        <w:t>_target</w:t>
      </w:r>
      <w:proofErr w:type="spellEnd"/>
      <w:r w:rsidRPr="00480463">
        <w:t>&gt;</w:t>
      </w:r>
      <w:proofErr w:type="spellStart"/>
      <w:r w:rsidRPr="00480463">
        <w:t>assay_target_genetic_map</w:t>
      </w:r>
      <w:proofErr w:type="spellEnd"/>
      <w:r w:rsidRPr="00480463">
        <w:t>&lt;</w:t>
      </w:r>
      <w:proofErr w:type="spellStart"/>
      <w:r w:rsidRPr="00480463">
        <w:t>assay_genetic</w:t>
      </w:r>
      <w:proofErr w:type="spellEnd"/>
      <w:r w:rsidRPr="00480463">
        <w:t>&lt;</w:t>
      </w:r>
      <w:proofErr w:type="spellStart"/>
      <w:r w:rsidRPr="00480463">
        <w:t>transcript:E</w:t>
      </w:r>
      <w:proofErr w:type="spellEnd"/>
    </w:p>
    <w:p w14:paraId="1F1D7241" w14:textId="24709A86" w:rsidR="00480463" w:rsidRDefault="00480463" w:rsidP="00526730">
      <w:pPr>
        <w:spacing w:line="360" w:lineRule="auto"/>
        <w:ind w:firstLine="720"/>
        <w:jc w:val="both"/>
        <w:rPr>
          <w:color w:val="404040" w:themeColor="text1" w:themeTint="BF"/>
          <w:szCs w:val="18"/>
        </w:rPr>
      </w:pPr>
      <w:r>
        <w:rPr>
          <w:color w:val="404040" w:themeColor="text1" w:themeTint="BF"/>
          <w:szCs w:val="18"/>
        </w:rPr>
        <w:t xml:space="preserve">This block is particularly interesting. Indeed, we can see here that an assay record has a critical dependency to </w:t>
      </w:r>
      <w:proofErr w:type="spellStart"/>
      <w:r>
        <w:rPr>
          <w:color w:val="404040" w:themeColor="text1" w:themeTint="BF"/>
          <w:szCs w:val="18"/>
        </w:rPr>
        <w:t>assay_target</w:t>
      </w:r>
      <w:proofErr w:type="spellEnd"/>
      <w:r>
        <w:rPr>
          <w:color w:val="404040" w:themeColor="text1" w:themeTint="BF"/>
          <w:szCs w:val="18"/>
        </w:rPr>
        <w:t xml:space="preserve">. However, </w:t>
      </w:r>
      <w:proofErr w:type="spellStart"/>
      <w:r>
        <w:rPr>
          <w:color w:val="404040" w:themeColor="text1" w:themeTint="BF"/>
          <w:szCs w:val="18"/>
        </w:rPr>
        <w:t>assay_target_genetic_map</w:t>
      </w:r>
      <w:proofErr w:type="spellEnd"/>
      <w:r>
        <w:rPr>
          <w:color w:val="404040" w:themeColor="text1" w:themeTint="BF"/>
          <w:szCs w:val="18"/>
        </w:rPr>
        <w:t xml:space="preserve"> is a mapping table between </w:t>
      </w:r>
      <w:proofErr w:type="spellStart"/>
      <w:r>
        <w:rPr>
          <w:color w:val="404040" w:themeColor="text1" w:themeTint="BF"/>
          <w:szCs w:val="18"/>
        </w:rPr>
        <w:t>assay_target</w:t>
      </w:r>
      <w:proofErr w:type="spellEnd"/>
      <w:r>
        <w:rPr>
          <w:color w:val="404040" w:themeColor="text1" w:themeTint="BF"/>
          <w:szCs w:val="18"/>
        </w:rPr>
        <w:t xml:space="preserve"> and </w:t>
      </w:r>
      <w:proofErr w:type="spellStart"/>
      <w:r>
        <w:rPr>
          <w:color w:val="404040" w:themeColor="text1" w:themeTint="BF"/>
          <w:szCs w:val="18"/>
        </w:rPr>
        <w:t>assay_genetic</w:t>
      </w:r>
      <w:proofErr w:type="spellEnd"/>
      <w:r w:rsidR="00A959B3">
        <w:rPr>
          <w:color w:val="404040" w:themeColor="text1" w:themeTint="BF"/>
          <w:szCs w:val="18"/>
        </w:rPr>
        <w:t xml:space="preserve"> and as such, the foreign keys to those tables </w:t>
      </w:r>
      <w:proofErr w:type="gramStart"/>
      <w:r w:rsidR="00A959B3">
        <w:rPr>
          <w:color w:val="404040" w:themeColor="text1" w:themeTint="BF"/>
          <w:szCs w:val="18"/>
        </w:rPr>
        <w:t>are located in</w:t>
      </w:r>
      <w:proofErr w:type="gramEnd"/>
      <w:r w:rsidR="00A959B3">
        <w:rPr>
          <w:color w:val="404040" w:themeColor="text1" w:themeTint="BF"/>
          <w:szCs w:val="18"/>
        </w:rPr>
        <w:t xml:space="preserve"> </w:t>
      </w:r>
      <w:proofErr w:type="spellStart"/>
      <w:r w:rsidR="00A959B3">
        <w:rPr>
          <w:color w:val="404040" w:themeColor="text1" w:themeTint="BF"/>
          <w:szCs w:val="18"/>
        </w:rPr>
        <w:t>assay_target_genetic_map</w:t>
      </w:r>
      <w:proofErr w:type="spellEnd"/>
      <w:r>
        <w:rPr>
          <w:color w:val="404040" w:themeColor="text1" w:themeTint="BF"/>
          <w:szCs w:val="18"/>
        </w:rPr>
        <w:t>. Thus</w:t>
      </w:r>
      <w:r w:rsidR="00A959B3">
        <w:rPr>
          <w:color w:val="404040" w:themeColor="text1" w:themeTint="BF"/>
          <w:szCs w:val="18"/>
        </w:rPr>
        <w:t>,</w:t>
      </w:r>
      <w:r>
        <w:rPr>
          <w:color w:val="404040" w:themeColor="text1" w:themeTint="BF"/>
          <w:szCs w:val="18"/>
        </w:rPr>
        <w:t xml:space="preserve"> the direction of the foreign key relationship is changed from &lt; to &gt;</w:t>
      </w:r>
      <w:r w:rsidR="00A959B3">
        <w:rPr>
          <w:color w:val="404040" w:themeColor="text1" w:themeTint="BF"/>
          <w:szCs w:val="18"/>
        </w:rPr>
        <w:t xml:space="preserve">. </w:t>
      </w:r>
      <w:proofErr w:type="spellStart"/>
      <w:r w:rsidR="00A959B3">
        <w:rPr>
          <w:color w:val="404040" w:themeColor="text1" w:themeTint="BF"/>
          <w:szCs w:val="18"/>
        </w:rPr>
        <w:t>Gene_seq</w:t>
      </w:r>
      <w:proofErr w:type="spellEnd"/>
      <w:r w:rsidR="00A959B3">
        <w:rPr>
          <w:color w:val="404040" w:themeColor="text1" w:themeTint="BF"/>
          <w:szCs w:val="18"/>
        </w:rPr>
        <w:t xml:space="preserve"> and transcript are both followed </w:t>
      </w:r>
      <w:proofErr w:type="gramStart"/>
      <w:r w:rsidR="00A959B3">
        <w:rPr>
          <w:color w:val="404040" w:themeColor="text1" w:themeTint="BF"/>
          <w:szCs w:val="18"/>
        </w:rPr>
        <w:t xml:space="preserve">with </w:t>
      </w:r>
      <w:r w:rsidR="00A959B3" w:rsidRPr="00A959B3">
        <w:rPr>
          <w:b/>
          <w:bCs/>
          <w:color w:val="404040" w:themeColor="text1" w:themeTint="BF"/>
          <w:szCs w:val="18"/>
        </w:rPr>
        <w:t>:E</w:t>
      </w:r>
      <w:proofErr w:type="gramEnd"/>
      <w:r w:rsidR="00A959B3">
        <w:rPr>
          <w:color w:val="404040" w:themeColor="text1" w:themeTint="BF"/>
          <w:szCs w:val="18"/>
        </w:rPr>
        <w:t>, allowing to get their critically and non-critically dependency data by calling their respective blocks.</w:t>
      </w:r>
    </w:p>
    <w:p w14:paraId="561AE835" w14:textId="77777777" w:rsidR="00A959B3" w:rsidRPr="00480463" w:rsidRDefault="00A959B3" w:rsidP="00A959B3">
      <w:pPr>
        <w:pStyle w:val="Code"/>
      </w:pPr>
      <w:r w:rsidRPr="00480463">
        <w:t xml:space="preserve">CHILD   </w:t>
      </w:r>
      <w:proofErr w:type="spellStart"/>
      <w:r w:rsidRPr="00480463">
        <w:t>assay_pmid</w:t>
      </w:r>
      <w:proofErr w:type="spellEnd"/>
      <w:r w:rsidRPr="00480463">
        <w:t>&lt;</w:t>
      </w:r>
      <w:proofErr w:type="spellStart"/>
      <w:r w:rsidRPr="00480463">
        <w:t>pmid_</w:t>
      </w:r>
      <w:proofErr w:type="gramStart"/>
      <w:r w:rsidRPr="00480463">
        <w:t>entry:E</w:t>
      </w:r>
      <w:proofErr w:type="spellEnd"/>
      <w:proofErr w:type="gramEnd"/>
    </w:p>
    <w:p w14:paraId="17F77398" w14:textId="7240682B" w:rsidR="00A959B3" w:rsidRPr="00A959B3" w:rsidRDefault="00A959B3" w:rsidP="00526730">
      <w:pPr>
        <w:spacing w:line="360" w:lineRule="auto"/>
        <w:ind w:firstLine="720"/>
        <w:jc w:val="both"/>
        <w:rPr>
          <w:color w:val="404040" w:themeColor="text1" w:themeTint="BF"/>
          <w:szCs w:val="18"/>
        </w:rPr>
      </w:pPr>
      <w:r>
        <w:rPr>
          <w:color w:val="404040" w:themeColor="text1" w:themeTint="BF"/>
          <w:szCs w:val="18"/>
        </w:rPr>
        <w:t xml:space="preserve">At last, you can see an example of a non-critical dependency with </w:t>
      </w:r>
      <w:proofErr w:type="spellStart"/>
      <w:r>
        <w:rPr>
          <w:color w:val="404040" w:themeColor="text1" w:themeTint="BF"/>
          <w:szCs w:val="18"/>
        </w:rPr>
        <w:t>assay_pmid</w:t>
      </w:r>
      <w:proofErr w:type="spellEnd"/>
      <w:r>
        <w:rPr>
          <w:color w:val="404040" w:themeColor="text1" w:themeTint="BF"/>
          <w:szCs w:val="18"/>
        </w:rPr>
        <w:t xml:space="preserve"> listing all the publications associated with an assay. This will call the </w:t>
      </w:r>
      <w:proofErr w:type="spellStart"/>
      <w:r>
        <w:rPr>
          <w:color w:val="404040" w:themeColor="text1" w:themeTint="BF"/>
          <w:szCs w:val="18"/>
        </w:rPr>
        <w:t>pmid_entry</w:t>
      </w:r>
      <w:proofErr w:type="spellEnd"/>
      <w:r>
        <w:rPr>
          <w:color w:val="404040" w:themeColor="text1" w:themeTint="BF"/>
          <w:szCs w:val="18"/>
        </w:rPr>
        <w:t xml:space="preserve"> block, thanks </w:t>
      </w:r>
      <w:proofErr w:type="gramStart"/>
      <w:r>
        <w:rPr>
          <w:color w:val="404040" w:themeColor="text1" w:themeTint="BF"/>
          <w:szCs w:val="18"/>
        </w:rPr>
        <w:t xml:space="preserve">to </w:t>
      </w:r>
      <w:r w:rsidRPr="00A959B3">
        <w:rPr>
          <w:b/>
          <w:bCs/>
          <w:color w:val="404040" w:themeColor="text1" w:themeTint="BF"/>
          <w:szCs w:val="18"/>
        </w:rPr>
        <w:t>:E</w:t>
      </w:r>
      <w:proofErr w:type="gramEnd"/>
      <w:r>
        <w:rPr>
          <w:b/>
          <w:bCs/>
          <w:color w:val="404040" w:themeColor="text1" w:themeTint="BF"/>
          <w:szCs w:val="18"/>
        </w:rPr>
        <w:t>,</w:t>
      </w:r>
      <w:r>
        <w:rPr>
          <w:color w:val="404040" w:themeColor="text1" w:themeTint="BF"/>
          <w:szCs w:val="18"/>
        </w:rPr>
        <w:t xml:space="preserve"> which will get all the publication’s metadata.</w:t>
      </w:r>
    </w:p>
    <w:p w14:paraId="7FC5C24E" w14:textId="0745E099" w:rsidR="00480463" w:rsidRDefault="00A959B3" w:rsidP="00526730">
      <w:pPr>
        <w:pStyle w:val="Heading4"/>
        <w:spacing w:line="360" w:lineRule="auto"/>
        <w:jc w:val="both"/>
      </w:pPr>
      <w:bookmarkStart w:id="125" w:name="_Toc175842022"/>
      <w:proofErr w:type="spellStart"/>
      <w:r>
        <w:lastRenderedPageBreak/>
        <w:t>Biorj</w:t>
      </w:r>
      <w:proofErr w:type="spellEnd"/>
      <w:r>
        <w:t xml:space="preserve"> requirements and unique keys</w:t>
      </w:r>
      <w:bookmarkEnd w:id="125"/>
    </w:p>
    <w:p w14:paraId="5ED706C6" w14:textId="60189DB2" w:rsidR="00A959B3" w:rsidRDefault="00A959B3" w:rsidP="00526730">
      <w:pPr>
        <w:spacing w:line="360" w:lineRule="auto"/>
        <w:jc w:val="both"/>
      </w:pPr>
      <w:r>
        <w:tab/>
        <w:t>To properly function, this process requires a few requirements to be met:</w:t>
      </w:r>
    </w:p>
    <w:p w14:paraId="4CC91F08" w14:textId="63A39E74" w:rsidR="00A959B3" w:rsidRDefault="00A959B3" w:rsidP="00526730">
      <w:pPr>
        <w:pStyle w:val="ListParagraph"/>
        <w:numPr>
          <w:ilvl w:val="0"/>
          <w:numId w:val="40"/>
        </w:numPr>
        <w:spacing w:line="360" w:lineRule="auto"/>
        <w:jc w:val="both"/>
      </w:pPr>
      <w:r>
        <w:t>The schema must be identical. This implies the table names and the column names</w:t>
      </w:r>
    </w:p>
    <w:p w14:paraId="5C128016" w14:textId="2E543E3A" w:rsidR="00A959B3" w:rsidRDefault="00A959B3" w:rsidP="00526730">
      <w:pPr>
        <w:pStyle w:val="ListParagraph"/>
        <w:numPr>
          <w:ilvl w:val="0"/>
          <w:numId w:val="40"/>
        </w:numPr>
        <w:spacing w:line="360" w:lineRule="auto"/>
        <w:jc w:val="both"/>
      </w:pPr>
      <w:r>
        <w:t xml:space="preserve">Foreign keys must be identical. Their names however </w:t>
      </w:r>
      <w:proofErr w:type="gramStart"/>
      <w:r>
        <w:t>doesn’t</w:t>
      </w:r>
      <w:proofErr w:type="gramEnd"/>
      <w:r>
        <w:t xml:space="preserve"> matter</w:t>
      </w:r>
    </w:p>
    <w:p w14:paraId="1917B3FA" w14:textId="3045BD5A" w:rsidR="00A959B3" w:rsidRDefault="00A959B3" w:rsidP="00526730">
      <w:pPr>
        <w:pStyle w:val="ListParagraph"/>
        <w:numPr>
          <w:ilvl w:val="0"/>
          <w:numId w:val="40"/>
        </w:numPr>
        <w:spacing w:line="360" w:lineRule="auto"/>
        <w:jc w:val="both"/>
      </w:pPr>
      <w:r>
        <w:t>The schema name doesn’t matter</w:t>
      </w:r>
    </w:p>
    <w:p w14:paraId="0E634917" w14:textId="534B4A80" w:rsidR="00A959B3" w:rsidRDefault="00A959B3" w:rsidP="00526730">
      <w:pPr>
        <w:pStyle w:val="ListParagraph"/>
        <w:numPr>
          <w:ilvl w:val="0"/>
          <w:numId w:val="40"/>
        </w:numPr>
        <w:spacing w:line="360" w:lineRule="auto"/>
        <w:jc w:val="both"/>
      </w:pPr>
      <w:r>
        <w:t>The unique keys for a given table must be identical</w:t>
      </w:r>
    </w:p>
    <w:p w14:paraId="6AA2E6A5" w14:textId="7E763BA8" w:rsidR="00A959B3" w:rsidRDefault="00A959B3" w:rsidP="00526730">
      <w:pPr>
        <w:spacing w:line="360" w:lineRule="auto"/>
        <w:jc w:val="both"/>
        <w:rPr>
          <w:color w:val="404040" w:themeColor="text1" w:themeTint="BF"/>
          <w:szCs w:val="18"/>
        </w:rPr>
      </w:pPr>
      <w:r>
        <w:t xml:space="preserve">The list of foreign keys is generated on the fly during </w:t>
      </w:r>
      <w:proofErr w:type="spellStart"/>
      <w:r>
        <w:t>Biorj</w:t>
      </w:r>
      <w:proofErr w:type="spellEnd"/>
      <w:r>
        <w:t xml:space="preserve"> import and export. However, the list of unique keys must be defined in </w:t>
      </w:r>
      <w:r>
        <w:rPr>
          <w:color w:val="404040" w:themeColor="text1" w:themeTint="BF"/>
          <w:szCs w:val="18"/>
        </w:rPr>
        <w:t xml:space="preserve">$TG_DIR/BACKEND/SCRIPT/BIORJ/BIORJ_RULES. </w:t>
      </w:r>
    </w:p>
    <w:p w14:paraId="29846898" w14:textId="77777777" w:rsidR="00006C95" w:rsidRPr="00006C95" w:rsidRDefault="00006C95" w:rsidP="00006C95">
      <w:pPr>
        <w:shd w:val="clear" w:color="auto" w:fill="FFFFFF"/>
        <w:spacing w:line="270" w:lineRule="atLeast"/>
        <w:rPr>
          <w:rFonts w:ascii="Menlo" w:hAnsi="Menlo" w:cs="Menlo"/>
          <w:color w:val="3B3B3B"/>
          <w:sz w:val="18"/>
          <w:szCs w:val="18"/>
        </w:rPr>
      </w:pPr>
      <w:r w:rsidRPr="00006C95">
        <w:rPr>
          <w:rFonts w:ascii="Menlo" w:hAnsi="Menlo" w:cs="Menlo"/>
          <w:color w:val="0070C1"/>
          <w:sz w:val="18"/>
          <w:szCs w:val="18"/>
        </w:rPr>
        <w:t>KEYS</w:t>
      </w:r>
    </w:p>
    <w:p w14:paraId="57AD6ADB" w14:textId="77777777" w:rsidR="00006C95" w:rsidRPr="00006C95" w:rsidRDefault="00006C95" w:rsidP="00006C95">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activity_</w:t>
      </w:r>
      <w:proofErr w:type="gramStart"/>
      <w:r w:rsidRPr="00006C95">
        <w:rPr>
          <w:rFonts w:ascii="Menlo" w:hAnsi="Menlo" w:cs="Menlo"/>
          <w:color w:val="3B3B3B"/>
          <w:sz w:val="18"/>
          <w:szCs w:val="18"/>
        </w:rPr>
        <w:t>entry</w:t>
      </w:r>
      <w:proofErr w:type="spellEnd"/>
      <w:r w:rsidRPr="00006C95">
        <w:rPr>
          <w:rFonts w:ascii="Menlo" w:hAnsi="Menlo" w:cs="Menlo"/>
          <w:color w:val="3B3B3B"/>
          <w:sz w:val="18"/>
          <w:szCs w:val="18"/>
        </w:rPr>
        <w:t xml:space="preserve">  </w:t>
      </w:r>
      <w:proofErr w:type="spellStart"/>
      <w:r w:rsidRPr="00006C95">
        <w:rPr>
          <w:rFonts w:ascii="Menlo" w:hAnsi="Menlo" w:cs="Menlo"/>
          <w:color w:val="3B3B3B"/>
          <w:sz w:val="18"/>
          <w:szCs w:val="18"/>
        </w:rPr>
        <w:t>molecular</w:t>
      </w:r>
      <w:proofErr w:type="gramEnd"/>
      <w:r w:rsidRPr="00006C95">
        <w:rPr>
          <w:rFonts w:ascii="Menlo" w:hAnsi="Menlo" w:cs="Menlo"/>
          <w:color w:val="3B3B3B"/>
          <w:sz w:val="18"/>
          <w:szCs w:val="18"/>
        </w:rPr>
        <w:t>_entity_id</w:t>
      </w:r>
      <w:r w:rsidRPr="00006C95">
        <w:rPr>
          <w:rFonts w:ascii="Menlo" w:hAnsi="Menlo" w:cs="Menlo"/>
          <w:color w:val="000000"/>
          <w:sz w:val="18"/>
          <w:szCs w:val="18"/>
        </w:rPr>
        <w:t>|</w:t>
      </w:r>
      <w:r w:rsidRPr="00006C95">
        <w:rPr>
          <w:rFonts w:ascii="Menlo" w:hAnsi="Menlo" w:cs="Menlo"/>
          <w:color w:val="3B3B3B"/>
          <w:sz w:val="18"/>
          <w:szCs w:val="18"/>
        </w:rPr>
        <w:t>assay_entry_id</w:t>
      </w:r>
      <w:r w:rsidRPr="00006C95">
        <w:rPr>
          <w:rFonts w:ascii="Menlo" w:hAnsi="Menlo" w:cs="Menlo"/>
          <w:color w:val="000000"/>
          <w:sz w:val="18"/>
          <w:szCs w:val="18"/>
        </w:rPr>
        <w:t>|</w:t>
      </w:r>
      <w:r w:rsidRPr="00006C95">
        <w:rPr>
          <w:rFonts w:ascii="Menlo" w:hAnsi="Menlo" w:cs="Menlo"/>
          <w:color w:val="3B3B3B"/>
          <w:sz w:val="18"/>
          <w:szCs w:val="18"/>
        </w:rPr>
        <w:t>value</w:t>
      </w:r>
      <w:r w:rsidRPr="00006C95">
        <w:rPr>
          <w:rFonts w:ascii="Menlo" w:hAnsi="Menlo" w:cs="Menlo"/>
          <w:color w:val="000000"/>
          <w:sz w:val="18"/>
          <w:szCs w:val="18"/>
        </w:rPr>
        <w:t>|</w:t>
      </w:r>
      <w:r w:rsidRPr="00006C95">
        <w:rPr>
          <w:rFonts w:ascii="Menlo" w:hAnsi="Menlo" w:cs="Menlo"/>
          <w:color w:val="3B3B3B"/>
          <w:sz w:val="18"/>
          <w:szCs w:val="18"/>
        </w:rPr>
        <w:t>unit_type</w:t>
      </w:r>
      <w:proofErr w:type="spellEnd"/>
    </w:p>
    <w:p w14:paraId="32E93305" w14:textId="77777777" w:rsidR="00006C95" w:rsidRPr="00006C95" w:rsidRDefault="00006C95" w:rsidP="00006C95">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anatomy_entry</w:t>
      </w:r>
      <w:proofErr w:type="spellEnd"/>
      <w:r w:rsidRPr="00006C95">
        <w:rPr>
          <w:rFonts w:ascii="Menlo" w:hAnsi="Menlo" w:cs="Menlo"/>
          <w:color w:val="3B3B3B"/>
          <w:sz w:val="18"/>
          <w:szCs w:val="18"/>
        </w:rPr>
        <w:t xml:space="preserve">   </w:t>
      </w:r>
      <w:proofErr w:type="spellStart"/>
      <w:r w:rsidRPr="00006C95">
        <w:rPr>
          <w:rFonts w:ascii="Menlo" w:hAnsi="Menlo" w:cs="Menlo"/>
          <w:color w:val="3B3B3B"/>
          <w:sz w:val="18"/>
          <w:szCs w:val="18"/>
        </w:rPr>
        <w:t>anatomy_tag</w:t>
      </w:r>
      <w:proofErr w:type="spellEnd"/>
    </w:p>
    <w:p w14:paraId="37570A07" w14:textId="77777777" w:rsidR="00006C95" w:rsidRPr="00006C95" w:rsidRDefault="00006C95" w:rsidP="00006C95">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anatomy_extdb</w:t>
      </w:r>
      <w:proofErr w:type="spellEnd"/>
      <w:r w:rsidRPr="00006C95">
        <w:rPr>
          <w:rFonts w:ascii="Menlo" w:hAnsi="Menlo" w:cs="Menlo"/>
          <w:color w:val="3B3B3B"/>
          <w:sz w:val="18"/>
          <w:szCs w:val="18"/>
        </w:rPr>
        <w:t xml:space="preserve">   </w:t>
      </w:r>
      <w:proofErr w:type="spellStart"/>
      <w:r w:rsidRPr="00006C95">
        <w:rPr>
          <w:rFonts w:ascii="Menlo" w:hAnsi="Menlo" w:cs="Menlo"/>
          <w:color w:val="3B3B3B"/>
          <w:sz w:val="18"/>
          <w:szCs w:val="18"/>
        </w:rPr>
        <w:t>source_id</w:t>
      </w:r>
      <w:r w:rsidRPr="00006C95">
        <w:rPr>
          <w:rFonts w:ascii="Menlo" w:hAnsi="Menlo" w:cs="Menlo"/>
          <w:color w:val="000000"/>
          <w:sz w:val="18"/>
          <w:szCs w:val="18"/>
        </w:rPr>
        <w:t>|</w:t>
      </w:r>
      <w:r w:rsidRPr="00006C95">
        <w:rPr>
          <w:rFonts w:ascii="Menlo" w:hAnsi="Menlo" w:cs="Menlo"/>
          <w:color w:val="3B3B3B"/>
          <w:sz w:val="18"/>
          <w:szCs w:val="18"/>
        </w:rPr>
        <w:t>anatomy_extdb</w:t>
      </w:r>
      <w:r w:rsidRPr="00006C95">
        <w:rPr>
          <w:rFonts w:ascii="Menlo" w:hAnsi="Menlo" w:cs="Menlo"/>
          <w:color w:val="000000"/>
          <w:sz w:val="18"/>
          <w:szCs w:val="18"/>
        </w:rPr>
        <w:t>|</w:t>
      </w:r>
      <w:r w:rsidRPr="00006C95">
        <w:rPr>
          <w:rFonts w:ascii="Menlo" w:hAnsi="Menlo" w:cs="Menlo"/>
          <w:color w:val="3B3B3B"/>
          <w:sz w:val="18"/>
          <w:szCs w:val="18"/>
        </w:rPr>
        <w:t>anatomy_entry_id</w:t>
      </w:r>
      <w:proofErr w:type="spellEnd"/>
    </w:p>
    <w:p w14:paraId="212885C3" w14:textId="77777777" w:rsidR="00006C95" w:rsidRPr="00006C95" w:rsidRDefault="00006C95" w:rsidP="00006C95">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anatomy_syn</w:t>
      </w:r>
      <w:proofErr w:type="spellEnd"/>
      <w:r w:rsidRPr="00006C95">
        <w:rPr>
          <w:rFonts w:ascii="Menlo" w:hAnsi="Menlo" w:cs="Menlo"/>
          <w:color w:val="3B3B3B"/>
          <w:sz w:val="18"/>
          <w:szCs w:val="18"/>
        </w:rPr>
        <w:t xml:space="preserve">     </w:t>
      </w:r>
      <w:proofErr w:type="spellStart"/>
      <w:r w:rsidRPr="00006C95">
        <w:rPr>
          <w:rFonts w:ascii="Menlo" w:hAnsi="Menlo" w:cs="Menlo"/>
          <w:color w:val="3B3B3B"/>
          <w:sz w:val="18"/>
          <w:szCs w:val="18"/>
        </w:rPr>
        <w:t>anatomy_entry_id</w:t>
      </w:r>
      <w:r w:rsidRPr="00006C95">
        <w:rPr>
          <w:rFonts w:ascii="Menlo" w:hAnsi="Menlo" w:cs="Menlo"/>
          <w:color w:val="000000"/>
          <w:sz w:val="18"/>
          <w:szCs w:val="18"/>
        </w:rPr>
        <w:t>|</w:t>
      </w:r>
      <w:r w:rsidRPr="00006C95">
        <w:rPr>
          <w:rFonts w:ascii="Menlo" w:hAnsi="Menlo" w:cs="Menlo"/>
          <w:color w:val="3B3B3B"/>
          <w:sz w:val="18"/>
          <w:szCs w:val="18"/>
        </w:rPr>
        <w:t>syn_type</w:t>
      </w:r>
      <w:r w:rsidRPr="00006C95">
        <w:rPr>
          <w:rFonts w:ascii="Menlo" w:hAnsi="Menlo" w:cs="Menlo"/>
          <w:color w:val="000000"/>
          <w:sz w:val="18"/>
          <w:szCs w:val="18"/>
        </w:rPr>
        <w:t>|</w:t>
      </w:r>
      <w:r w:rsidRPr="00006C95">
        <w:rPr>
          <w:rFonts w:ascii="Menlo" w:hAnsi="Menlo" w:cs="Menlo"/>
          <w:color w:val="3B3B3B"/>
          <w:sz w:val="18"/>
          <w:szCs w:val="18"/>
        </w:rPr>
        <w:t>syn_value</w:t>
      </w:r>
      <w:r w:rsidRPr="00006C95">
        <w:rPr>
          <w:rFonts w:ascii="Menlo" w:hAnsi="Menlo" w:cs="Menlo"/>
          <w:color w:val="000000"/>
          <w:sz w:val="18"/>
          <w:szCs w:val="18"/>
        </w:rPr>
        <w:t>|</w:t>
      </w:r>
      <w:r w:rsidRPr="00006C95">
        <w:rPr>
          <w:rFonts w:ascii="Menlo" w:hAnsi="Menlo" w:cs="Menlo"/>
          <w:color w:val="3B3B3B"/>
          <w:sz w:val="18"/>
          <w:szCs w:val="18"/>
        </w:rPr>
        <w:t>source_id</w:t>
      </w:r>
      <w:proofErr w:type="spellEnd"/>
    </w:p>
    <w:p w14:paraId="2AA04DCD" w14:textId="77777777" w:rsidR="00006C95" w:rsidRPr="00006C95" w:rsidRDefault="00006C95" w:rsidP="00006C95">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assay_confidence</w:t>
      </w:r>
      <w:proofErr w:type="spellEnd"/>
      <w:r w:rsidRPr="00006C95">
        <w:rPr>
          <w:rFonts w:ascii="Menlo" w:hAnsi="Menlo" w:cs="Menlo"/>
          <w:color w:val="3B3B3B"/>
          <w:sz w:val="18"/>
          <w:szCs w:val="18"/>
        </w:rPr>
        <w:t xml:space="preserve">    description</w:t>
      </w:r>
    </w:p>
    <w:p w14:paraId="5FC40217" w14:textId="77777777" w:rsidR="00006C95" w:rsidRDefault="00006C95" w:rsidP="00A959B3">
      <w:pPr>
        <w:rPr>
          <w:color w:val="404040" w:themeColor="text1" w:themeTint="BF"/>
          <w:szCs w:val="18"/>
        </w:rPr>
      </w:pPr>
    </w:p>
    <w:p w14:paraId="69A6846A" w14:textId="4265617D" w:rsidR="00006C95" w:rsidRDefault="00006C95" w:rsidP="00526730">
      <w:pPr>
        <w:spacing w:line="360" w:lineRule="auto"/>
        <w:jc w:val="both"/>
        <w:rPr>
          <w:color w:val="404040" w:themeColor="text1" w:themeTint="BF"/>
          <w:szCs w:val="18"/>
        </w:rPr>
      </w:pPr>
      <w:r>
        <w:rPr>
          <w:color w:val="404040" w:themeColor="text1" w:themeTint="BF"/>
          <w:szCs w:val="18"/>
        </w:rPr>
        <w:t xml:space="preserve">Each line is made of two columns. The first column defines the table while the second column list all column names of the table, separated by |, which altogether makes the unique definition of a record for that table. </w:t>
      </w:r>
    </w:p>
    <w:p w14:paraId="43959092" w14:textId="77777777" w:rsidR="00006C95" w:rsidRDefault="00006C95" w:rsidP="00526730">
      <w:pPr>
        <w:spacing w:line="360" w:lineRule="auto"/>
        <w:jc w:val="both"/>
        <w:rPr>
          <w:color w:val="404040" w:themeColor="text1" w:themeTint="BF"/>
          <w:szCs w:val="18"/>
        </w:rPr>
      </w:pPr>
    </w:p>
    <w:p w14:paraId="0C65118C" w14:textId="4A202719" w:rsidR="00006C95" w:rsidRDefault="00177BD6" w:rsidP="00526730">
      <w:pPr>
        <w:pStyle w:val="Heading4"/>
        <w:spacing w:line="360" w:lineRule="auto"/>
        <w:jc w:val="both"/>
      </w:pPr>
      <w:bookmarkStart w:id="126" w:name="_Toc175842023"/>
      <w:r>
        <w:t xml:space="preserve">Adding rules to </w:t>
      </w:r>
      <w:proofErr w:type="spellStart"/>
      <w:r>
        <w:t>Biorj</w:t>
      </w:r>
      <w:bookmarkEnd w:id="126"/>
      <w:proofErr w:type="spellEnd"/>
    </w:p>
    <w:p w14:paraId="5E1D34BF" w14:textId="5635E5B6" w:rsidR="00BF63FE" w:rsidRDefault="00BF63FE" w:rsidP="00526730">
      <w:pPr>
        <w:spacing w:line="360" w:lineRule="auto"/>
        <w:jc w:val="both"/>
      </w:pPr>
      <w:r>
        <w:t xml:space="preserve">Depending on your use case, you might need to add a few rules in </w:t>
      </w:r>
      <w:proofErr w:type="spellStart"/>
      <w:r>
        <w:t>Biorj_rules</w:t>
      </w:r>
      <w:proofErr w:type="spellEnd"/>
      <w:r>
        <w:t xml:space="preserve"> file. To help, here are a few questions to answer to direct you:</w:t>
      </w:r>
    </w:p>
    <w:p w14:paraId="026C4F42" w14:textId="6B6018E6" w:rsidR="00BF63FE" w:rsidRDefault="00BF63FE" w:rsidP="00526730">
      <w:pPr>
        <w:pStyle w:val="ListParagraph"/>
        <w:numPr>
          <w:ilvl w:val="0"/>
          <w:numId w:val="41"/>
        </w:numPr>
        <w:spacing w:line="360" w:lineRule="auto"/>
        <w:jc w:val="both"/>
      </w:pPr>
      <w:r>
        <w:t>If you are adding a new data source that will create a new scientific concept =&gt; Add block</w:t>
      </w:r>
    </w:p>
    <w:p w14:paraId="04E20CFF" w14:textId="7546DB69" w:rsidR="00BF63FE" w:rsidRDefault="00BF63FE" w:rsidP="00526730">
      <w:pPr>
        <w:pStyle w:val="ListParagraph"/>
        <w:numPr>
          <w:ilvl w:val="0"/>
          <w:numId w:val="41"/>
        </w:numPr>
        <w:spacing w:line="360" w:lineRule="auto"/>
        <w:jc w:val="both"/>
      </w:pPr>
      <w:r>
        <w:t>If you are you modifying any column that can be used to uniquely identify a record? =&gt; Update key</w:t>
      </w:r>
    </w:p>
    <w:p w14:paraId="49A6C27A" w14:textId="2C6D9AF4" w:rsidR="00BF63FE" w:rsidRDefault="00BF63FE" w:rsidP="00526730">
      <w:pPr>
        <w:pStyle w:val="ListParagraph"/>
        <w:numPr>
          <w:ilvl w:val="0"/>
          <w:numId w:val="41"/>
        </w:numPr>
        <w:spacing w:line="360" w:lineRule="auto"/>
        <w:jc w:val="both"/>
      </w:pPr>
      <w:r>
        <w:t>If you are you changing the critical dependencies of the main table? (foreign key) =&gt; Update rules</w:t>
      </w:r>
    </w:p>
    <w:p w14:paraId="7F8CA608" w14:textId="44E0A20F" w:rsidR="00BF63FE" w:rsidRDefault="00BF63FE" w:rsidP="00526730">
      <w:pPr>
        <w:pStyle w:val="ListParagraph"/>
        <w:numPr>
          <w:ilvl w:val="0"/>
          <w:numId w:val="41"/>
        </w:numPr>
        <w:spacing w:line="360" w:lineRule="auto"/>
        <w:jc w:val="both"/>
      </w:pPr>
      <w:r>
        <w:t>If you are adding a new table that isn’t a new scientific concept =&gt; Update rules</w:t>
      </w:r>
    </w:p>
    <w:p w14:paraId="585B30FF" w14:textId="353F286F" w:rsidR="00BF63FE" w:rsidRDefault="00BF63FE" w:rsidP="00526730">
      <w:pPr>
        <w:pStyle w:val="Heading5"/>
        <w:spacing w:line="360" w:lineRule="auto"/>
        <w:jc w:val="both"/>
      </w:pPr>
      <w:bookmarkStart w:id="127" w:name="_Toc175842024"/>
      <w:r>
        <w:lastRenderedPageBreak/>
        <w:t xml:space="preserve">Adding a </w:t>
      </w:r>
      <w:proofErr w:type="spellStart"/>
      <w:r>
        <w:t>Biorj</w:t>
      </w:r>
      <w:proofErr w:type="spellEnd"/>
      <w:r>
        <w:t xml:space="preserve"> block</w:t>
      </w:r>
      <w:bookmarkEnd w:id="127"/>
    </w:p>
    <w:p w14:paraId="6CE7B47D" w14:textId="72FCF54D" w:rsidR="00BF63FE" w:rsidRDefault="00BF63FE" w:rsidP="00526730">
      <w:pPr>
        <w:spacing w:line="360" w:lineRule="auto"/>
        <w:jc w:val="both"/>
      </w:pPr>
      <w:r>
        <w:t>If you are expanding on BioRels database schema, thank you for your contribution! You are now at the stage where you need to test the export/import of BioRels for your tables. If you have been adding a new scientific concept, you will need to create a new BLOCK.</w:t>
      </w:r>
    </w:p>
    <w:p w14:paraId="421C710F" w14:textId="721E412F" w:rsidR="00BF63FE" w:rsidRDefault="00BF63FE" w:rsidP="00BF63FE">
      <w:pPr>
        <w:pStyle w:val="Code"/>
        <w:jc w:val="center"/>
      </w:pPr>
      <w:r w:rsidRPr="00480463">
        <w:t>BLOCK</w:t>
      </w:r>
      <w:proofErr w:type="gramStart"/>
      <w:r w:rsidRPr="00480463">
        <w:t xml:space="preserve">   </w:t>
      </w:r>
      <w:r>
        <w:t>[</w:t>
      </w:r>
      <w:proofErr w:type="gramEnd"/>
      <w:r>
        <w:t>TABLE_NAME]</w:t>
      </w:r>
    </w:p>
    <w:p w14:paraId="57E532CD" w14:textId="44D75FFA" w:rsidR="00BF63FE" w:rsidRDefault="00BF63FE" w:rsidP="00526730">
      <w:pPr>
        <w:spacing w:line="360" w:lineRule="auto"/>
        <w:jc w:val="both"/>
      </w:pPr>
      <w:r>
        <w:t xml:space="preserve">The format of a BLOCK starts with the BLOCK word followed by the main table of the scientific concept, i.e. that ones that uniquely define that concept. For instance, for a gene, it would </w:t>
      </w:r>
      <w:proofErr w:type="spellStart"/>
      <w:r>
        <w:t>gn_entry</w:t>
      </w:r>
      <w:proofErr w:type="spellEnd"/>
      <w:r>
        <w:t xml:space="preserve">; for a </w:t>
      </w:r>
      <w:proofErr w:type="spellStart"/>
      <w:r>
        <w:t>taxon</w:t>
      </w:r>
      <w:proofErr w:type="spellEnd"/>
      <w:r>
        <w:t xml:space="preserve">, it would be taxon. Next, you will need to define the PARENT lines, which characterize the critical dependencies for this </w:t>
      </w:r>
      <w:r w:rsidR="00151EC2">
        <w:t xml:space="preserve">concept. To do so, you should look at the foreign keys defined in your main table to list all the referenced tables. If those tables are not the main table of scientific concepts, you must follow the path of foreign keys until you reach the main tables, or there are no more foreign keys. Main tables can be found by looking at the table names of the different BLOCKS defined in BIORJ_RULES. If you reach a main table, you must add the </w:t>
      </w:r>
      <w:proofErr w:type="gramStart"/>
      <w:r w:rsidR="00151EC2">
        <w:t>suffix :E</w:t>
      </w:r>
      <w:proofErr w:type="gramEnd"/>
      <w:r w:rsidR="00151EC2">
        <w:t xml:space="preserve"> to include the metadata associated to it.</w:t>
      </w:r>
    </w:p>
    <w:p w14:paraId="20B474F0" w14:textId="77777777" w:rsidR="00151EC2" w:rsidRDefault="00151EC2" w:rsidP="00526730">
      <w:pPr>
        <w:spacing w:line="360" w:lineRule="auto"/>
        <w:jc w:val="both"/>
      </w:pPr>
      <w:r>
        <w:t xml:space="preserve">Next you need to define the CHILD lines, while provides the list of non-critical dependencies for this new scientific concept. Similarly, you must follow the path of foreign keys until you reach the main tables, or there are no more foreign keys. </w:t>
      </w:r>
    </w:p>
    <w:p w14:paraId="6ACC72F7" w14:textId="24EBF58A" w:rsidR="00151EC2" w:rsidRDefault="00151EC2" w:rsidP="00526730">
      <w:pPr>
        <w:spacing w:line="360" w:lineRule="auto"/>
        <w:jc w:val="both"/>
      </w:pPr>
      <w:r>
        <w:t>The last line of the BLOCK should be END.</w:t>
      </w:r>
    </w:p>
    <w:p w14:paraId="09D5F4DB" w14:textId="65B9A19C" w:rsidR="00BF63FE" w:rsidRPr="00151EC2" w:rsidRDefault="00151EC2" w:rsidP="00526730">
      <w:pPr>
        <w:spacing w:line="360" w:lineRule="auto"/>
        <w:jc w:val="both"/>
        <w:rPr>
          <w:rFonts w:ascii="Courier New" w:hAnsi="Courier New" w:cs="Courier New"/>
          <w:sz w:val="16"/>
          <w:szCs w:val="16"/>
        </w:rPr>
      </w:pPr>
      <w:r>
        <w:t>In addition, you will need to update the unique keys as described in the next section</w:t>
      </w:r>
    </w:p>
    <w:p w14:paraId="3C5FDC34" w14:textId="2D166C12" w:rsidR="00BF63FE" w:rsidRDefault="00BF63FE" w:rsidP="00526730">
      <w:pPr>
        <w:pStyle w:val="Heading5"/>
        <w:spacing w:line="360" w:lineRule="auto"/>
        <w:jc w:val="both"/>
      </w:pPr>
      <w:bookmarkStart w:id="128" w:name="_Toc175842025"/>
      <w:r w:rsidRPr="00BF63FE">
        <w:t xml:space="preserve">Update </w:t>
      </w:r>
      <w:proofErr w:type="spellStart"/>
      <w:r w:rsidR="00151EC2">
        <w:t>Biorj</w:t>
      </w:r>
      <w:proofErr w:type="spellEnd"/>
      <w:r w:rsidR="00151EC2">
        <w:t xml:space="preserve"> </w:t>
      </w:r>
      <w:r w:rsidRPr="00BF63FE">
        <w:t>key</w:t>
      </w:r>
      <w:r w:rsidR="00151EC2">
        <w:t>s</w:t>
      </w:r>
      <w:bookmarkEnd w:id="128"/>
    </w:p>
    <w:p w14:paraId="46D7634C" w14:textId="248FBBA4" w:rsidR="00151EC2" w:rsidRDefault="00151EC2" w:rsidP="00526730">
      <w:pPr>
        <w:spacing w:line="360" w:lineRule="auto"/>
        <w:jc w:val="both"/>
      </w:pPr>
      <w:r>
        <w:t xml:space="preserve">To perform properly, </w:t>
      </w:r>
      <w:proofErr w:type="spellStart"/>
      <w:r>
        <w:t>Biorj</w:t>
      </w:r>
      <w:proofErr w:type="spellEnd"/>
      <w:r>
        <w:t xml:space="preserve"> will need to know which columns </w:t>
      </w:r>
      <w:proofErr w:type="gramStart"/>
      <w:r>
        <w:t>in a given</w:t>
      </w:r>
      <w:proofErr w:type="gramEnd"/>
      <w:r>
        <w:t xml:space="preserve"> table uniquely defines a record. As many unique keys and foreign keys can be defined for a given table, we need to manually list which one is the proper one to use. The KEYS section in BIORJ_RULES file follows a key-&gt;value pair where the key is the table name in column 1 and the value is the list of columns, separated by |, that uniquely defines a record.</w:t>
      </w:r>
    </w:p>
    <w:p w14:paraId="58121CFD" w14:textId="5A0C9267" w:rsidR="00151EC2" w:rsidRDefault="00151EC2" w:rsidP="00526730">
      <w:pPr>
        <w:spacing w:line="360" w:lineRule="auto"/>
        <w:jc w:val="both"/>
      </w:pPr>
      <w:r>
        <w:t>If you have modified a table, please verify that the list of columns is correct.</w:t>
      </w:r>
    </w:p>
    <w:p w14:paraId="14EF4DB5" w14:textId="4EE2F2C5" w:rsidR="00151EC2" w:rsidRDefault="00151EC2" w:rsidP="00526730">
      <w:pPr>
        <w:spacing w:line="360" w:lineRule="auto"/>
        <w:jc w:val="both"/>
      </w:pPr>
      <w:r>
        <w:t>If you have created a new table, please add the table with the list of columns at the end of the KEYS block, before the END line.</w:t>
      </w:r>
    </w:p>
    <w:p w14:paraId="0DDCB772" w14:textId="77777777" w:rsidR="00151EC2" w:rsidRPr="00006C95" w:rsidRDefault="00151EC2" w:rsidP="00151EC2">
      <w:pPr>
        <w:shd w:val="clear" w:color="auto" w:fill="FFFFFF"/>
        <w:spacing w:line="270" w:lineRule="atLeast"/>
        <w:rPr>
          <w:rFonts w:ascii="Menlo" w:hAnsi="Menlo" w:cs="Menlo"/>
          <w:color w:val="3B3B3B"/>
          <w:sz w:val="18"/>
          <w:szCs w:val="18"/>
        </w:rPr>
      </w:pPr>
      <w:r w:rsidRPr="00006C95">
        <w:rPr>
          <w:rFonts w:ascii="Menlo" w:hAnsi="Menlo" w:cs="Menlo"/>
          <w:color w:val="0070C1"/>
          <w:sz w:val="18"/>
          <w:szCs w:val="18"/>
        </w:rPr>
        <w:t>KEYS</w:t>
      </w:r>
    </w:p>
    <w:p w14:paraId="67764C5B" w14:textId="77777777" w:rsidR="00151EC2" w:rsidRPr="00006C95" w:rsidRDefault="00151EC2" w:rsidP="00151EC2">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activity_</w:t>
      </w:r>
      <w:proofErr w:type="gramStart"/>
      <w:r w:rsidRPr="00006C95">
        <w:rPr>
          <w:rFonts w:ascii="Menlo" w:hAnsi="Menlo" w:cs="Menlo"/>
          <w:color w:val="3B3B3B"/>
          <w:sz w:val="18"/>
          <w:szCs w:val="18"/>
        </w:rPr>
        <w:t>entry</w:t>
      </w:r>
      <w:proofErr w:type="spellEnd"/>
      <w:r w:rsidRPr="00006C95">
        <w:rPr>
          <w:rFonts w:ascii="Menlo" w:hAnsi="Menlo" w:cs="Menlo"/>
          <w:color w:val="3B3B3B"/>
          <w:sz w:val="18"/>
          <w:szCs w:val="18"/>
        </w:rPr>
        <w:t xml:space="preserve">  </w:t>
      </w:r>
      <w:proofErr w:type="spellStart"/>
      <w:r w:rsidRPr="00006C95">
        <w:rPr>
          <w:rFonts w:ascii="Menlo" w:hAnsi="Menlo" w:cs="Menlo"/>
          <w:color w:val="3B3B3B"/>
          <w:sz w:val="18"/>
          <w:szCs w:val="18"/>
        </w:rPr>
        <w:t>molecular</w:t>
      </w:r>
      <w:proofErr w:type="gramEnd"/>
      <w:r w:rsidRPr="00006C95">
        <w:rPr>
          <w:rFonts w:ascii="Menlo" w:hAnsi="Menlo" w:cs="Menlo"/>
          <w:color w:val="3B3B3B"/>
          <w:sz w:val="18"/>
          <w:szCs w:val="18"/>
        </w:rPr>
        <w:t>_entity_id</w:t>
      </w:r>
      <w:r w:rsidRPr="00006C95">
        <w:rPr>
          <w:rFonts w:ascii="Menlo" w:hAnsi="Menlo" w:cs="Menlo"/>
          <w:color w:val="000000"/>
          <w:sz w:val="18"/>
          <w:szCs w:val="18"/>
        </w:rPr>
        <w:t>|</w:t>
      </w:r>
      <w:r w:rsidRPr="00006C95">
        <w:rPr>
          <w:rFonts w:ascii="Menlo" w:hAnsi="Menlo" w:cs="Menlo"/>
          <w:color w:val="3B3B3B"/>
          <w:sz w:val="18"/>
          <w:szCs w:val="18"/>
        </w:rPr>
        <w:t>assay_entry_id</w:t>
      </w:r>
      <w:r w:rsidRPr="00006C95">
        <w:rPr>
          <w:rFonts w:ascii="Menlo" w:hAnsi="Menlo" w:cs="Menlo"/>
          <w:color w:val="000000"/>
          <w:sz w:val="18"/>
          <w:szCs w:val="18"/>
        </w:rPr>
        <w:t>|</w:t>
      </w:r>
      <w:r w:rsidRPr="00006C95">
        <w:rPr>
          <w:rFonts w:ascii="Menlo" w:hAnsi="Menlo" w:cs="Menlo"/>
          <w:color w:val="3B3B3B"/>
          <w:sz w:val="18"/>
          <w:szCs w:val="18"/>
        </w:rPr>
        <w:t>value</w:t>
      </w:r>
      <w:r w:rsidRPr="00006C95">
        <w:rPr>
          <w:rFonts w:ascii="Menlo" w:hAnsi="Menlo" w:cs="Menlo"/>
          <w:color w:val="000000"/>
          <w:sz w:val="18"/>
          <w:szCs w:val="18"/>
        </w:rPr>
        <w:t>|</w:t>
      </w:r>
      <w:r w:rsidRPr="00006C95">
        <w:rPr>
          <w:rFonts w:ascii="Menlo" w:hAnsi="Menlo" w:cs="Menlo"/>
          <w:color w:val="3B3B3B"/>
          <w:sz w:val="18"/>
          <w:szCs w:val="18"/>
        </w:rPr>
        <w:t>unit_type</w:t>
      </w:r>
      <w:proofErr w:type="spellEnd"/>
    </w:p>
    <w:p w14:paraId="405C24E3" w14:textId="77777777" w:rsidR="00151EC2" w:rsidRPr="00006C95" w:rsidRDefault="00151EC2" w:rsidP="00151EC2">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anatomy_entry</w:t>
      </w:r>
      <w:proofErr w:type="spellEnd"/>
      <w:r w:rsidRPr="00006C95">
        <w:rPr>
          <w:rFonts w:ascii="Menlo" w:hAnsi="Menlo" w:cs="Menlo"/>
          <w:color w:val="3B3B3B"/>
          <w:sz w:val="18"/>
          <w:szCs w:val="18"/>
        </w:rPr>
        <w:t xml:space="preserve">   </w:t>
      </w:r>
      <w:proofErr w:type="spellStart"/>
      <w:r w:rsidRPr="00006C95">
        <w:rPr>
          <w:rFonts w:ascii="Menlo" w:hAnsi="Menlo" w:cs="Menlo"/>
          <w:color w:val="3B3B3B"/>
          <w:sz w:val="18"/>
          <w:szCs w:val="18"/>
        </w:rPr>
        <w:t>anatomy_tag</w:t>
      </w:r>
      <w:proofErr w:type="spellEnd"/>
    </w:p>
    <w:p w14:paraId="29FFEC89" w14:textId="77777777" w:rsidR="00151EC2" w:rsidRPr="00006C95" w:rsidRDefault="00151EC2" w:rsidP="00151EC2">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anatomy_extdb</w:t>
      </w:r>
      <w:proofErr w:type="spellEnd"/>
      <w:r w:rsidRPr="00006C95">
        <w:rPr>
          <w:rFonts w:ascii="Menlo" w:hAnsi="Menlo" w:cs="Menlo"/>
          <w:color w:val="3B3B3B"/>
          <w:sz w:val="18"/>
          <w:szCs w:val="18"/>
        </w:rPr>
        <w:t xml:space="preserve">   </w:t>
      </w:r>
      <w:proofErr w:type="spellStart"/>
      <w:r w:rsidRPr="00006C95">
        <w:rPr>
          <w:rFonts w:ascii="Menlo" w:hAnsi="Menlo" w:cs="Menlo"/>
          <w:color w:val="3B3B3B"/>
          <w:sz w:val="18"/>
          <w:szCs w:val="18"/>
        </w:rPr>
        <w:t>source_id</w:t>
      </w:r>
      <w:r w:rsidRPr="00006C95">
        <w:rPr>
          <w:rFonts w:ascii="Menlo" w:hAnsi="Menlo" w:cs="Menlo"/>
          <w:color w:val="000000"/>
          <w:sz w:val="18"/>
          <w:szCs w:val="18"/>
        </w:rPr>
        <w:t>|</w:t>
      </w:r>
      <w:r w:rsidRPr="00006C95">
        <w:rPr>
          <w:rFonts w:ascii="Menlo" w:hAnsi="Menlo" w:cs="Menlo"/>
          <w:color w:val="3B3B3B"/>
          <w:sz w:val="18"/>
          <w:szCs w:val="18"/>
        </w:rPr>
        <w:t>anatomy_extdb</w:t>
      </w:r>
      <w:r w:rsidRPr="00006C95">
        <w:rPr>
          <w:rFonts w:ascii="Menlo" w:hAnsi="Menlo" w:cs="Menlo"/>
          <w:color w:val="000000"/>
          <w:sz w:val="18"/>
          <w:szCs w:val="18"/>
        </w:rPr>
        <w:t>|</w:t>
      </w:r>
      <w:r w:rsidRPr="00006C95">
        <w:rPr>
          <w:rFonts w:ascii="Menlo" w:hAnsi="Menlo" w:cs="Menlo"/>
          <w:color w:val="3B3B3B"/>
          <w:sz w:val="18"/>
          <w:szCs w:val="18"/>
        </w:rPr>
        <w:t>anatomy_entry_id</w:t>
      </w:r>
      <w:proofErr w:type="spellEnd"/>
    </w:p>
    <w:p w14:paraId="5A2215F7" w14:textId="77777777" w:rsidR="00151EC2" w:rsidRPr="00006C95" w:rsidRDefault="00151EC2" w:rsidP="00151EC2">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lastRenderedPageBreak/>
        <w:t>anatomy_syn</w:t>
      </w:r>
      <w:proofErr w:type="spellEnd"/>
      <w:r w:rsidRPr="00006C95">
        <w:rPr>
          <w:rFonts w:ascii="Menlo" w:hAnsi="Menlo" w:cs="Menlo"/>
          <w:color w:val="3B3B3B"/>
          <w:sz w:val="18"/>
          <w:szCs w:val="18"/>
        </w:rPr>
        <w:t xml:space="preserve">     </w:t>
      </w:r>
      <w:proofErr w:type="spellStart"/>
      <w:r w:rsidRPr="00006C95">
        <w:rPr>
          <w:rFonts w:ascii="Menlo" w:hAnsi="Menlo" w:cs="Menlo"/>
          <w:color w:val="3B3B3B"/>
          <w:sz w:val="18"/>
          <w:szCs w:val="18"/>
        </w:rPr>
        <w:t>anatomy_entry_id</w:t>
      </w:r>
      <w:r w:rsidRPr="00006C95">
        <w:rPr>
          <w:rFonts w:ascii="Menlo" w:hAnsi="Menlo" w:cs="Menlo"/>
          <w:color w:val="000000"/>
          <w:sz w:val="18"/>
          <w:szCs w:val="18"/>
        </w:rPr>
        <w:t>|</w:t>
      </w:r>
      <w:r w:rsidRPr="00006C95">
        <w:rPr>
          <w:rFonts w:ascii="Menlo" w:hAnsi="Menlo" w:cs="Menlo"/>
          <w:color w:val="3B3B3B"/>
          <w:sz w:val="18"/>
          <w:szCs w:val="18"/>
        </w:rPr>
        <w:t>syn_type</w:t>
      </w:r>
      <w:r w:rsidRPr="00006C95">
        <w:rPr>
          <w:rFonts w:ascii="Menlo" w:hAnsi="Menlo" w:cs="Menlo"/>
          <w:color w:val="000000"/>
          <w:sz w:val="18"/>
          <w:szCs w:val="18"/>
        </w:rPr>
        <w:t>|</w:t>
      </w:r>
      <w:r w:rsidRPr="00006C95">
        <w:rPr>
          <w:rFonts w:ascii="Menlo" w:hAnsi="Menlo" w:cs="Menlo"/>
          <w:color w:val="3B3B3B"/>
          <w:sz w:val="18"/>
          <w:szCs w:val="18"/>
        </w:rPr>
        <w:t>syn_value</w:t>
      </w:r>
      <w:r w:rsidRPr="00006C95">
        <w:rPr>
          <w:rFonts w:ascii="Menlo" w:hAnsi="Menlo" w:cs="Menlo"/>
          <w:color w:val="000000"/>
          <w:sz w:val="18"/>
          <w:szCs w:val="18"/>
        </w:rPr>
        <w:t>|</w:t>
      </w:r>
      <w:r w:rsidRPr="00006C95">
        <w:rPr>
          <w:rFonts w:ascii="Menlo" w:hAnsi="Menlo" w:cs="Menlo"/>
          <w:color w:val="3B3B3B"/>
          <w:sz w:val="18"/>
          <w:szCs w:val="18"/>
        </w:rPr>
        <w:t>source_id</w:t>
      </w:r>
      <w:proofErr w:type="spellEnd"/>
    </w:p>
    <w:p w14:paraId="68B18888" w14:textId="77777777" w:rsidR="00151EC2" w:rsidRDefault="00151EC2" w:rsidP="00151EC2">
      <w:pPr>
        <w:shd w:val="clear" w:color="auto" w:fill="FFFFFF"/>
        <w:spacing w:line="270" w:lineRule="atLeast"/>
        <w:rPr>
          <w:rFonts w:ascii="Menlo" w:hAnsi="Menlo" w:cs="Menlo"/>
          <w:color w:val="3B3B3B"/>
          <w:sz w:val="18"/>
          <w:szCs w:val="18"/>
        </w:rPr>
      </w:pPr>
      <w:proofErr w:type="spellStart"/>
      <w:r w:rsidRPr="00006C95">
        <w:rPr>
          <w:rFonts w:ascii="Menlo" w:hAnsi="Menlo" w:cs="Menlo"/>
          <w:color w:val="3B3B3B"/>
          <w:sz w:val="18"/>
          <w:szCs w:val="18"/>
        </w:rPr>
        <w:t>assay_confidence</w:t>
      </w:r>
      <w:proofErr w:type="spellEnd"/>
      <w:r w:rsidRPr="00006C95">
        <w:rPr>
          <w:rFonts w:ascii="Menlo" w:hAnsi="Menlo" w:cs="Menlo"/>
          <w:color w:val="3B3B3B"/>
          <w:sz w:val="18"/>
          <w:szCs w:val="18"/>
        </w:rPr>
        <w:t xml:space="preserve">    description</w:t>
      </w:r>
    </w:p>
    <w:p w14:paraId="4C97C1EC" w14:textId="6F2C3756" w:rsidR="00151EC2" w:rsidRPr="00006C95" w:rsidRDefault="00151EC2" w:rsidP="00151EC2">
      <w:pPr>
        <w:shd w:val="clear" w:color="auto" w:fill="FFFFFF"/>
        <w:spacing w:line="270" w:lineRule="atLeast"/>
        <w:rPr>
          <w:rFonts w:ascii="Menlo" w:hAnsi="Menlo" w:cs="Menlo"/>
          <w:color w:val="3B3B3B"/>
          <w:sz w:val="18"/>
          <w:szCs w:val="18"/>
        </w:rPr>
      </w:pPr>
      <w:r>
        <w:rPr>
          <w:rFonts w:ascii="Menlo" w:hAnsi="Menlo" w:cs="Menlo"/>
          <w:color w:val="3B3B3B"/>
          <w:sz w:val="18"/>
          <w:szCs w:val="18"/>
        </w:rPr>
        <w:t>[TABLE_NAME]</w:t>
      </w:r>
      <w:r>
        <w:rPr>
          <w:rFonts w:ascii="Menlo" w:hAnsi="Menlo" w:cs="Menlo"/>
          <w:color w:val="3B3B3B"/>
          <w:sz w:val="18"/>
          <w:szCs w:val="18"/>
        </w:rPr>
        <w:tab/>
      </w:r>
      <w:r>
        <w:rPr>
          <w:rFonts w:ascii="Menlo" w:hAnsi="Menlo" w:cs="Menlo"/>
          <w:color w:val="3B3B3B"/>
          <w:sz w:val="18"/>
          <w:szCs w:val="18"/>
        </w:rPr>
        <w:tab/>
        <w:t>[LIST_OF_COLUMNS_UNIQUELY_DEFINING_A_RECORD_SEP_BY_|]</w:t>
      </w:r>
    </w:p>
    <w:p w14:paraId="0DF6FCE4" w14:textId="77777777" w:rsidR="00151EC2" w:rsidRPr="00151EC2" w:rsidRDefault="00151EC2" w:rsidP="00151EC2"/>
    <w:p w14:paraId="179EFD20" w14:textId="08DBE8D7" w:rsidR="00BF63FE" w:rsidRPr="00BF63FE" w:rsidRDefault="00BF63FE" w:rsidP="00BF63FE">
      <w:pPr>
        <w:pStyle w:val="Heading5"/>
      </w:pPr>
      <w:bookmarkStart w:id="129" w:name="_Toc175842026"/>
      <w:r>
        <w:t>Update rules</w:t>
      </w:r>
      <w:bookmarkEnd w:id="129"/>
    </w:p>
    <w:p w14:paraId="417E9636" w14:textId="5619B961" w:rsidR="00151EC2" w:rsidRPr="00BF63FE" w:rsidRDefault="00151EC2" w:rsidP="00526730">
      <w:pPr>
        <w:spacing w:line="360" w:lineRule="auto"/>
        <w:jc w:val="both"/>
      </w:pPr>
      <w:r>
        <w:t xml:space="preserve">If you are modifying the foreign key relationships of a table, you will need to update the corresponding </w:t>
      </w:r>
      <w:proofErr w:type="spellStart"/>
      <w:r>
        <w:t>Biorj</w:t>
      </w:r>
      <w:proofErr w:type="spellEnd"/>
      <w:r>
        <w:t xml:space="preserve"> rules. To do so, please locate the corresponding scientific concept associated with the table and ensure </w:t>
      </w:r>
      <w:r w:rsidR="00526730">
        <w:t xml:space="preserve">the relationships are properly defined in </w:t>
      </w:r>
      <w:proofErr w:type="spellStart"/>
      <w:r w:rsidR="00526730">
        <w:t>Biorj</w:t>
      </w:r>
      <w:proofErr w:type="spellEnd"/>
      <w:r w:rsidR="00526730">
        <w:t xml:space="preserve"> rules.</w:t>
      </w:r>
    </w:p>
    <w:p w14:paraId="03CAFC93" w14:textId="77777777" w:rsidR="00A959B3" w:rsidRDefault="00A959B3" w:rsidP="00A959B3"/>
    <w:p w14:paraId="5538E156" w14:textId="77777777" w:rsidR="00006C95" w:rsidRDefault="00006C95" w:rsidP="00A959B3"/>
    <w:p w14:paraId="0F9302E5" w14:textId="77777777" w:rsidR="00006C95" w:rsidRDefault="00006C95" w:rsidP="00A959B3"/>
    <w:p w14:paraId="3735293C" w14:textId="77777777" w:rsidR="00006C95" w:rsidRPr="00A959B3" w:rsidRDefault="00006C95" w:rsidP="00A959B3"/>
    <w:p w14:paraId="03B9FBEC" w14:textId="18DBA23B" w:rsidR="007F75D8" w:rsidRDefault="00794AEF" w:rsidP="00A959B3">
      <w:pPr>
        <w:pStyle w:val="Heading2"/>
      </w:pPr>
      <w:r>
        <w:tab/>
      </w:r>
    </w:p>
    <w:p w14:paraId="07C30581" w14:textId="77777777" w:rsidR="007F75D8" w:rsidRDefault="007F75D8" w:rsidP="00E7716C"/>
    <w:p w14:paraId="15420969" w14:textId="216FBA64" w:rsidR="007F75D8" w:rsidRDefault="007F75D8" w:rsidP="00E7716C">
      <w:r>
        <w:br w:type="page"/>
      </w:r>
    </w:p>
    <w:p w14:paraId="564E5F79" w14:textId="7AC291CF" w:rsidR="007F75D8" w:rsidRDefault="007F75D8" w:rsidP="00E7716C">
      <w:pPr>
        <w:pStyle w:val="Heading1"/>
      </w:pPr>
      <w:bookmarkStart w:id="130" w:name="_Toc175842027"/>
      <w:r>
        <w:lastRenderedPageBreak/>
        <w:t>Website</w:t>
      </w:r>
      <w:bookmarkEnd w:id="130"/>
    </w:p>
    <w:p w14:paraId="22A4B8C5" w14:textId="318470C0" w:rsidR="00766D81" w:rsidRDefault="00766D81" w:rsidP="00E7716C">
      <w:pPr>
        <w:pStyle w:val="Heading2"/>
      </w:pPr>
      <w:bookmarkStart w:id="131" w:name="_Toc175842028"/>
      <w:r>
        <w:t>Introduction</w:t>
      </w:r>
      <w:bookmarkEnd w:id="131"/>
    </w:p>
    <w:p w14:paraId="03ABB15E" w14:textId="77777777" w:rsidR="00766D81" w:rsidRDefault="00766D81" w:rsidP="00526730">
      <w:pPr>
        <w:spacing w:line="360" w:lineRule="auto"/>
        <w:jc w:val="both"/>
      </w:pPr>
      <w:r>
        <w:t>The website is built on a set of modules, that can be categorize into two concepts. The first concept is a PORTAL,</w:t>
      </w:r>
      <w:r w:rsidRPr="002F19BA">
        <w:t xml:space="preserve"> </w:t>
      </w:r>
      <w:r>
        <w:t xml:space="preserve">i.e. a scientific concept from which a user would like that visualize the data from this perspective (a gene, a protein, a compound …). A PORTAL should contain a menu, and a portal page. A PAGE is a specific module with the solely goal of fetching a specific set of data and representing it visually. </w:t>
      </w:r>
    </w:p>
    <w:p w14:paraId="6CC00889" w14:textId="77777777" w:rsidR="00766D81" w:rsidRDefault="00766D81" w:rsidP="00526730">
      <w:pPr>
        <w:spacing w:line="360" w:lineRule="auto"/>
        <w:jc w:val="both"/>
      </w:pPr>
      <w:r>
        <w:t>Here we present a few of the constraints associated to a module:</w:t>
      </w:r>
    </w:p>
    <w:p w14:paraId="1E14621D" w14:textId="77777777" w:rsidR="00766D81" w:rsidRDefault="00766D81" w:rsidP="00526730">
      <w:pPr>
        <w:pStyle w:val="ListParagraph"/>
        <w:numPr>
          <w:ilvl w:val="0"/>
          <w:numId w:val="4"/>
        </w:numPr>
        <w:spacing w:line="360" w:lineRule="auto"/>
        <w:jc w:val="both"/>
      </w:pPr>
      <w:r>
        <w:t>A Module is uniquely defined by a MODULE_NAME.</w:t>
      </w:r>
    </w:p>
    <w:p w14:paraId="0F04AD0F" w14:textId="77777777" w:rsidR="00766D81" w:rsidRDefault="00766D81" w:rsidP="00526730">
      <w:pPr>
        <w:pStyle w:val="ListParagraph"/>
        <w:numPr>
          <w:ilvl w:val="0"/>
          <w:numId w:val="4"/>
        </w:numPr>
        <w:spacing w:line="360" w:lineRule="auto"/>
        <w:jc w:val="both"/>
      </w:pPr>
      <w:r>
        <w:t>All files necessary for a module are stored in a single directory, defined by a MODULE_PATH (see below)</w:t>
      </w:r>
    </w:p>
    <w:p w14:paraId="416FC69B" w14:textId="77777777" w:rsidR="00766D81" w:rsidRDefault="00766D81" w:rsidP="00526730">
      <w:pPr>
        <w:pStyle w:val="ListParagraph"/>
        <w:numPr>
          <w:ilvl w:val="0"/>
          <w:numId w:val="4"/>
        </w:numPr>
        <w:spacing w:line="360" w:lineRule="auto"/>
        <w:jc w:val="both"/>
      </w:pPr>
      <w:r>
        <w:t>All modules are accessible through the website via a unique WEBLINK_MODULE</w:t>
      </w:r>
    </w:p>
    <w:p w14:paraId="7822FDF3" w14:textId="77777777" w:rsidR="00766D81" w:rsidRDefault="00766D81" w:rsidP="00526730">
      <w:pPr>
        <w:pStyle w:val="ListParagraph"/>
        <w:numPr>
          <w:ilvl w:val="0"/>
          <w:numId w:val="4"/>
        </w:numPr>
        <w:spacing w:line="360" w:lineRule="auto"/>
        <w:jc w:val="both"/>
      </w:pPr>
      <w:r>
        <w:t>A Module can take only one input value.</w:t>
      </w:r>
    </w:p>
    <w:p w14:paraId="717544B7" w14:textId="77777777" w:rsidR="00766D81" w:rsidRDefault="00766D81" w:rsidP="00526730">
      <w:pPr>
        <w:pStyle w:val="ListParagraph"/>
        <w:numPr>
          <w:ilvl w:val="0"/>
          <w:numId w:val="4"/>
        </w:numPr>
        <w:spacing w:line="360" w:lineRule="auto"/>
        <w:jc w:val="both"/>
      </w:pPr>
      <w:r>
        <w:t>A Module can take zero, one or many parameters</w:t>
      </w:r>
    </w:p>
    <w:p w14:paraId="3ADA20D5" w14:textId="77777777" w:rsidR="00766D81" w:rsidRDefault="00766D81" w:rsidP="00526730">
      <w:pPr>
        <w:pStyle w:val="ListParagraph"/>
        <w:numPr>
          <w:ilvl w:val="0"/>
          <w:numId w:val="4"/>
        </w:numPr>
        <w:spacing w:line="360" w:lineRule="auto"/>
        <w:jc w:val="both"/>
      </w:pPr>
      <w:r>
        <w:t>A Module can call other module(s) to get either their data or HTML output.</w:t>
      </w:r>
    </w:p>
    <w:p w14:paraId="5D2A6B10" w14:textId="77777777" w:rsidR="00766D81" w:rsidRDefault="00766D81" w:rsidP="00526730">
      <w:pPr>
        <w:spacing w:line="360" w:lineRule="auto"/>
        <w:jc w:val="both"/>
      </w:pPr>
    </w:p>
    <w:p w14:paraId="3F5A1CEE" w14:textId="77777777" w:rsidR="00766D81" w:rsidRDefault="00766D81" w:rsidP="00526730">
      <w:pPr>
        <w:spacing w:line="360" w:lineRule="auto"/>
        <w:jc w:val="both"/>
      </w:pPr>
      <w:r>
        <w:t xml:space="preserve">The website is built on modules. Each module is defined in the GLOBAL_CONFIG file and its files are stored in either the module directory or private/module. </w:t>
      </w:r>
    </w:p>
    <w:p w14:paraId="7F14A150" w14:textId="77777777" w:rsidR="00766D81" w:rsidRDefault="00766D81" w:rsidP="00526730">
      <w:pPr>
        <w:spacing w:line="360" w:lineRule="auto"/>
        <w:jc w:val="both"/>
      </w:pPr>
      <w:r>
        <w:t>Definition of a module in GLOBAL_CONFIG:</w:t>
      </w:r>
    </w:p>
    <w:p w14:paraId="557D6582" w14:textId="77777777" w:rsidR="00766D81" w:rsidRDefault="00766D81" w:rsidP="00006C95">
      <w:pPr>
        <w:pStyle w:val="Code"/>
      </w:pPr>
      <w:r w:rsidRPr="00304221">
        <w:rPr>
          <w:b/>
          <w:bCs/>
        </w:rPr>
        <w:t>START</w:t>
      </w:r>
      <w:r w:rsidRPr="00304221">
        <w:t xml:space="preserve"> </w:t>
      </w:r>
      <w:r w:rsidRPr="00304221">
        <w:tab/>
        <w:t>PAGE|PORTAL</w:t>
      </w:r>
      <w:r w:rsidRPr="00304221">
        <w:tab/>
      </w:r>
      <w:r w:rsidRPr="00304221">
        <w:tab/>
        <w:t>MODULE_NAME</w:t>
      </w:r>
    </w:p>
    <w:p w14:paraId="46AC1833" w14:textId="77777777" w:rsidR="00766D81" w:rsidRPr="00BE1C93" w:rsidRDefault="00766D81" w:rsidP="00006C95">
      <w:pPr>
        <w:pStyle w:val="Code"/>
      </w:pPr>
      <w:r>
        <w:t>{</w:t>
      </w:r>
      <w:r w:rsidRPr="00BE1C93">
        <w:t>PORTAL_ID</w:t>
      </w:r>
      <w:r>
        <w:tab/>
      </w:r>
      <w:r w:rsidRPr="00BE1C93">
        <w:t>PORTAL_NUMBER</w:t>
      </w:r>
      <w:r>
        <w:t>}</w:t>
      </w:r>
    </w:p>
    <w:p w14:paraId="53292C8D" w14:textId="77777777" w:rsidR="00766D81" w:rsidRPr="00304221" w:rsidRDefault="00766D81" w:rsidP="00006C95">
      <w:pPr>
        <w:pStyle w:val="Code"/>
      </w:pPr>
      <w:r w:rsidRPr="00304221">
        <w:rPr>
          <w:b/>
          <w:bCs/>
        </w:rPr>
        <w:t>LOC</w:t>
      </w:r>
      <w:r w:rsidRPr="00304221">
        <w:tab/>
      </w:r>
      <w:r>
        <w:t>MODULE</w:t>
      </w:r>
      <w:r w:rsidRPr="00304221">
        <w:t>_PATH</w:t>
      </w:r>
    </w:p>
    <w:p w14:paraId="6D9EF6C2" w14:textId="77777777" w:rsidR="00766D81" w:rsidRPr="00304221" w:rsidRDefault="00766D81" w:rsidP="00006C95">
      <w:pPr>
        <w:pStyle w:val="Code"/>
      </w:pPr>
      <w:r w:rsidRPr="00304221">
        <w:rPr>
          <w:b/>
          <w:bCs/>
        </w:rPr>
        <w:t>TAG</w:t>
      </w:r>
      <w:r w:rsidRPr="00304221">
        <w:tab/>
        <w:t>WEBLINK MODULE NAME</w:t>
      </w:r>
      <w:r w:rsidRPr="00304221">
        <w:tab/>
      </w:r>
      <w:r w:rsidRPr="00304221">
        <w:rPr>
          <w:i/>
          <w:iCs/>
        </w:rPr>
        <w:t>[PARAMETER]</w:t>
      </w:r>
    </w:p>
    <w:p w14:paraId="066D7301" w14:textId="77777777" w:rsidR="00766D81" w:rsidRPr="00304221" w:rsidRDefault="00766D81" w:rsidP="00006C95">
      <w:pPr>
        <w:pStyle w:val="Code"/>
      </w:pPr>
      <w:r w:rsidRPr="00304221">
        <w:rPr>
          <w:b/>
          <w:bCs/>
        </w:rPr>
        <w:t>FNAME</w:t>
      </w:r>
      <w:r w:rsidRPr="00304221">
        <w:rPr>
          <w:b/>
          <w:bCs/>
        </w:rPr>
        <w:tab/>
      </w:r>
      <w:r w:rsidRPr="00304221">
        <w:t>MODULE_FILENAME_PREFIX</w:t>
      </w:r>
    </w:p>
    <w:p w14:paraId="2FE1B0E0" w14:textId="77777777" w:rsidR="00766D81" w:rsidRPr="00304221" w:rsidRDefault="00766D81" w:rsidP="00006C95">
      <w:pPr>
        <w:pStyle w:val="Code"/>
        <w:rPr>
          <w:b/>
          <w:bCs/>
        </w:rPr>
      </w:pPr>
      <w:r w:rsidRPr="00304221">
        <w:rPr>
          <w:b/>
          <w:bCs/>
        </w:rPr>
        <w:t>HTML_TAG</w:t>
      </w:r>
      <w:r w:rsidRPr="00304221">
        <w:rPr>
          <w:b/>
          <w:bCs/>
        </w:rPr>
        <w:tab/>
      </w:r>
      <w:r w:rsidRPr="00304221">
        <w:t>HTML_TAG_NAME</w:t>
      </w:r>
      <w:r w:rsidRPr="00304221">
        <w:rPr>
          <w:b/>
          <w:bCs/>
        </w:rPr>
        <w:tab/>
      </w:r>
    </w:p>
    <w:p w14:paraId="004B4E1B" w14:textId="77777777" w:rsidR="00766D81" w:rsidRPr="00304221" w:rsidRDefault="00766D81" w:rsidP="00006C95">
      <w:pPr>
        <w:pStyle w:val="Code"/>
      </w:pPr>
      <w:r w:rsidRPr="00304221">
        <w:t>WITH_EXPORT</w:t>
      </w:r>
      <w:r w:rsidRPr="00304221">
        <w:tab/>
      </w:r>
      <w:proofErr w:type="spellStart"/>
      <w:r w:rsidRPr="00304221">
        <w:t>true|false</w:t>
      </w:r>
      <w:proofErr w:type="spellEnd"/>
    </w:p>
    <w:p w14:paraId="64001548" w14:textId="77777777" w:rsidR="00766D81" w:rsidRPr="00304221" w:rsidRDefault="00766D81" w:rsidP="00006C95">
      <w:pPr>
        <w:pStyle w:val="Code"/>
      </w:pPr>
      <w:r w:rsidRPr="00304221">
        <w:rPr>
          <w:b/>
          <w:bCs/>
        </w:rPr>
        <w:t>WITH_DATA</w:t>
      </w:r>
      <w:r w:rsidRPr="00304221">
        <w:tab/>
      </w:r>
      <w:proofErr w:type="spellStart"/>
      <w:r w:rsidRPr="00304221">
        <w:t>true|false</w:t>
      </w:r>
      <w:proofErr w:type="spellEnd"/>
    </w:p>
    <w:p w14:paraId="723D6331" w14:textId="77777777" w:rsidR="00766D81" w:rsidRPr="00304221" w:rsidRDefault="00766D81" w:rsidP="00006C95">
      <w:pPr>
        <w:pStyle w:val="Code"/>
        <w:rPr>
          <w:i/>
          <w:iCs/>
        </w:rPr>
      </w:pPr>
      <w:r w:rsidRPr="00304221">
        <w:rPr>
          <w:b/>
          <w:bCs/>
        </w:rPr>
        <w:t>END</w:t>
      </w:r>
      <w:r w:rsidRPr="00304221">
        <w:tab/>
        <w:t>PAGE|PORTAL</w:t>
      </w:r>
      <w:r w:rsidRPr="00304221">
        <w:tab/>
      </w:r>
      <w:r w:rsidRPr="00304221">
        <w:tab/>
      </w:r>
      <w:r w:rsidRPr="00304221">
        <w:rPr>
          <w:i/>
          <w:iCs/>
        </w:rPr>
        <w:t>MODULE_NAME</w:t>
      </w:r>
    </w:p>
    <w:p w14:paraId="38133694" w14:textId="77777777" w:rsidR="00766D81" w:rsidRDefault="00766D81" w:rsidP="00E7716C"/>
    <w:p w14:paraId="54219545" w14:textId="41446B08" w:rsidR="00766D81" w:rsidRPr="00147435" w:rsidRDefault="00766D81" w:rsidP="00526730">
      <w:pPr>
        <w:spacing w:line="360" w:lineRule="auto"/>
        <w:jc w:val="both"/>
      </w:pPr>
      <w:r w:rsidRPr="00147435">
        <w:t>We d</w:t>
      </w:r>
      <w:r>
        <w:t xml:space="preserve">ifferentiate between a PORTAL, and a PAGE which describes and presents a very specific subset of data from a given PORTAL perspective. Each Module defined by its MODULE_NAME in the GLOBAL_CONFIG must be unique as it will be called throughout the website. </w:t>
      </w:r>
    </w:p>
    <w:p w14:paraId="2768592D" w14:textId="77777777" w:rsidR="00766D81" w:rsidRPr="005D5EB6" w:rsidRDefault="00766D81" w:rsidP="00E7716C"/>
    <w:p w14:paraId="6931D668" w14:textId="77777777" w:rsidR="00766D81" w:rsidRPr="009159E0" w:rsidRDefault="00766D81" w:rsidP="00006C95">
      <w:pPr>
        <w:pStyle w:val="Code"/>
      </w:pPr>
      <w:r w:rsidRPr="009159E0">
        <w:t>START</w:t>
      </w:r>
      <w:r w:rsidRPr="009159E0">
        <w:tab/>
        <w:t>PAGE</w:t>
      </w:r>
      <w:r w:rsidRPr="009159E0">
        <w:tab/>
        <w:t>PROTEIN_RESIDUE</w:t>
      </w:r>
    </w:p>
    <w:p w14:paraId="37FB436D" w14:textId="77777777" w:rsidR="00766D81" w:rsidRPr="009159E0" w:rsidRDefault="00766D81" w:rsidP="00006C95">
      <w:pPr>
        <w:pStyle w:val="Code"/>
      </w:pPr>
      <w:r w:rsidRPr="009159E0">
        <w:lastRenderedPageBreak/>
        <w:t>LOC</w:t>
      </w:r>
      <w:r w:rsidRPr="009159E0">
        <w:tab/>
      </w:r>
      <w:r w:rsidRPr="009159E0">
        <w:tab/>
        <w:t>/protein/</w:t>
      </w:r>
      <w:proofErr w:type="spellStart"/>
      <w:r w:rsidRPr="009159E0">
        <w:t>protein_residue</w:t>
      </w:r>
      <w:proofErr w:type="spellEnd"/>
    </w:p>
    <w:p w14:paraId="3D5678CD" w14:textId="77777777" w:rsidR="00766D81" w:rsidRPr="009159E0" w:rsidRDefault="00766D81" w:rsidP="00006C95">
      <w:pPr>
        <w:pStyle w:val="Code"/>
      </w:pPr>
      <w:r w:rsidRPr="009159E0">
        <w:t>TAG</w:t>
      </w:r>
      <w:r w:rsidRPr="009159E0">
        <w:tab/>
      </w:r>
      <w:r w:rsidRPr="009159E0">
        <w:tab/>
        <w:t>PROT_RESIDUE</w:t>
      </w:r>
      <w:r w:rsidRPr="009159E0">
        <w:tab/>
      </w:r>
      <w:proofErr w:type="gramStart"/>
      <w:r w:rsidRPr="009159E0">
        <w:t>REGEX:UNIRES</w:t>
      </w:r>
      <w:proofErr w:type="gramEnd"/>
    </w:p>
    <w:p w14:paraId="39651FE6" w14:textId="77777777" w:rsidR="00766D81" w:rsidRPr="009159E0" w:rsidRDefault="00766D81" w:rsidP="00006C95">
      <w:pPr>
        <w:pStyle w:val="Code"/>
      </w:pPr>
      <w:r w:rsidRPr="009159E0">
        <w:t>FNAME</w:t>
      </w:r>
      <w:r w:rsidRPr="009159E0">
        <w:tab/>
      </w:r>
      <w:r w:rsidRPr="009159E0">
        <w:tab/>
      </w:r>
      <w:proofErr w:type="spellStart"/>
      <w:r w:rsidRPr="009159E0">
        <w:t>protein_residue</w:t>
      </w:r>
      <w:proofErr w:type="spellEnd"/>
    </w:p>
    <w:p w14:paraId="778582B5" w14:textId="77777777" w:rsidR="00766D81" w:rsidRPr="009159E0" w:rsidRDefault="00766D81" w:rsidP="00006C95">
      <w:pPr>
        <w:pStyle w:val="Code"/>
      </w:pPr>
      <w:r w:rsidRPr="009159E0">
        <w:t>HTML_TAG</w:t>
      </w:r>
      <w:r w:rsidRPr="009159E0">
        <w:tab/>
      </w:r>
      <w:proofErr w:type="spellStart"/>
      <w:r w:rsidRPr="009159E0">
        <w:t>protein_residue</w:t>
      </w:r>
      <w:proofErr w:type="spellEnd"/>
    </w:p>
    <w:p w14:paraId="57F456E2" w14:textId="77777777" w:rsidR="00766D81" w:rsidRPr="009159E0" w:rsidRDefault="00766D81" w:rsidP="00006C95">
      <w:pPr>
        <w:pStyle w:val="Code"/>
      </w:pPr>
      <w:r w:rsidRPr="009159E0">
        <w:t>WITH_EXPORT</w:t>
      </w:r>
      <w:r w:rsidRPr="009159E0">
        <w:tab/>
        <w:t>true</w:t>
      </w:r>
    </w:p>
    <w:p w14:paraId="53B602FA" w14:textId="77777777" w:rsidR="00766D81" w:rsidRPr="009159E0" w:rsidRDefault="00766D81" w:rsidP="00006C95">
      <w:pPr>
        <w:pStyle w:val="Code"/>
      </w:pPr>
      <w:r w:rsidRPr="009159E0">
        <w:t>WITH_DATA</w:t>
      </w:r>
      <w:r w:rsidRPr="009159E0">
        <w:tab/>
        <w:t>true</w:t>
      </w:r>
    </w:p>
    <w:p w14:paraId="089D19B9" w14:textId="77777777" w:rsidR="00766D81" w:rsidRPr="009159E0" w:rsidRDefault="00766D81" w:rsidP="00006C95">
      <w:pPr>
        <w:pStyle w:val="Code"/>
      </w:pPr>
      <w:r w:rsidRPr="009159E0">
        <w:t>END</w:t>
      </w:r>
      <w:r w:rsidRPr="009159E0">
        <w:tab/>
      </w:r>
      <w:r w:rsidRPr="009159E0">
        <w:tab/>
        <w:t>PAGE</w:t>
      </w:r>
      <w:r w:rsidRPr="009159E0">
        <w:tab/>
        <w:t>PROTEIN_RESIDUE</w:t>
      </w:r>
    </w:p>
    <w:p w14:paraId="0DF08D13" w14:textId="77777777" w:rsidR="00766D81" w:rsidRDefault="00766D81" w:rsidP="00E7716C"/>
    <w:p w14:paraId="6060D496" w14:textId="77777777" w:rsidR="00766D81" w:rsidRDefault="00766D81" w:rsidP="00526730">
      <w:pPr>
        <w:spacing w:line="360" w:lineRule="auto"/>
        <w:jc w:val="both"/>
      </w:pPr>
      <w:r>
        <w:t xml:space="preserve">Here we define a new module called PROTEIN_RESIDUE. Each word is separated by one or multiple tabs (doesn’t matter how many as </w:t>
      </w:r>
      <w:proofErr w:type="spellStart"/>
      <w:r>
        <w:t>log</w:t>
      </w:r>
      <w:proofErr w:type="spellEnd"/>
      <w:r>
        <w:t xml:space="preserve"> as no characters are in between).</w:t>
      </w:r>
    </w:p>
    <w:p w14:paraId="7DC871A7" w14:textId="77777777" w:rsidR="00766D81" w:rsidRDefault="00766D81" w:rsidP="00526730">
      <w:pPr>
        <w:spacing w:line="360" w:lineRule="auto"/>
        <w:jc w:val="both"/>
      </w:pPr>
      <w:r>
        <w:t xml:space="preserve">LOC represents the location of the module directory in the root website module directory. </w:t>
      </w:r>
      <w:proofErr w:type="gramStart"/>
      <w:r>
        <w:t>Thus</w:t>
      </w:r>
      <w:proofErr w:type="gramEnd"/>
      <w:r>
        <w:t xml:space="preserve"> in this case, the location would be $TG_DIR/WEBSITE/module/protein/</w:t>
      </w:r>
      <w:proofErr w:type="spellStart"/>
      <w:r>
        <w:t>protein_residue</w:t>
      </w:r>
      <w:proofErr w:type="spellEnd"/>
      <w:r>
        <w:t xml:space="preserve">. </w:t>
      </w:r>
    </w:p>
    <w:p w14:paraId="0DBD1AD8" w14:textId="77777777" w:rsidR="00766D81" w:rsidRDefault="00766D81" w:rsidP="00526730">
      <w:pPr>
        <w:spacing w:line="360" w:lineRule="auto"/>
        <w:jc w:val="both"/>
      </w:pPr>
      <w:r>
        <w:t xml:space="preserve">The TAG defines how this module will be called and </w:t>
      </w:r>
      <w:proofErr w:type="gramStart"/>
      <w:r>
        <w:t>whether or not</w:t>
      </w:r>
      <w:proofErr w:type="gramEnd"/>
      <w:r>
        <w:t xml:space="preserve"> a parameter is need. In this instance, PROT_RESIDUE</w:t>
      </w:r>
    </w:p>
    <w:p w14:paraId="5E4BDF3F" w14:textId="31B1C674" w:rsidR="00766D81" w:rsidRDefault="00766D81" w:rsidP="00E7716C">
      <w:pPr>
        <w:pStyle w:val="Heading2"/>
      </w:pPr>
      <w:bookmarkStart w:id="132" w:name="_Toc175842029"/>
      <w:r>
        <w:t>Authentication and security</w:t>
      </w:r>
      <w:bookmarkEnd w:id="132"/>
    </w:p>
    <w:p w14:paraId="1906AAFC" w14:textId="77777777" w:rsidR="00766D81" w:rsidRDefault="00766D81" w:rsidP="00E7716C"/>
    <w:p w14:paraId="2FDA4A08" w14:textId="77777777" w:rsidR="00766D81" w:rsidRDefault="00766D81" w:rsidP="00526730">
      <w:pPr>
        <w:spacing w:line="360" w:lineRule="auto"/>
        <w:jc w:val="both"/>
      </w:pPr>
      <w:r>
        <w:t>BioRels website allows to differentiate between public and private modules. If you wish to grant a specific access to a given user, you can proceed by sending the access through an http header. To do so, edit the WEBSITE_CONFIG file and modify WITH_HTTPD_ACCESS to T (for True) instead of F (for False) and replace HTTPD_ACCESS value to the http header you with to retrieve. Then, in require/</w:t>
      </w:r>
      <w:proofErr w:type="spellStart"/>
      <w:r>
        <w:t>php</w:t>
      </w:r>
      <w:proofErr w:type="spellEnd"/>
      <w:r>
        <w:t>/core/</w:t>
      </w:r>
      <w:proofErr w:type="spellStart"/>
      <w:r>
        <w:t>r_auth.php</w:t>
      </w:r>
      <w:proofErr w:type="spellEnd"/>
      <w:r>
        <w:t xml:space="preserve">, in the </w:t>
      </w:r>
      <w:r w:rsidRPr="009376EC">
        <w:t>SPECIFIC AUTHENTIFICATION BLOCK</w:t>
      </w:r>
      <w:r>
        <w:t xml:space="preserve">, the value associated with the given httpd header will be stored in $STRHTTPD. You can modify how to process the content of this variable to edit the access to either public or private module. If the same module name </w:t>
      </w:r>
      <w:proofErr w:type="gramStart"/>
      <w:r>
        <w:t>exist</w:t>
      </w:r>
      <w:proofErr w:type="gramEnd"/>
      <w:r>
        <w:t xml:space="preserve"> in both public and private and the user has access to both, then the private module will be used. </w:t>
      </w:r>
    </w:p>
    <w:p w14:paraId="5D51751C" w14:textId="77777777" w:rsidR="00766D81" w:rsidRPr="00766D81" w:rsidRDefault="00766D81" w:rsidP="00526730">
      <w:pPr>
        <w:spacing w:line="360" w:lineRule="auto"/>
        <w:jc w:val="both"/>
      </w:pPr>
    </w:p>
    <w:p w14:paraId="36B8B277" w14:textId="34184891" w:rsidR="007F75D8" w:rsidRPr="00666575" w:rsidRDefault="007F75D8" w:rsidP="00526730">
      <w:pPr>
        <w:pStyle w:val="Heading2"/>
        <w:spacing w:line="360" w:lineRule="auto"/>
        <w:jc w:val="both"/>
      </w:pPr>
      <w:bookmarkStart w:id="133" w:name="_Toc175842030"/>
      <w:r>
        <w:lastRenderedPageBreak/>
        <w:t>Installation and configuration</w:t>
      </w:r>
      <w:bookmarkEnd w:id="133"/>
    </w:p>
    <w:p w14:paraId="66A34044" w14:textId="77777777" w:rsidR="007F75D8" w:rsidRDefault="007F75D8" w:rsidP="00526730">
      <w:pPr>
        <w:pStyle w:val="Heading3"/>
        <w:spacing w:line="360" w:lineRule="auto"/>
        <w:jc w:val="both"/>
      </w:pPr>
      <w:bookmarkStart w:id="134" w:name="_Toc175842031"/>
      <w:r w:rsidRPr="00666575">
        <w:t>Requirements</w:t>
      </w:r>
      <w:bookmarkEnd w:id="134"/>
    </w:p>
    <w:p w14:paraId="1224714F" w14:textId="77777777" w:rsidR="007F75D8" w:rsidRDefault="007F75D8" w:rsidP="00526730">
      <w:pPr>
        <w:pStyle w:val="Heading2"/>
        <w:spacing w:line="360" w:lineRule="auto"/>
        <w:jc w:val="both"/>
      </w:pPr>
      <w:bookmarkStart w:id="135" w:name="_Toc175842032"/>
      <w:r>
        <w:t>Additional configurations &amp; use cases</w:t>
      </w:r>
      <w:bookmarkEnd w:id="135"/>
    </w:p>
    <w:p w14:paraId="1B1BAB8F" w14:textId="53FC7D84" w:rsidR="007F75D8" w:rsidRDefault="007F75D8" w:rsidP="00526730">
      <w:pPr>
        <w:pStyle w:val="Heading3"/>
        <w:spacing w:line="360" w:lineRule="auto"/>
        <w:jc w:val="both"/>
      </w:pPr>
      <w:bookmarkStart w:id="136" w:name="_Toc175842033"/>
      <w:r>
        <w:t>Creating a new portal</w:t>
      </w:r>
      <w:bookmarkEnd w:id="136"/>
    </w:p>
    <w:p w14:paraId="5E95DA9C" w14:textId="77777777" w:rsidR="007F75D8" w:rsidRDefault="007F75D8" w:rsidP="00526730">
      <w:pPr>
        <w:pStyle w:val="Heading4"/>
        <w:spacing w:line="360" w:lineRule="auto"/>
        <w:jc w:val="both"/>
      </w:pPr>
      <w:bookmarkStart w:id="137" w:name="_Toc175842034"/>
      <w:r>
        <w:t>Modify WEBSITE_CONFIG</w:t>
      </w:r>
      <w:bookmarkEnd w:id="137"/>
    </w:p>
    <w:p w14:paraId="35F07EA5" w14:textId="77777777" w:rsidR="007F75D8" w:rsidRDefault="007F75D8" w:rsidP="00526730">
      <w:pPr>
        <w:spacing w:line="360" w:lineRule="auto"/>
        <w:jc w:val="both"/>
      </w:pPr>
    </w:p>
    <w:p w14:paraId="66374FF6" w14:textId="77777777" w:rsidR="007F75D8" w:rsidRPr="00B569E5" w:rsidRDefault="007F75D8" w:rsidP="00526730">
      <w:pPr>
        <w:spacing w:line="360" w:lineRule="auto"/>
        <w:jc w:val="both"/>
      </w:pPr>
      <w:r>
        <w:t xml:space="preserve">Add in </w:t>
      </w:r>
      <w:proofErr w:type="spellStart"/>
      <w:r>
        <w:t>website_config</w:t>
      </w:r>
      <w:proofErr w:type="spellEnd"/>
      <w:r>
        <w:t xml:space="preserve"> file a new portal block. A portal block always starts with START PORTAL followed by the portal name. PORTAL_ID is optional. Then a set of tags defined how to trigger this portal. In this example, the GENE portal will be instantiated when a GENE/GENE_SYMBOL, GENEID/GENE_ID or ENSEMBL/ENSEMBL_ID is provided. Each portal requires 2 specific module directories. The first module should be named *_portal and is the “welcome” page for this portal. The second module directory should be named *_</w:t>
      </w:r>
      <w:proofErr w:type="spellStart"/>
      <w:r>
        <w:t>portal_menu</w:t>
      </w:r>
      <w:proofErr w:type="spellEnd"/>
      <w:r>
        <w:t xml:space="preserve"> and is the menu for this portal. </w:t>
      </w:r>
    </w:p>
    <w:p w14:paraId="73039044" w14:textId="77777777" w:rsidR="007F75D8" w:rsidRPr="00B569E5" w:rsidRDefault="007F75D8" w:rsidP="00006C95">
      <w:pPr>
        <w:pStyle w:val="Code"/>
      </w:pPr>
      <w:r w:rsidRPr="00B569E5">
        <w:t xml:space="preserve">START   </w:t>
      </w:r>
      <w:proofErr w:type="gramStart"/>
      <w:r w:rsidRPr="00B569E5">
        <w:t>PORTAL  GENE</w:t>
      </w:r>
      <w:proofErr w:type="gramEnd"/>
    </w:p>
    <w:p w14:paraId="6AC2833A" w14:textId="77777777" w:rsidR="007F75D8" w:rsidRPr="00B569E5" w:rsidRDefault="007F75D8" w:rsidP="00006C95">
      <w:pPr>
        <w:pStyle w:val="Code"/>
      </w:pPr>
      <w:r w:rsidRPr="00B569E5">
        <w:t>PORTAL_ID   1</w:t>
      </w:r>
      <w:r>
        <w:t>5</w:t>
      </w:r>
    </w:p>
    <w:p w14:paraId="433131F2" w14:textId="77777777" w:rsidR="007F75D8" w:rsidRPr="00B569E5" w:rsidRDefault="007F75D8" w:rsidP="00006C95">
      <w:pPr>
        <w:pStyle w:val="Code"/>
      </w:pPr>
      <w:r w:rsidRPr="00B569E5">
        <w:t xml:space="preserve">TAG     GENE </w:t>
      </w:r>
      <w:proofErr w:type="gramStart"/>
      <w:r w:rsidRPr="00B569E5">
        <w:t>   (</w:t>
      </w:r>
      <w:proofErr w:type="gramEnd"/>
      <w:r w:rsidRPr="00B569E5">
        <w:t>[a-zA-Z0-9]{1,10})</w:t>
      </w:r>
    </w:p>
    <w:p w14:paraId="5155DDA4" w14:textId="77777777" w:rsidR="007F75D8" w:rsidRPr="00B569E5" w:rsidRDefault="007F75D8" w:rsidP="00006C95">
      <w:pPr>
        <w:pStyle w:val="Code"/>
      </w:pPr>
      <w:r w:rsidRPr="00B569E5">
        <w:t xml:space="preserve">TAG     </w:t>
      </w:r>
      <w:proofErr w:type="gramStart"/>
      <w:r w:rsidRPr="00B569E5">
        <w:t>GENEID  (</w:t>
      </w:r>
      <w:proofErr w:type="gramEnd"/>
      <w:r w:rsidRPr="00B569E5">
        <w:t>[0-9]{1,10})</w:t>
      </w:r>
    </w:p>
    <w:p w14:paraId="6624B66A" w14:textId="77777777" w:rsidR="007F75D8" w:rsidRPr="00B569E5" w:rsidRDefault="007F75D8" w:rsidP="00006C95">
      <w:pPr>
        <w:pStyle w:val="Code"/>
      </w:pPr>
      <w:r w:rsidRPr="00B569E5">
        <w:t xml:space="preserve">TAG     ENSEMBL </w:t>
      </w:r>
      <w:proofErr w:type="gramStart"/>
      <w:r w:rsidRPr="00B569E5">
        <w:t>REGEX:ENSEMBL</w:t>
      </w:r>
      <w:proofErr w:type="gramEnd"/>
    </w:p>
    <w:p w14:paraId="2976F88B" w14:textId="77777777" w:rsidR="007F75D8" w:rsidRPr="00B569E5" w:rsidRDefault="007F75D8" w:rsidP="00006C95">
      <w:pPr>
        <w:pStyle w:val="Code"/>
      </w:pPr>
      <w:r w:rsidRPr="00B569E5">
        <w:t>LOC             /genomic/</w:t>
      </w:r>
      <w:proofErr w:type="spellStart"/>
      <w:r w:rsidRPr="00B569E5">
        <w:t>genomic_portal</w:t>
      </w:r>
      <w:proofErr w:type="spellEnd"/>
    </w:p>
    <w:p w14:paraId="5429C5E2" w14:textId="77777777" w:rsidR="007F75D8" w:rsidRPr="00B569E5" w:rsidRDefault="007F75D8" w:rsidP="00006C95">
      <w:pPr>
        <w:pStyle w:val="Code"/>
      </w:pPr>
      <w:r w:rsidRPr="00B569E5">
        <w:t xml:space="preserve">FNAME           </w:t>
      </w:r>
      <w:proofErr w:type="spellStart"/>
      <w:r w:rsidRPr="00B569E5">
        <w:t>genomic_portal</w:t>
      </w:r>
      <w:proofErr w:type="spellEnd"/>
    </w:p>
    <w:p w14:paraId="619963B0" w14:textId="77777777" w:rsidR="007F75D8" w:rsidRPr="00B569E5" w:rsidRDefault="007F75D8" w:rsidP="00006C95">
      <w:pPr>
        <w:pStyle w:val="Code"/>
      </w:pPr>
      <w:r w:rsidRPr="00B569E5">
        <w:t>HTML_TAG        </w:t>
      </w:r>
      <w:proofErr w:type="spellStart"/>
      <w:r w:rsidRPr="00B569E5">
        <w:t>genomic_portal</w:t>
      </w:r>
      <w:proofErr w:type="spellEnd"/>
    </w:p>
    <w:p w14:paraId="5492490D" w14:textId="77777777" w:rsidR="007F75D8" w:rsidRPr="00B569E5" w:rsidRDefault="007F75D8" w:rsidP="00006C95">
      <w:pPr>
        <w:pStyle w:val="Code"/>
      </w:pPr>
      <w:r w:rsidRPr="00B569E5">
        <w:t xml:space="preserve">WITH_EXPORT     </w:t>
      </w:r>
      <w:r w:rsidRPr="00B569E5">
        <w:rPr>
          <w:color w:val="795E26"/>
        </w:rPr>
        <w:t>true</w:t>
      </w:r>
    </w:p>
    <w:p w14:paraId="0B096A11" w14:textId="77777777" w:rsidR="007F75D8" w:rsidRPr="00B569E5" w:rsidRDefault="007F75D8" w:rsidP="00006C95">
      <w:pPr>
        <w:pStyle w:val="Code"/>
      </w:pPr>
      <w:r w:rsidRPr="00B569E5">
        <w:t xml:space="preserve">WITH_DATA       </w:t>
      </w:r>
      <w:r w:rsidRPr="00B569E5">
        <w:rPr>
          <w:color w:val="795E26"/>
        </w:rPr>
        <w:t>true</w:t>
      </w:r>
    </w:p>
    <w:p w14:paraId="0336C8B3" w14:textId="77777777" w:rsidR="007F75D8" w:rsidRPr="00B569E5" w:rsidRDefault="007F75D8" w:rsidP="00006C95">
      <w:pPr>
        <w:pStyle w:val="Code"/>
      </w:pPr>
      <w:r w:rsidRPr="00B569E5">
        <w:t xml:space="preserve">END </w:t>
      </w:r>
      <w:proofErr w:type="gramStart"/>
      <w:r w:rsidRPr="00B569E5">
        <w:t>PORTAL  GENE</w:t>
      </w:r>
      <w:proofErr w:type="gramEnd"/>
    </w:p>
    <w:p w14:paraId="67BE292E" w14:textId="77777777" w:rsidR="007F75D8" w:rsidRDefault="007F75D8" w:rsidP="007F75D8">
      <w:pPr>
        <w:pStyle w:val="NoSpacing"/>
      </w:pPr>
    </w:p>
    <w:p w14:paraId="053EC5B9" w14:textId="77777777" w:rsidR="007F75D8" w:rsidRDefault="007F75D8" w:rsidP="00526730">
      <w:pPr>
        <w:pStyle w:val="Heading4"/>
        <w:spacing w:line="360" w:lineRule="auto"/>
        <w:jc w:val="both"/>
      </w:pPr>
      <w:bookmarkStart w:id="138" w:name="_Toc175842035"/>
      <w:r>
        <w:t>Create portal directories</w:t>
      </w:r>
      <w:bookmarkEnd w:id="138"/>
    </w:p>
    <w:p w14:paraId="543405ED" w14:textId="77777777" w:rsidR="007F75D8" w:rsidRDefault="007F75D8" w:rsidP="00526730">
      <w:pPr>
        <w:spacing w:line="360" w:lineRule="auto"/>
        <w:jc w:val="both"/>
      </w:pPr>
      <w:r>
        <w:t>In module directory, create a directory named as the portal, in which all modules related to this portal will be created.</w:t>
      </w:r>
    </w:p>
    <w:p w14:paraId="6AD42605" w14:textId="77777777" w:rsidR="007F75D8" w:rsidRDefault="007F75D8" w:rsidP="00526730">
      <w:pPr>
        <w:spacing w:line="360" w:lineRule="auto"/>
        <w:jc w:val="both"/>
      </w:pPr>
      <w:r>
        <w:t>From there, create two directories: *_portal and *_</w:t>
      </w:r>
      <w:proofErr w:type="spellStart"/>
      <w:r>
        <w:t>portal_menu</w:t>
      </w:r>
      <w:proofErr w:type="spellEnd"/>
      <w:r>
        <w:t xml:space="preserve">. </w:t>
      </w:r>
    </w:p>
    <w:p w14:paraId="67C36E3F" w14:textId="63587844" w:rsidR="007F75D8" w:rsidRDefault="007F75D8" w:rsidP="00526730">
      <w:pPr>
        <w:spacing w:line="360" w:lineRule="auto"/>
        <w:jc w:val="both"/>
      </w:pPr>
      <w:r>
        <w:lastRenderedPageBreak/>
        <w:t xml:space="preserve">The easiest way to do so is </w:t>
      </w:r>
      <w:r w:rsidR="57F5EE48">
        <w:t>to</w:t>
      </w:r>
      <w:r>
        <w:t xml:space="preserve"> copy paste the </w:t>
      </w:r>
      <w:proofErr w:type="spellStart"/>
      <w:r>
        <w:t>genomic_portal</w:t>
      </w:r>
      <w:proofErr w:type="spellEnd"/>
      <w:r>
        <w:t xml:space="preserve"> and </w:t>
      </w:r>
      <w:proofErr w:type="spellStart"/>
      <w:r>
        <w:t>genomic_portal_menu</w:t>
      </w:r>
      <w:proofErr w:type="spellEnd"/>
      <w:r>
        <w:t xml:space="preserve"> directories, to renames them and the subsequence files.</w:t>
      </w:r>
    </w:p>
    <w:p w14:paraId="4F695E66" w14:textId="77777777" w:rsidR="007F75D8" w:rsidRDefault="007F75D8" w:rsidP="00526730">
      <w:pPr>
        <w:pStyle w:val="Heading4"/>
        <w:spacing w:line="360" w:lineRule="auto"/>
        <w:jc w:val="both"/>
      </w:pPr>
      <w:bookmarkStart w:id="139" w:name="_Toc175842036"/>
      <w:r>
        <w:t>Define a color for the portal</w:t>
      </w:r>
      <w:bookmarkEnd w:id="139"/>
    </w:p>
    <w:p w14:paraId="18573E08" w14:textId="77777777" w:rsidR="007F75D8" w:rsidRDefault="007F75D8" w:rsidP="00526730">
      <w:pPr>
        <w:spacing w:line="360" w:lineRule="auto"/>
        <w:jc w:val="both"/>
      </w:pPr>
      <w:r>
        <w:t>Each portal has a different color to be easily recognizable.</w:t>
      </w:r>
    </w:p>
    <w:p w14:paraId="65F37D9D" w14:textId="77777777" w:rsidR="007F75D8" w:rsidRDefault="007F75D8" w:rsidP="00526730">
      <w:pPr>
        <w:spacing w:line="360" w:lineRule="auto"/>
        <w:jc w:val="both"/>
      </w:pPr>
      <w:r>
        <w:t>In require/</w:t>
      </w:r>
      <w:proofErr w:type="spellStart"/>
      <w:r>
        <w:t>css</w:t>
      </w:r>
      <w:proofErr w:type="spellEnd"/>
      <w:r>
        <w:t xml:space="preserve">/style.css, search </w:t>
      </w:r>
      <w:proofErr w:type="gramStart"/>
      <w:r>
        <w:t>for .portal</w:t>
      </w:r>
      <w:proofErr w:type="gramEnd"/>
      <w:r>
        <w:t xml:space="preserve">_col1. Create a new </w:t>
      </w:r>
      <w:proofErr w:type="spellStart"/>
      <w:r>
        <w:t>css</w:t>
      </w:r>
      <w:proofErr w:type="spellEnd"/>
      <w:r>
        <w:t xml:space="preserve"> class with the portal number matching the one in WEBSITE_CONFIG</w:t>
      </w:r>
    </w:p>
    <w:p w14:paraId="4926DF87" w14:textId="77777777" w:rsidR="007F75D8" w:rsidRPr="0096363E" w:rsidRDefault="007F75D8" w:rsidP="00006C95">
      <w:pPr>
        <w:pStyle w:val="Code"/>
        <w:rPr>
          <w:color w:val="000000"/>
        </w:rPr>
      </w:pPr>
      <w:proofErr w:type="gramStart"/>
      <w:r w:rsidRPr="0096363E">
        <w:t>.portal</w:t>
      </w:r>
      <w:proofErr w:type="gramEnd"/>
      <w:r w:rsidRPr="0096363E">
        <w:t>_col10</w:t>
      </w:r>
      <w:r w:rsidRPr="0096363E">
        <w:rPr>
          <w:color w:val="000000"/>
        </w:rPr>
        <w:t xml:space="preserve"> {</w:t>
      </w:r>
    </w:p>
    <w:p w14:paraId="735A22AB" w14:textId="77777777" w:rsidR="007F75D8" w:rsidRPr="0096363E" w:rsidRDefault="007F75D8" w:rsidP="00006C95">
      <w:pPr>
        <w:pStyle w:val="Code"/>
        <w:rPr>
          <w:color w:val="000000"/>
        </w:rPr>
      </w:pPr>
      <w:r w:rsidRPr="0096363E">
        <w:rPr>
          <w:color w:val="000000"/>
        </w:rPr>
        <w:t xml:space="preserve">    </w:t>
      </w:r>
      <w:r w:rsidRPr="0096363E">
        <w:t>background-color</w:t>
      </w:r>
      <w:r w:rsidRPr="0096363E">
        <w:rPr>
          <w:color w:val="000000"/>
        </w:rPr>
        <w:t xml:space="preserve">: </w:t>
      </w:r>
      <w:proofErr w:type="gramStart"/>
      <w:r w:rsidRPr="0096363E">
        <w:rPr>
          <w:color w:val="0451A5"/>
        </w:rPr>
        <w:t>#549670</w:t>
      </w:r>
      <w:r w:rsidRPr="0096363E">
        <w:rPr>
          <w:color w:val="000000"/>
        </w:rPr>
        <w:t>;</w:t>
      </w:r>
      <w:proofErr w:type="gramEnd"/>
    </w:p>
    <w:p w14:paraId="63F0F826" w14:textId="77777777" w:rsidR="007F75D8" w:rsidRPr="0096363E" w:rsidRDefault="007F75D8" w:rsidP="00006C95">
      <w:pPr>
        <w:pStyle w:val="Code"/>
      </w:pPr>
      <w:r w:rsidRPr="0096363E">
        <w:t xml:space="preserve">    </w:t>
      </w:r>
      <w:r w:rsidRPr="0096363E">
        <w:rPr>
          <w:color w:val="E50000"/>
        </w:rPr>
        <w:t>color</w:t>
      </w:r>
      <w:r w:rsidRPr="0096363E">
        <w:t xml:space="preserve">: </w:t>
      </w:r>
      <w:proofErr w:type="gramStart"/>
      <w:r w:rsidRPr="0096363E">
        <w:rPr>
          <w:color w:val="0451A5"/>
        </w:rPr>
        <w:t>white</w:t>
      </w:r>
      <w:r w:rsidRPr="0096363E">
        <w:t>;</w:t>
      </w:r>
      <w:proofErr w:type="gramEnd"/>
    </w:p>
    <w:p w14:paraId="2E6CB793" w14:textId="77777777" w:rsidR="007F75D8" w:rsidRDefault="007F75D8" w:rsidP="00006C95">
      <w:pPr>
        <w:pStyle w:val="Code"/>
      </w:pPr>
      <w:r w:rsidRPr="0096363E">
        <w:t>}</w:t>
      </w:r>
    </w:p>
    <w:p w14:paraId="1BCB6037" w14:textId="77777777" w:rsidR="007F75D8" w:rsidRDefault="007F75D8" w:rsidP="00E7716C"/>
    <w:p w14:paraId="6436E157" w14:textId="77777777" w:rsidR="007F75D8" w:rsidRPr="0096363E" w:rsidRDefault="007F75D8" w:rsidP="00526730">
      <w:pPr>
        <w:pStyle w:val="Heading4"/>
        <w:spacing w:line="360" w:lineRule="auto"/>
        <w:jc w:val="both"/>
        <w:rPr>
          <w:rFonts w:eastAsia="Times New Roman"/>
        </w:rPr>
      </w:pPr>
      <w:bookmarkStart w:id="140" w:name="_Toc175842037"/>
      <w:r>
        <w:rPr>
          <w:rFonts w:eastAsia="Times New Roman"/>
        </w:rPr>
        <w:t>Define path to portal</w:t>
      </w:r>
      <w:bookmarkEnd w:id="140"/>
    </w:p>
    <w:p w14:paraId="286FABC3" w14:textId="77777777" w:rsidR="007F75D8" w:rsidRDefault="007F75D8" w:rsidP="00526730">
      <w:pPr>
        <w:spacing w:line="360" w:lineRule="auto"/>
        <w:jc w:val="both"/>
      </w:pPr>
      <w:r>
        <w:t>Once done, we need to write the logic enabling the website to go to this portal.</w:t>
      </w:r>
    </w:p>
    <w:p w14:paraId="5F1D138E" w14:textId="77777777" w:rsidR="007F75D8" w:rsidRDefault="007F75D8" w:rsidP="00526730">
      <w:pPr>
        <w:spacing w:line="360" w:lineRule="auto"/>
        <w:jc w:val="both"/>
      </w:pPr>
      <w:r>
        <w:t xml:space="preserve">Open </w:t>
      </w:r>
      <w:proofErr w:type="spellStart"/>
      <w:r>
        <w:t>php</w:t>
      </w:r>
      <w:proofErr w:type="spellEnd"/>
      <w:r>
        <w:t>/core/</w:t>
      </w:r>
      <w:proofErr w:type="spellStart"/>
      <w:r>
        <w:t>r_def_page.php</w:t>
      </w:r>
      <w:proofErr w:type="spellEnd"/>
      <w:r>
        <w:t xml:space="preserve"> and add a CASE. The case value should match the portal name. A second switch will then list all the tags defined </w:t>
      </w:r>
      <w:proofErr w:type="gramStart"/>
      <w:r>
        <w:t>in</w:t>
      </w:r>
      <w:proofErr w:type="gramEnd"/>
      <w:r>
        <w:t xml:space="preserve"> the WEBSITE_CONFIG block. A database function must be call to retrieve the minimal amount of information related to that portal and store it in $USER_INPUT[‘PORTAL</w:t>
      </w:r>
      <w:proofErr w:type="gramStart"/>
      <w:r>
        <w:t>’][</w:t>
      </w:r>
      <w:proofErr w:type="gramEnd"/>
      <w:r>
        <w:t>‘DATA’]</w:t>
      </w:r>
    </w:p>
    <w:p w14:paraId="798425DE" w14:textId="77777777" w:rsidR="007F75D8" w:rsidRPr="0099594C" w:rsidRDefault="007F75D8" w:rsidP="00006C95">
      <w:pPr>
        <w:pStyle w:val="Code"/>
      </w:pPr>
      <w:r w:rsidRPr="0099594C">
        <w:rPr>
          <w:color w:val="AF00DB"/>
        </w:rPr>
        <w:t>case</w:t>
      </w:r>
      <w:r w:rsidRPr="0099594C">
        <w:t xml:space="preserve"> </w:t>
      </w:r>
      <w:r w:rsidRPr="0099594C">
        <w:rPr>
          <w:color w:val="A31515"/>
        </w:rPr>
        <w:t>'GENE'</w:t>
      </w:r>
      <w:r w:rsidRPr="0099594C">
        <w:t>:</w:t>
      </w:r>
      <w:r>
        <w:t xml:space="preserve"> // Portal name</w:t>
      </w:r>
    </w:p>
    <w:p w14:paraId="5DADBC71" w14:textId="77777777" w:rsidR="007F75D8" w:rsidRPr="0099594C" w:rsidRDefault="007F75D8" w:rsidP="00006C95">
      <w:pPr>
        <w:pStyle w:val="Code"/>
      </w:pPr>
      <w:r w:rsidRPr="0099594C">
        <w:t>        {</w:t>
      </w:r>
    </w:p>
    <w:p w14:paraId="6D23328F" w14:textId="77777777" w:rsidR="007F75D8" w:rsidRPr="0099594C" w:rsidRDefault="007F75D8" w:rsidP="00006C95">
      <w:pPr>
        <w:pStyle w:val="Code"/>
      </w:pPr>
      <w:r w:rsidRPr="0099594C">
        <w:t xml:space="preserve">            </w:t>
      </w:r>
      <w:r w:rsidRPr="0099594C">
        <w:rPr>
          <w:color w:val="AF00DB"/>
        </w:rPr>
        <w:t>switch</w:t>
      </w:r>
      <w:r w:rsidRPr="0099594C">
        <w:t>(</w:t>
      </w:r>
      <w:r w:rsidRPr="0099594C">
        <w:rPr>
          <w:color w:val="001080"/>
        </w:rPr>
        <w:t>$USER_INPUT</w:t>
      </w:r>
      <w:r w:rsidRPr="0099594C">
        <w:t>[</w:t>
      </w:r>
      <w:r w:rsidRPr="0099594C">
        <w:rPr>
          <w:color w:val="A31515"/>
        </w:rPr>
        <w:t>'PORTAL</w:t>
      </w:r>
      <w:proofErr w:type="gramStart"/>
      <w:r w:rsidRPr="0099594C">
        <w:rPr>
          <w:color w:val="A31515"/>
        </w:rPr>
        <w:t>'</w:t>
      </w:r>
      <w:r w:rsidRPr="0099594C">
        <w:t>][</w:t>
      </w:r>
      <w:proofErr w:type="gramEnd"/>
      <w:r w:rsidRPr="0099594C">
        <w:rPr>
          <w:color w:val="A31515"/>
        </w:rPr>
        <w:t>'TYPE'</w:t>
      </w:r>
      <w:r w:rsidRPr="0099594C">
        <w:t>])</w:t>
      </w:r>
    </w:p>
    <w:p w14:paraId="7A578D49" w14:textId="77777777" w:rsidR="007F75D8" w:rsidRPr="0099594C" w:rsidRDefault="007F75D8" w:rsidP="00006C95">
      <w:pPr>
        <w:pStyle w:val="Code"/>
      </w:pPr>
      <w:r w:rsidRPr="0099594C">
        <w:t>            {</w:t>
      </w:r>
    </w:p>
    <w:p w14:paraId="0BD41498" w14:textId="77777777" w:rsidR="007F75D8" w:rsidRPr="0099594C" w:rsidRDefault="007F75D8" w:rsidP="00006C95">
      <w:pPr>
        <w:pStyle w:val="Code"/>
      </w:pPr>
      <w:r w:rsidRPr="0099594C">
        <w:t xml:space="preserve">                </w:t>
      </w:r>
      <w:r w:rsidRPr="0099594C">
        <w:rPr>
          <w:color w:val="AF00DB"/>
        </w:rPr>
        <w:t>case</w:t>
      </w:r>
      <w:r w:rsidRPr="0099594C">
        <w:t xml:space="preserve"> </w:t>
      </w:r>
      <w:r w:rsidRPr="0099594C">
        <w:rPr>
          <w:color w:val="A31515"/>
        </w:rPr>
        <w:t>'GENEID'</w:t>
      </w:r>
      <w:r w:rsidRPr="0099594C">
        <w:t xml:space="preserve">: </w:t>
      </w:r>
      <w:r>
        <w:t xml:space="preserve"> // Tag defined in website config</w:t>
      </w:r>
    </w:p>
    <w:p w14:paraId="6226D46C" w14:textId="77777777" w:rsidR="007F75D8" w:rsidRPr="0099594C" w:rsidRDefault="007F75D8" w:rsidP="00006C95">
      <w:pPr>
        <w:pStyle w:val="Code"/>
      </w:pPr>
      <w:r w:rsidRPr="0099594C">
        <w:t xml:space="preserve">                </w:t>
      </w:r>
    </w:p>
    <w:p w14:paraId="06B01ED6" w14:textId="77777777" w:rsidR="007F75D8" w:rsidRPr="0099594C" w:rsidRDefault="007F75D8" w:rsidP="00006C95">
      <w:pPr>
        <w:pStyle w:val="Code"/>
        <w:rPr>
          <w:color w:val="000000"/>
        </w:rPr>
      </w:pPr>
      <w:r w:rsidRPr="0099594C">
        <w:rPr>
          <w:color w:val="000000"/>
        </w:rPr>
        <w:t xml:space="preserve">                    </w:t>
      </w:r>
      <w:r w:rsidRPr="0099594C">
        <w:rPr>
          <w:color w:val="001080"/>
        </w:rPr>
        <w:t>$USER_INPUT</w:t>
      </w:r>
      <w:r w:rsidRPr="0099594C">
        <w:rPr>
          <w:color w:val="000000"/>
        </w:rPr>
        <w:t>[</w:t>
      </w:r>
      <w:r w:rsidRPr="0099594C">
        <w:t>'PORTAL</w:t>
      </w:r>
      <w:proofErr w:type="gramStart"/>
      <w:r w:rsidRPr="0099594C">
        <w:t>'</w:t>
      </w:r>
      <w:r w:rsidRPr="0099594C">
        <w:rPr>
          <w:color w:val="000000"/>
        </w:rPr>
        <w:t>][</w:t>
      </w:r>
      <w:proofErr w:type="gramEnd"/>
      <w:r w:rsidRPr="0099594C">
        <w:t>'DATA'</w:t>
      </w:r>
      <w:r w:rsidRPr="0099594C">
        <w:rPr>
          <w:color w:val="000000"/>
        </w:rPr>
        <w:t>]=</w:t>
      </w:r>
      <w:r w:rsidRPr="0099594C">
        <w:rPr>
          <w:color w:val="795E26"/>
        </w:rPr>
        <w:t>gene_portal_geneID</w:t>
      </w:r>
      <w:r w:rsidRPr="0099594C">
        <w:rPr>
          <w:color w:val="000000"/>
        </w:rPr>
        <w:t>(</w:t>
      </w:r>
      <w:r w:rsidRPr="0099594C">
        <w:rPr>
          <w:color w:val="001080"/>
        </w:rPr>
        <w:t>$USER_INPUT</w:t>
      </w:r>
      <w:r w:rsidRPr="0099594C">
        <w:rPr>
          <w:color w:val="000000"/>
        </w:rPr>
        <w:t>[</w:t>
      </w:r>
      <w:r w:rsidRPr="0099594C">
        <w:t>'PORTAL'</w:t>
      </w:r>
      <w:r w:rsidRPr="0099594C">
        <w:rPr>
          <w:color w:val="000000"/>
        </w:rPr>
        <w:t>][</w:t>
      </w:r>
      <w:r w:rsidRPr="0099594C">
        <w:t>'VALUE'</w:t>
      </w:r>
      <w:r w:rsidRPr="0099594C">
        <w:rPr>
          <w:color w:val="000000"/>
        </w:rPr>
        <w:t>],</w:t>
      </w:r>
      <w:r w:rsidRPr="0099594C">
        <w:rPr>
          <w:color w:val="001080"/>
        </w:rPr>
        <w:t>$GLB_CONFIG</w:t>
      </w:r>
      <w:r w:rsidRPr="0099594C">
        <w:rPr>
          <w:color w:val="000000"/>
        </w:rPr>
        <w:t>[</w:t>
      </w:r>
      <w:r w:rsidRPr="0099594C">
        <w:t>'GLOBAL'</w:t>
      </w:r>
      <w:r w:rsidRPr="0099594C">
        <w:rPr>
          <w:color w:val="000000"/>
        </w:rPr>
        <w:t>][</w:t>
      </w:r>
      <w:r w:rsidRPr="0099594C">
        <w:t>'TG_DIR'</w:t>
      </w:r>
      <w:r w:rsidRPr="0099594C">
        <w:rPr>
          <w:color w:val="000000"/>
        </w:rPr>
        <w:t>]);</w:t>
      </w:r>
    </w:p>
    <w:p w14:paraId="2D9BA4ED" w14:textId="77777777" w:rsidR="007F75D8" w:rsidRPr="0099594C" w:rsidRDefault="007F75D8" w:rsidP="00006C95">
      <w:pPr>
        <w:pStyle w:val="Code"/>
        <w:rPr>
          <w:color w:val="000000"/>
        </w:rPr>
      </w:pPr>
      <w:r w:rsidRPr="0099594C">
        <w:rPr>
          <w:color w:val="000000"/>
        </w:rPr>
        <w:t xml:space="preserve">                    </w:t>
      </w:r>
      <w:r w:rsidRPr="0099594C">
        <w:rPr>
          <w:color w:val="AF00DB"/>
        </w:rPr>
        <w:t>if</w:t>
      </w:r>
      <w:r w:rsidRPr="0099594C">
        <w:rPr>
          <w:color w:val="000000"/>
        </w:rPr>
        <w:t xml:space="preserve"> (</w:t>
      </w:r>
      <w:r w:rsidRPr="0099594C">
        <w:rPr>
          <w:color w:val="001080"/>
        </w:rPr>
        <w:t>$USER_INPUT</w:t>
      </w:r>
      <w:r w:rsidRPr="0099594C">
        <w:rPr>
          <w:color w:val="000000"/>
        </w:rPr>
        <w:t>[</w:t>
      </w:r>
      <w:r w:rsidRPr="0099594C">
        <w:t>'PORTAL</w:t>
      </w:r>
      <w:proofErr w:type="gramStart"/>
      <w:r w:rsidRPr="0099594C">
        <w:t>'</w:t>
      </w:r>
      <w:r w:rsidRPr="0099594C">
        <w:rPr>
          <w:color w:val="000000"/>
        </w:rPr>
        <w:t>][</w:t>
      </w:r>
      <w:proofErr w:type="gramEnd"/>
      <w:r w:rsidRPr="0099594C">
        <w:t>'DATA'</w:t>
      </w:r>
      <w:r w:rsidRPr="0099594C">
        <w:rPr>
          <w:color w:val="000000"/>
        </w:rPr>
        <w:t>]==</w:t>
      </w:r>
      <w:r w:rsidRPr="0099594C">
        <w:rPr>
          <w:color w:val="795E26"/>
        </w:rPr>
        <w:t>array</w:t>
      </w:r>
      <w:r w:rsidRPr="0099594C">
        <w:rPr>
          <w:color w:val="000000"/>
        </w:rPr>
        <w:t>())</w:t>
      </w:r>
      <w:r w:rsidRPr="0099594C">
        <w:rPr>
          <w:color w:val="001080"/>
        </w:rPr>
        <w:t>$USER_INPUT</w:t>
      </w:r>
      <w:r w:rsidRPr="0099594C">
        <w:rPr>
          <w:color w:val="000000"/>
        </w:rPr>
        <w:t>[</w:t>
      </w:r>
      <w:r w:rsidRPr="0099594C">
        <w:t>'PAGE'</w:t>
      </w:r>
      <w:r w:rsidRPr="0099594C">
        <w:rPr>
          <w:color w:val="000000"/>
        </w:rPr>
        <w:t>][</w:t>
      </w:r>
      <w:r w:rsidRPr="0099594C">
        <w:t>'NAME'</w:t>
      </w:r>
      <w:r w:rsidRPr="0099594C">
        <w:rPr>
          <w:color w:val="000000"/>
        </w:rPr>
        <w:t>]=</w:t>
      </w:r>
      <w:r w:rsidRPr="0099594C">
        <w:t>'UNKNOWN_REC'</w:t>
      </w:r>
      <w:r w:rsidRPr="0099594C">
        <w:rPr>
          <w:color w:val="000000"/>
        </w:rPr>
        <w:t>;</w:t>
      </w:r>
    </w:p>
    <w:p w14:paraId="4712DFE1" w14:textId="77777777" w:rsidR="007F75D8" w:rsidRPr="0099594C" w:rsidRDefault="007F75D8" w:rsidP="00006C95">
      <w:pPr>
        <w:pStyle w:val="Code"/>
      </w:pPr>
      <w:r w:rsidRPr="0099594C">
        <w:t xml:space="preserve">                    </w:t>
      </w:r>
      <w:proofErr w:type="gramStart"/>
      <w:r w:rsidRPr="0099594C">
        <w:rPr>
          <w:color w:val="AF00DB"/>
        </w:rPr>
        <w:t>break</w:t>
      </w:r>
      <w:r w:rsidRPr="0099594C">
        <w:t>;</w:t>
      </w:r>
      <w:proofErr w:type="gramEnd"/>
    </w:p>
    <w:p w14:paraId="3A239507" w14:textId="77777777" w:rsidR="007F75D8" w:rsidRPr="0099594C" w:rsidRDefault="007F75D8" w:rsidP="00006C95">
      <w:pPr>
        <w:pStyle w:val="Code"/>
      </w:pPr>
      <w:r w:rsidRPr="0099594C">
        <w:t xml:space="preserve">                </w:t>
      </w:r>
      <w:r w:rsidRPr="0099594C">
        <w:rPr>
          <w:color w:val="AF00DB"/>
        </w:rPr>
        <w:t>case</w:t>
      </w:r>
      <w:r w:rsidRPr="0099594C">
        <w:t xml:space="preserve"> </w:t>
      </w:r>
      <w:r w:rsidRPr="0099594C">
        <w:rPr>
          <w:color w:val="A31515"/>
        </w:rPr>
        <w:t>'GENE'</w:t>
      </w:r>
      <w:r w:rsidRPr="0099594C">
        <w:t xml:space="preserve">: </w:t>
      </w:r>
      <w:r>
        <w:t>/// Tag defined in website config</w:t>
      </w:r>
    </w:p>
    <w:p w14:paraId="021902AA" w14:textId="77777777" w:rsidR="007F75D8" w:rsidRPr="0099594C" w:rsidRDefault="007F75D8" w:rsidP="00006C95">
      <w:pPr>
        <w:pStyle w:val="Code"/>
      </w:pPr>
      <w:r w:rsidRPr="0099594C">
        <w:t xml:space="preserve">                    </w:t>
      </w:r>
      <w:r w:rsidRPr="0099594C">
        <w:rPr>
          <w:color w:val="001080"/>
        </w:rPr>
        <w:t>$USER_INPUT</w:t>
      </w:r>
      <w:r w:rsidRPr="0099594C">
        <w:t>[</w:t>
      </w:r>
      <w:r w:rsidRPr="0099594C">
        <w:rPr>
          <w:color w:val="A31515"/>
        </w:rPr>
        <w:t>'PORTAL</w:t>
      </w:r>
      <w:proofErr w:type="gramStart"/>
      <w:r w:rsidRPr="0099594C">
        <w:rPr>
          <w:color w:val="A31515"/>
        </w:rPr>
        <w:t>'</w:t>
      </w:r>
      <w:r w:rsidRPr="0099594C">
        <w:t>][</w:t>
      </w:r>
      <w:proofErr w:type="gramEnd"/>
      <w:r w:rsidRPr="0099594C">
        <w:rPr>
          <w:color w:val="A31515"/>
        </w:rPr>
        <w:t>'DATA'</w:t>
      </w:r>
      <w:r w:rsidRPr="0099594C">
        <w:t>]=</w:t>
      </w:r>
      <w:r w:rsidRPr="0099594C">
        <w:rPr>
          <w:color w:val="795E26"/>
        </w:rPr>
        <w:t>gene_portal_gene</w:t>
      </w:r>
      <w:r w:rsidRPr="0099594C">
        <w:t>(</w:t>
      </w:r>
      <w:r w:rsidRPr="0099594C">
        <w:rPr>
          <w:color w:val="001080"/>
        </w:rPr>
        <w:t>$USER_INPUT</w:t>
      </w:r>
      <w:r w:rsidRPr="0099594C">
        <w:t>[</w:t>
      </w:r>
      <w:r w:rsidRPr="0099594C">
        <w:rPr>
          <w:color w:val="A31515"/>
        </w:rPr>
        <w:t>'PORTAL'</w:t>
      </w:r>
      <w:r w:rsidRPr="0099594C">
        <w:t>][</w:t>
      </w:r>
      <w:r w:rsidRPr="0099594C">
        <w:rPr>
          <w:color w:val="A31515"/>
        </w:rPr>
        <w:t>'VALUE'</w:t>
      </w:r>
      <w:r w:rsidRPr="0099594C">
        <w:t>]);</w:t>
      </w:r>
    </w:p>
    <w:p w14:paraId="1487F46D" w14:textId="77777777" w:rsidR="007F75D8" w:rsidRPr="0099594C" w:rsidRDefault="007F75D8" w:rsidP="00006C95">
      <w:pPr>
        <w:pStyle w:val="Code"/>
      </w:pPr>
      <w:r w:rsidRPr="0099594C">
        <w:t xml:space="preserve">                </w:t>
      </w:r>
      <w:proofErr w:type="gramStart"/>
      <w:r w:rsidRPr="0099594C">
        <w:rPr>
          <w:color w:val="AF00DB"/>
        </w:rPr>
        <w:t>break</w:t>
      </w:r>
      <w:r w:rsidRPr="0099594C">
        <w:t>;</w:t>
      </w:r>
      <w:proofErr w:type="gramEnd"/>
    </w:p>
    <w:p w14:paraId="3EB8A3B6" w14:textId="77777777" w:rsidR="007F75D8" w:rsidRPr="0099594C" w:rsidRDefault="007F75D8" w:rsidP="00006C95">
      <w:pPr>
        <w:pStyle w:val="Code"/>
      </w:pPr>
      <w:r w:rsidRPr="0099594C">
        <w:t>            }</w:t>
      </w:r>
    </w:p>
    <w:p w14:paraId="4C6D4ABE" w14:textId="77777777" w:rsidR="007F75D8" w:rsidRPr="0099594C" w:rsidRDefault="007F75D8" w:rsidP="00006C95">
      <w:pPr>
        <w:pStyle w:val="Code"/>
      </w:pPr>
      <w:r w:rsidRPr="0099594C">
        <w:t xml:space="preserve">            </w:t>
      </w:r>
      <w:proofErr w:type="gramStart"/>
      <w:r w:rsidRPr="0099594C">
        <w:rPr>
          <w:color w:val="AF00DB"/>
        </w:rPr>
        <w:t>break</w:t>
      </w:r>
      <w:r w:rsidRPr="0099594C">
        <w:t>;</w:t>
      </w:r>
      <w:proofErr w:type="gramEnd"/>
    </w:p>
    <w:p w14:paraId="17D93BC2" w14:textId="77777777" w:rsidR="007F75D8" w:rsidRPr="0099594C" w:rsidRDefault="007F75D8" w:rsidP="00006C95">
      <w:pPr>
        <w:pStyle w:val="Code"/>
      </w:pPr>
      <w:r w:rsidRPr="0099594C">
        <w:t>        }</w:t>
      </w:r>
    </w:p>
    <w:p w14:paraId="03D64810" w14:textId="77777777" w:rsidR="007F75D8" w:rsidRDefault="007F75D8" w:rsidP="00E7716C"/>
    <w:p w14:paraId="64E8A293" w14:textId="77777777" w:rsidR="00C95548" w:rsidRDefault="00C95548" w:rsidP="00E7716C"/>
    <w:p w14:paraId="7DE47A1F" w14:textId="4BA0C08A" w:rsidR="00C95548" w:rsidRDefault="00C95548" w:rsidP="00C95548">
      <w:pPr>
        <w:pStyle w:val="Heading1"/>
      </w:pPr>
      <w:bookmarkStart w:id="141" w:name="_Toc175842038"/>
      <w:r>
        <w:lastRenderedPageBreak/>
        <w:t>Troubleshooting</w:t>
      </w:r>
      <w:bookmarkEnd w:id="141"/>
    </w:p>
    <w:p w14:paraId="3DF6BD6D" w14:textId="77777777" w:rsidR="00C95548" w:rsidRDefault="00C95548" w:rsidP="00C95548">
      <w:pPr>
        <w:pStyle w:val="Title"/>
      </w:pPr>
    </w:p>
    <w:p w14:paraId="1A37B1EB" w14:textId="208BEDBD" w:rsidR="00C95548" w:rsidRDefault="00C95548" w:rsidP="00C95548">
      <w:pPr>
        <w:pStyle w:val="Heading2"/>
      </w:pPr>
      <w:bookmarkStart w:id="142" w:name="_Toc175842039"/>
      <w:r>
        <w:t>jobs</w:t>
      </w:r>
      <w:bookmarkEnd w:id="142"/>
    </w:p>
    <w:p w14:paraId="63AF8681" w14:textId="0BEB778E" w:rsidR="00C95548" w:rsidRPr="00C95548" w:rsidRDefault="00254F00" w:rsidP="00254F00">
      <w:pPr>
        <w:pStyle w:val="Heading4"/>
      </w:pPr>
      <w:bookmarkStart w:id="143" w:name="_Toc175842040"/>
      <w:r>
        <w:t>Shell script does not exist.</w:t>
      </w:r>
      <w:bookmarkEnd w:id="143"/>
    </w:p>
    <w:p w14:paraId="59D884B8" w14:textId="75AF43B8" w:rsidR="00254F00" w:rsidRDefault="00254F00" w:rsidP="00E7716C">
      <w:r>
        <w:t>If you receive a message looking like this:</w:t>
      </w:r>
    </w:p>
    <w:p w14:paraId="14525759" w14:textId="7F68534F" w:rsidR="007F75D8" w:rsidRPr="007F75D8" w:rsidRDefault="00254F00" w:rsidP="00254F00">
      <w:pPr>
        <w:pStyle w:val="Code"/>
      </w:pPr>
      <w:r w:rsidRPr="00254F00">
        <w:t>JOB ID 10200 shell script does not exist /</w:t>
      </w:r>
      <w:r>
        <w:t>$TG_DIR</w:t>
      </w:r>
      <w:r w:rsidRPr="00254F00">
        <w:t>/BACKEND/SCRIPT/SHELL/</w:t>
      </w:r>
      <w:r>
        <w:t>wh</w:t>
      </w:r>
      <w:r w:rsidRPr="00254F00">
        <w:t>_</w:t>
      </w:r>
      <w:r>
        <w:t>datasource</w:t>
      </w:r>
      <w:r w:rsidRPr="00254F00">
        <w:t>.sh</w:t>
      </w:r>
    </w:p>
    <w:p w14:paraId="6158438D" w14:textId="6B15C414" w:rsidR="007F75D8" w:rsidRPr="007F75D8" w:rsidRDefault="00254F00" w:rsidP="00E7716C">
      <w:r>
        <w:t xml:space="preserve">Then it means the shell wrapper script is missing and needs to be created. Please refer to section </w:t>
      </w:r>
      <w:r w:rsidRPr="00254F00">
        <w:rPr>
          <w:rStyle w:val="LinkChar"/>
        </w:rPr>
        <w:fldChar w:fldCharType="begin"/>
      </w:r>
      <w:r w:rsidRPr="00254F00">
        <w:rPr>
          <w:rStyle w:val="LinkChar"/>
        </w:rPr>
        <w:instrText xml:space="preserve"> REF _Ref174965559 \h </w:instrText>
      </w:r>
      <w:r>
        <w:rPr>
          <w:rStyle w:val="LinkChar"/>
        </w:rPr>
        <w:instrText xml:space="preserve"> \* MERGEFORMAT </w:instrText>
      </w:r>
      <w:r w:rsidRPr="00254F00">
        <w:rPr>
          <w:rStyle w:val="LinkChar"/>
        </w:rPr>
      </w:r>
      <w:r w:rsidRPr="00254F00">
        <w:rPr>
          <w:rStyle w:val="LinkChar"/>
        </w:rPr>
        <w:fldChar w:fldCharType="separate"/>
      </w:r>
      <w:r w:rsidRPr="00254F00">
        <w:rPr>
          <w:rStyle w:val="LinkChar"/>
        </w:rPr>
        <w:t>Adding Shell script</w:t>
      </w:r>
      <w:r w:rsidRPr="00254F00">
        <w:rPr>
          <w:rStyle w:val="LinkChar"/>
        </w:rPr>
        <w:fldChar w:fldCharType="end"/>
      </w:r>
      <w:r>
        <w:rPr>
          <w:rStyle w:val="LinkChar"/>
        </w:rPr>
        <w:t>.</w:t>
      </w:r>
    </w:p>
    <w:p w14:paraId="3CB08E5A" w14:textId="77777777" w:rsidR="00254F00" w:rsidRDefault="00254F00" w:rsidP="00254F00">
      <w:pPr>
        <w:pStyle w:val="Heading4"/>
      </w:pPr>
      <w:bookmarkStart w:id="144" w:name="_Toc175842041"/>
      <w:r w:rsidRPr="00254F00">
        <w:t xml:space="preserve">Unable to find </w:t>
      </w:r>
      <w:r>
        <w:t>[JOB_NAME]</w:t>
      </w:r>
      <w:r w:rsidRPr="00254F00">
        <w:t xml:space="preserve"> in GLB_TREE</w:t>
      </w:r>
      <w:bookmarkEnd w:id="144"/>
    </w:p>
    <w:p w14:paraId="6E68A0BF" w14:textId="1A22B74D" w:rsidR="00254F00" w:rsidRDefault="00254F00" w:rsidP="00254F00">
      <w:r>
        <w:t xml:space="preserve">This issue can arise from multiple situations but exist due to the presence of JOB_NAME in </w:t>
      </w:r>
      <w:proofErr w:type="spellStart"/>
      <w:r>
        <w:t>biorels_timestamp</w:t>
      </w:r>
      <w:proofErr w:type="spellEnd"/>
      <w:r>
        <w:t xml:space="preserve"> table but not in CONFIG_JOB or CONFIG_USER.</w:t>
      </w:r>
    </w:p>
    <w:p w14:paraId="3E71097B" w14:textId="77777777" w:rsidR="00254F00" w:rsidRDefault="00254F00" w:rsidP="00254F00">
      <w:r>
        <w:t xml:space="preserve">Therefore, the first question to ask is: Is JOB_NAME still relevant? No? Then delete it from </w:t>
      </w:r>
      <w:proofErr w:type="spellStart"/>
      <w:r>
        <w:t>biorels_timestamp</w:t>
      </w:r>
      <w:proofErr w:type="spellEnd"/>
      <w:r>
        <w:t xml:space="preserve"> by doing so:</w:t>
      </w:r>
    </w:p>
    <w:p w14:paraId="3AFAE997" w14:textId="1097F42E" w:rsidR="00254F00" w:rsidRDefault="00254F00" w:rsidP="00254F00">
      <w:pPr>
        <w:pStyle w:val="Code"/>
        <w:jc w:val="center"/>
      </w:pPr>
      <w:r>
        <w:t>DELETE FROM [SCHEMA_NAME</w:t>
      </w:r>
      <w:proofErr w:type="gramStart"/>
      <w:r>
        <w:t>].</w:t>
      </w:r>
      <w:proofErr w:type="spellStart"/>
      <w:r>
        <w:t>biorels</w:t>
      </w:r>
      <w:proofErr w:type="gramEnd"/>
      <w:r>
        <w:t>_timestamp</w:t>
      </w:r>
      <w:proofErr w:type="spellEnd"/>
      <w:r>
        <w:t xml:space="preserve"> where </w:t>
      </w:r>
      <w:proofErr w:type="spellStart"/>
      <w:r>
        <w:t>job_name</w:t>
      </w:r>
      <w:proofErr w:type="spellEnd"/>
      <w:r>
        <w:t>=’[JOB_NAME]’</w:t>
      </w:r>
    </w:p>
    <w:p w14:paraId="58C80481" w14:textId="307F3D76" w:rsidR="00D756B6" w:rsidRDefault="00D756B6" w:rsidP="00254F00"/>
    <w:p w14:paraId="11F9CB12" w14:textId="4DC3D675" w:rsidR="00254F00" w:rsidRDefault="00254F00" w:rsidP="00254F00">
      <w:r>
        <w:t>Still a relevant job? Then your issue is with the CONFIG files, either CONFIG_JOB or CONFIG_USER. Please make sure:</w:t>
      </w:r>
    </w:p>
    <w:p w14:paraId="43E9B33B" w14:textId="6A58CB8E" w:rsidR="00254F00" w:rsidRDefault="00254F00" w:rsidP="00254F00">
      <w:pPr>
        <w:pStyle w:val="ListParagraph"/>
        <w:numPr>
          <w:ilvl w:val="0"/>
          <w:numId w:val="39"/>
        </w:numPr>
      </w:pPr>
      <w:r>
        <w:t>The [JOB_NAME] is the same in CONFIG_JOB and CONFIG_USER</w:t>
      </w:r>
      <w:r w:rsidR="00487D49">
        <w:t xml:space="preserve">, in </w:t>
      </w:r>
      <w:proofErr w:type="spellStart"/>
      <w:r w:rsidR="00487D49">
        <w:t>biorels_timestamp</w:t>
      </w:r>
      <w:proofErr w:type="spellEnd"/>
      <w:r w:rsidR="00487D49">
        <w:t xml:space="preserve"> table and is the same as the script name.</w:t>
      </w:r>
    </w:p>
    <w:p w14:paraId="1E069E06" w14:textId="24E2969B" w:rsidR="00254F00" w:rsidRDefault="00254F00" w:rsidP="00254F00">
      <w:pPr>
        <w:pStyle w:val="ListParagraph"/>
        <w:numPr>
          <w:ilvl w:val="0"/>
          <w:numId w:val="39"/>
        </w:numPr>
      </w:pPr>
      <w:r>
        <w:t>No space before or after in the CONFIG files</w:t>
      </w:r>
    </w:p>
    <w:p w14:paraId="76FA3972" w14:textId="34D34D76" w:rsidR="00254F00" w:rsidRDefault="00487D49" w:rsidP="00254F00">
      <w:pPr>
        <w:pStyle w:val="ListParagraph"/>
        <w:numPr>
          <w:ilvl w:val="0"/>
          <w:numId w:val="39"/>
        </w:numPr>
      </w:pPr>
      <w:r>
        <w:t>Tabs between values</w:t>
      </w:r>
    </w:p>
    <w:p w14:paraId="03A746B5" w14:textId="77777777" w:rsidR="00254F00" w:rsidRDefault="00254F00" w:rsidP="00254F00"/>
    <w:p w14:paraId="781A0F28" w14:textId="77777777" w:rsidR="00254F00" w:rsidRDefault="00254F00" w:rsidP="00254F00"/>
    <w:p w14:paraId="7A77ABA1" w14:textId="77777777" w:rsidR="00254F00" w:rsidRDefault="00254F00" w:rsidP="00254F00"/>
    <w:p w14:paraId="3CE4FE93" w14:textId="77777777" w:rsidR="007F75D8" w:rsidRDefault="007F75D8" w:rsidP="00E7716C"/>
    <w:p w14:paraId="5B5A364E" w14:textId="46E6C949" w:rsidR="00D756B6" w:rsidRDefault="00D756B6" w:rsidP="00E7716C">
      <w:pPr>
        <w:pStyle w:val="Heading1"/>
      </w:pPr>
      <w:bookmarkStart w:id="145" w:name="_Toc175842042"/>
      <w:r>
        <w:t>Supplementary information</w:t>
      </w:r>
      <w:bookmarkEnd w:id="145"/>
    </w:p>
    <w:p w14:paraId="30D6137F" w14:textId="67058F60" w:rsidR="00D756B6" w:rsidRDefault="00D756B6" w:rsidP="00E7716C">
      <w:pPr>
        <w:pStyle w:val="Heading2"/>
      </w:pPr>
      <w:bookmarkStart w:id="146" w:name="_Ref152317903"/>
      <w:bookmarkStart w:id="147" w:name="_Toc175842043"/>
      <w:r>
        <w:t>Space requirements for different cases</w:t>
      </w:r>
      <w:bookmarkEnd w:id="146"/>
      <w:bookmarkEnd w:id="147"/>
    </w:p>
    <w:p w14:paraId="1FB6C66F" w14:textId="77DB0663" w:rsidR="00D756B6" w:rsidRDefault="00D756B6" w:rsidP="00E7716C">
      <w:r>
        <w:t>We tested different scenarios to ensure a reliable infrastructure. The additional advantage of it is that we can provide some estimates of how much space it will require. This is very dependent on selected data sources and how much overlap exists between those. For instance, there are a lot of redundancy in all 4 small molecule databases, leading to an overall less database space than if you loaded them in different databases.</w:t>
      </w:r>
    </w:p>
    <w:tbl>
      <w:tblPr>
        <w:tblStyle w:val="ReportTable"/>
        <w:tblW w:w="0" w:type="auto"/>
        <w:tblLook w:val="04A0" w:firstRow="1" w:lastRow="0" w:firstColumn="1" w:lastColumn="0" w:noHBand="0" w:noVBand="1"/>
      </w:tblPr>
      <w:tblGrid>
        <w:gridCol w:w="1921"/>
        <w:gridCol w:w="1426"/>
        <w:gridCol w:w="1556"/>
        <w:gridCol w:w="1707"/>
        <w:gridCol w:w="1556"/>
        <w:gridCol w:w="1396"/>
      </w:tblGrid>
      <w:tr w:rsidR="00214328" w14:paraId="04C147F3" w14:textId="77777777" w:rsidTr="00BE5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41E74BE4" w14:textId="31D3FA2D" w:rsidR="00D756B6" w:rsidRDefault="00D756B6" w:rsidP="00E7716C">
            <w:r>
              <w:lastRenderedPageBreak/>
              <w:t>Data source</w:t>
            </w:r>
          </w:p>
        </w:tc>
        <w:tc>
          <w:tcPr>
            <w:tcW w:w="1593" w:type="dxa"/>
          </w:tcPr>
          <w:p w14:paraId="6157532D" w14:textId="7EC51ECB" w:rsidR="00D756B6" w:rsidRDefault="00D756B6" w:rsidP="00E7716C">
            <w:pPr>
              <w:cnfStyle w:val="100000000000" w:firstRow="1" w:lastRow="0" w:firstColumn="0" w:lastColumn="0" w:oddVBand="0" w:evenVBand="0" w:oddHBand="0" w:evenHBand="0" w:firstRowFirstColumn="0" w:firstRowLastColumn="0" w:lastRowFirstColumn="0" w:lastRowLastColumn="0"/>
            </w:pPr>
            <w:r>
              <w:t>Disk space</w:t>
            </w:r>
          </w:p>
        </w:tc>
        <w:tc>
          <w:tcPr>
            <w:tcW w:w="1594" w:type="dxa"/>
          </w:tcPr>
          <w:p w14:paraId="6E1ECE05" w14:textId="23761154" w:rsidR="00D756B6" w:rsidRDefault="00D756B6" w:rsidP="00E7716C">
            <w:pPr>
              <w:cnfStyle w:val="100000000000" w:firstRow="1" w:lastRow="0" w:firstColumn="0" w:lastColumn="0" w:oddVBand="0" w:evenVBand="0" w:oddHBand="0" w:evenHBand="0" w:firstRowFirstColumn="0" w:firstRowLastColumn="0" w:lastRowFirstColumn="0" w:lastRowLastColumn="0"/>
            </w:pPr>
            <w:r>
              <w:t>Database space</w:t>
            </w:r>
          </w:p>
        </w:tc>
        <w:tc>
          <w:tcPr>
            <w:tcW w:w="1594" w:type="dxa"/>
          </w:tcPr>
          <w:p w14:paraId="2ED28C81" w14:textId="01EAC0A3" w:rsidR="00D756B6" w:rsidRDefault="00D756B6" w:rsidP="00E7716C">
            <w:pPr>
              <w:cnfStyle w:val="100000000000" w:firstRow="1" w:lastRow="0" w:firstColumn="0" w:lastColumn="0" w:oddVBand="0" w:evenVBand="0" w:oddHBand="0" w:evenHBand="0" w:firstRowFirstColumn="0" w:firstRowLastColumn="0" w:lastRowFirstColumn="0" w:lastRowLastColumn="0"/>
            </w:pPr>
            <w:r>
              <w:t>Disk space</w:t>
            </w:r>
          </w:p>
        </w:tc>
        <w:tc>
          <w:tcPr>
            <w:tcW w:w="1594" w:type="dxa"/>
          </w:tcPr>
          <w:p w14:paraId="5E64FFE9" w14:textId="5943C993" w:rsidR="00D756B6" w:rsidRDefault="00D756B6" w:rsidP="00E7716C">
            <w:pPr>
              <w:cnfStyle w:val="100000000000" w:firstRow="1" w:lastRow="0" w:firstColumn="0" w:lastColumn="0" w:oddVBand="0" w:evenVBand="0" w:oddHBand="0" w:evenHBand="0" w:firstRowFirstColumn="0" w:firstRowLastColumn="0" w:lastRowFirstColumn="0" w:lastRowLastColumn="0"/>
            </w:pPr>
            <w:r>
              <w:t>Database space</w:t>
            </w:r>
          </w:p>
        </w:tc>
        <w:tc>
          <w:tcPr>
            <w:tcW w:w="1594" w:type="dxa"/>
          </w:tcPr>
          <w:p w14:paraId="63BA7FAF" w14:textId="77777777" w:rsidR="00D756B6" w:rsidRDefault="00D756B6" w:rsidP="00E7716C">
            <w:pPr>
              <w:cnfStyle w:val="100000000000" w:firstRow="1" w:lastRow="0" w:firstColumn="0" w:lastColumn="0" w:oddVBand="0" w:evenVBand="0" w:oddHBand="0" w:evenHBand="0" w:firstRowFirstColumn="0" w:firstRowLastColumn="0" w:lastRowFirstColumn="0" w:lastRowLastColumn="0"/>
            </w:pPr>
          </w:p>
        </w:tc>
      </w:tr>
      <w:tr w:rsidR="00D756B6" w14:paraId="28E86A1C" w14:textId="77777777" w:rsidTr="00BE5188">
        <w:tc>
          <w:tcPr>
            <w:cnfStyle w:val="001000000000" w:firstRow="0" w:lastRow="0" w:firstColumn="1" w:lastColumn="0" w:oddVBand="0" w:evenVBand="0" w:oddHBand="0" w:evenHBand="0" w:firstRowFirstColumn="0" w:firstRowLastColumn="0" w:lastRowFirstColumn="0" w:lastRowLastColumn="0"/>
            <w:tcW w:w="1593" w:type="dxa"/>
          </w:tcPr>
          <w:p w14:paraId="05F1F3EC" w14:textId="77777777" w:rsidR="00D756B6" w:rsidRDefault="00D756B6" w:rsidP="00E7716C">
            <w:r>
              <w:t>Clinvar</w:t>
            </w:r>
          </w:p>
        </w:tc>
        <w:tc>
          <w:tcPr>
            <w:tcW w:w="1593" w:type="dxa"/>
          </w:tcPr>
          <w:p w14:paraId="2E275284"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5.2Gb</w:t>
            </w:r>
          </w:p>
        </w:tc>
        <w:tc>
          <w:tcPr>
            <w:tcW w:w="1594" w:type="dxa"/>
          </w:tcPr>
          <w:p w14:paraId="35956B1E" w14:textId="2C78DD81" w:rsidR="00D756B6" w:rsidRDefault="00D756B6" w:rsidP="00E7716C">
            <w:pPr>
              <w:cnfStyle w:val="000000000000" w:firstRow="0" w:lastRow="0" w:firstColumn="0" w:lastColumn="0" w:oddVBand="0" w:evenVBand="0" w:oddHBand="0" w:evenHBand="0" w:firstRowFirstColumn="0" w:firstRowLastColumn="0" w:lastRowFirstColumn="0" w:lastRowLastColumn="0"/>
            </w:pPr>
            <w:r>
              <w:t xml:space="preserve"> </w:t>
            </w:r>
          </w:p>
        </w:tc>
        <w:tc>
          <w:tcPr>
            <w:tcW w:w="1594" w:type="dxa"/>
          </w:tcPr>
          <w:p w14:paraId="403B3D95"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Human proteome</w:t>
            </w:r>
          </w:p>
        </w:tc>
        <w:tc>
          <w:tcPr>
            <w:tcW w:w="1594" w:type="dxa"/>
          </w:tcPr>
          <w:p w14:paraId="3BB6553F"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4.2Gb</w:t>
            </w:r>
          </w:p>
        </w:tc>
        <w:tc>
          <w:tcPr>
            <w:tcW w:w="1594" w:type="dxa"/>
          </w:tcPr>
          <w:p w14:paraId="5CF11CBD" w14:textId="5A974D9D" w:rsidR="00D756B6" w:rsidRDefault="00214328" w:rsidP="00E7716C">
            <w:pPr>
              <w:cnfStyle w:val="000000000000" w:firstRow="0" w:lastRow="0" w:firstColumn="0" w:lastColumn="0" w:oddVBand="0" w:evenVBand="0" w:oddHBand="0" w:evenHBand="0" w:firstRowFirstColumn="0" w:firstRowLastColumn="0" w:lastRowFirstColumn="0" w:lastRowLastColumn="0"/>
            </w:pPr>
            <w:r>
              <w:t>4.1Gb</w:t>
            </w:r>
          </w:p>
        </w:tc>
      </w:tr>
      <w:tr w:rsidR="00D756B6" w14:paraId="549D5F6A" w14:textId="77777777" w:rsidTr="00BE5188">
        <w:tc>
          <w:tcPr>
            <w:cnfStyle w:val="001000000000" w:firstRow="0" w:lastRow="0" w:firstColumn="1" w:lastColumn="0" w:oddVBand="0" w:evenVBand="0" w:oddHBand="0" w:evenHBand="0" w:firstRowFirstColumn="0" w:firstRowLastColumn="0" w:lastRowFirstColumn="0" w:lastRowLastColumn="0"/>
            <w:tcW w:w="1593" w:type="dxa"/>
          </w:tcPr>
          <w:p w14:paraId="773B79C7" w14:textId="77777777" w:rsidR="00D756B6" w:rsidRDefault="00D756B6" w:rsidP="00E7716C">
            <w:pPr>
              <w:rPr>
                <w:b w:val="0"/>
              </w:rPr>
            </w:pPr>
            <w:r>
              <w:t>Ensembl</w:t>
            </w:r>
          </w:p>
          <w:p w14:paraId="3FBBBDAE" w14:textId="77777777" w:rsidR="00D756B6" w:rsidRDefault="00D756B6" w:rsidP="00E7716C">
            <w:r>
              <w:t>(1 genome)</w:t>
            </w:r>
          </w:p>
        </w:tc>
        <w:tc>
          <w:tcPr>
            <w:tcW w:w="1593" w:type="dxa"/>
          </w:tcPr>
          <w:p w14:paraId="206895C1"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2-4Gb</w:t>
            </w:r>
          </w:p>
        </w:tc>
        <w:tc>
          <w:tcPr>
            <w:tcW w:w="1594" w:type="dxa"/>
          </w:tcPr>
          <w:p w14:paraId="6745C2E9"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p>
        </w:tc>
        <w:tc>
          <w:tcPr>
            <w:tcW w:w="1594" w:type="dxa"/>
          </w:tcPr>
          <w:p w14:paraId="7A534E84"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Mouse Proteome</w:t>
            </w:r>
          </w:p>
        </w:tc>
        <w:tc>
          <w:tcPr>
            <w:tcW w:w="1594" w:type="dxa"/>
          </w:tcPr>
          <w:p w14:paraId="68F8110A"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650Mb</w:t>
            </w:r>
          </w:p>
        </w:tc>
        <w:tc>
          <w:tcPr>
            <w:tcW w:w="1594" w:type="dxa"/>
          </w:tcPr>
          <w:p w14:paraId="0FB2ACD7"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p>
        </w:tc>
      </w:tr>
      <w:tr w:rsidR="00D756B6" w14:paraId="0FA6E6E2" w14:textId="77777777" w:rsidTr="00BE5188">
        <w:tc>
          <w:tcPr>
            <w:cnfStyle w:val="001000000000" w:firstRow="0" w:lastRow="0" w:firstColumn="1" w:lastColumn="0" w:oddVBand="0" w:evenVBand="0" w:oddHBand="0" w:evenHBand="0" w:firstRowFirstColumn="0" w:firstRowLastColumn="0" w:lastRowFirstColumn="0" w:lastRowLastColumn="0"/>
            <w:tcW w:w="1593" w:type="dxa"/>
          </w:tcPr>
          <w:p w14:paraId="34623EE6" w14:textId="77777777" w:rsidR="00D756B6" w:rsidRDefault="00D756B6" w:rsidP="00E7716C">
            <w:r>
              <w:t>NCBI Gene</w:t>
            </w:r>
          </w:p>
        </w:tc>
        <w:tc>
          <w:tcPr>
            <w:tcW w:w="1593" w:type="dxa"/>
          </w:tcPr>
          <w:p w14:paraId="3813CBC8"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9.Gb</w:t>
            </w:r>
          </w:p>
        </w:tc>
        <w:tc>
          <w:tcPr>
            <w:tcW w:w="1594" w:type="dxa"/>
          </w:tcPr>
          <w:p w14:paraId="6A7D8368" w14:textId="142191D4" w:rsidR="00D756B6" w:rsidRDefault="00D756B6" w:rsidP="00E7716C">
            <w:pPr>
              <w:cnfStyle w:val="000000000000" w:firstRow="0" w:lastRow="0" w:firstColumn="0" w:lastColumn="0" w:oddVBand="0" w:evenVBand="0" w:oddHBand="0" w:evenHBand="0" w:firstRowFirstColumn="0" w:firstRowLastColumn="0" w:lastRowFirstColumn="0" w:lastRowLastColumn="0"/>
            </w:pPr>
            <w:r>
              <w:t xml:space="preserve">100Mb </w:t>
            </w:r>
            <w:r w:rsidR="00214328">
              <w:t xml:space="preserve">-13Gb </w:t>
            </w:r>
            <w:r>
              <w:t xml:space="preserve"> </w:t>
            </w:r>
          </w:p>
        </w:tc>
        <w:tc>
          <w:tcPr>
            <w:tcW w:w="1594" w:type="dxa"/>
          </w:tcPr>
          <w:p w14:paraId="6C271F1F"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Swiss-</w:t>
            </w:r>
            <w:proofErr w:type="spellStart"/>
            <w:r>
              <w:t>Prot</w:t>
            </w:r>
            <w:proofErr w:type="spellEnd"/>
          </w:p>
        </w:tc>
        <w:tc>
          <w:tcPr>
            <w:tcW w:w="1594" w:type="dxa"/>
          </w:tcPr>
          <w:p w14:paraId="33E1C925"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4.4Gb</w:t>
            </w:r>
          </w:p>
        </w:tc>
        <w:tc>
          <w:tcPr>
            <w:tcW w:w="1594" w:type="dxa"/>
          </w:tcPr>
          <w:p w14:paraId="77EE6508"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p>
        </w:tc>
      </w:tr>
      <w:tr w:rsidR="00D756B6" w14:paraId="064985DD" w14:textId="77777777" w:rsidTr="00BE5188">
        <w:tc>
          <w:tcPr>
            <w:cnfStyle w:val="001000000000" w:firstRow="0" w:lastRow="0" w:firstColumn="1" w:lastColumn="0" w:oddVBand="0" w:evenVBand="0" w:oddHBand="0" w:evenHBand="0" w:firstRowFirstColumn="0" w:firstRowLastColumn="0" w:lastRowFirstColumn="0" w:lastRowLastColumn="0"/>
            <w:tcW w:w="1593" w:type="dxa"/>
          </w:tcPr>
          <w:p w14:paraId="10F43310" w14:textId="77777777" w:rsidR="00D756B6" w:rsidRDefault="00D756B6" w:rsidP="00E7716C">
            <w:r>
              <w:t>GO</w:t>
            </w:r>
          </w:p>
        </w:tc>
        <w:tc>
          <w:tcPr>
            <w:tcW w:w="1593" w:type="dxa"/>
          </w:tcPr>
          <w:p w14:paraId="0357A0D1"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33Mb</w:t>
            </w:r>
          </w:p>
        </w:tc>
        <w:tc>
          <w:tcPr>
            <w:tcW w:w="1594" w:type="dxa"/>
          </w:tcPr>
          <w:p w14:paraId="53C127A6" w14:textId="6C7F58E1" w:rsidR="00D756B6" w:rsidRDefault="00214328" w:rsidP="00E7716C">
            <w:pPr>
              <w:cnfStyle w:val="000000000000" w:firstRow="0" w:lastRow="0" w:firstColumn="0" w:lastColumn="0" w:oddVBand="0" w:evenVBand="0" w:oddHBand="0" w:evenHBand="0" w:firstRowFirstColumn="0" w:firstRowLastColumn="0" w:lastRowFirstColumn="0" w:lastRowLastColumn="0"/>
            </w:pPr>
            <w:r>
              <w:t>30Mb</w:t>
            </w:r>
          </w:p>
        </w:tc>
        <w:tc>
          <w:tcPr>
            <w:tcW w:w="1594" w:type="dxa"/>
          </w:tcPr>
          <w:p w14:paraId="341AEE36"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dbSNP</w:t>
            </w:r>
          </w:p>
        </w:tc>
        <w:tc>
          <w:tcPr>
            <w:tcW w:w="1594" w:type="dxa"/>
          </w:tcPr>
          <w:p w14:paraId="08315E78"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11Tb</w:t>
            </w:r>
          </w:p>
        </w:tc>
        <w:tc>
          <w:tcPr>
            <w:tcW w:w="1594" w:type="dxa"/>
          </w:tcPr>
          <w:p w14:paraId="6901D4B1"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p>
        </w:tc>
      </w:tr>
      <w:tr w:rsidR="00D756B6" w14:paraId="4B6A77C1" w14:textId="77777777" w:rsidTr="00BE5188">
        <w:tc>
          <w:tcPr>
            <w:cnfStyle w:val="001000000000" w:firstRow="0" w:lastRow="0" w:firstColumn="1" w:lastColumn="0" w:oddVBand="0" w:evenVBand="0" w:oddHBand="0" w:evenHBand="0" w:firstRowFirstColumn="0" w:firstRowLastColumn="0" w:lastRowFirstColumn="0" w:lastRowLastColumn="0"/>
            <w:tcW w:w="1593" w:type="dxa"/>
          </w:tcPr>
          <w:p w14:paraId="4DA1108E" w14:textId="77777777" w:rsidR="00D756B6" w:rsidRDefault="00D756B6" w:rsidP="00E7716C">
            <w:r>
              <w:t>Publication</w:t>
            </w:r>
          </w:p>
        </w:tc>
        <w:tc>
          <w:tcPr>
            <w:tcW w:w="1593" w:type="dxa"/>
          </w:tcPr>
          <w:p w14:paraId="3704E3F0"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505Gb</w:t>
            </w:r>
          </w:p>
        </w:tc>
        <w:tc>
          <w:tcPr>
            <w:tcW w:w="1594" w:type="dxa"/>
          </w:tcPr>
          <w:p w14:paraId="15102865" w14:textId="77777777" w:rsidR="00D756B6" w:rsidRDefault="00214328" w:rsidP="00E7716C">
            <w:pPr>
              <w:cnfStyle w:val="000000000000" w:firstRow="0" w:lastRow="0" w:firstColumn="0" w:lastColumn="0" w:oddVBand="0" w:evenVBand="0" w:oddHBand="0" w:evenHBand="0" w:firstRowFirstColumn="0" w:firstRowLastColumn="0" w:lastRowFirstColumn="0" w:lastRowLastColumn="0"/>
            </w:pPr>
            <w:r>
              <w:t>9.6Gb</w:t>
            </w:r>
          </w:p>
          <w:p w14:paraId="51A94B8C" w14:textId="6AD0CBFE" w:rsidR="00214328" w:rsidRDefault="00214328" w:rsidP="00E7716C">
            <w:pPr>
              <w:cnfStyle w:val="000000000000" w:firstRow="0" w:lastRow="0" w:firstColumn="0" w:lastColumn="0" w:oddVBand="0" w:evenVBand="0" w:oddHBand="0" w:evenHBand="0" w:firstRowFirstColumn="0" w:firstRowLastColumn="0" w:lastRowFirstColumn="0" w:lastRowLastColumn="0"/>
            </w:pPr>
            <w:r>
              <w:t>+4Gb (mapping)</w:t>
            </w:r>
          </w:p>
        </w:tc>
        <w:tc>
          <w:tcPr>
            <w:tcW w:w="1594" w:type="dxa"/>
          </w:tcPr>
          <w:p w14:paraId="66C42022"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Cellausorus</w:t>
            </w:r>
          </w:p>
        </w:tc>
        <w:tc>
          <w:tcPr>
            <w:tcW w:w="1594" w:type="dxa"/>
          </w:tcPr>
          <w:p w14:paraId="0D11B63C"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95Mb</w:t>
            </w:r>
          </w:p>
        </w:tc>
        <w:tc>
          <w:tcPr>
            <w:tcW w:w="1594" w:type="dxa"/>
          </w:tcPr>
          <w:p w14:paraId="7B88D543"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p>
        </w:tc>
      </w:tr>
      <w:tr w:rsidR="00D756B6" w14:paraId="3458DF25" w14:textId="77777777" w:rsidTr="00BE5188">
        <w:tc>
          <w:tcPr>
            <w:cnfStyle w:val="001000000000" w:firstRow="0" w:lastRow="0" w:firstColumn="1" w:lastColumn="0" w:oddVBand="0" w:evenVBand="0" w:oddHBand="0" w:evenHBand="0" w:firstRowFirstColumn="0" w:firstRowLastColumn="0" w:lastRowFirstColumn="0" w:lastRowLastColumn="0"/>
            <w:tcW w:w="1593" w:type="dxa"/>
          </w:tcPr>
          <w:p w14:paraId="4E811016" w14:textId="77777777" w:rsidR="00D756B6" w:rsidRDefault="00D756B6" w:rsidP="00E7716C">
            <w:r>
              <w:t>RefSeq</w:t>
            </w:r>
          </w:p>
        </w:tc>
        <w:tc>
          <w:tcPr>
            <w:tcW w:w="1593" w:type="dxa"/>
          </w:tcPr>
          <w:p w14:paraId="48530830"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5-7Gb</w:t>
            </w:r>
          </w:p>
        </w:tc>
        <w:tc>
          <w:tcPr>
            <w:tcW w:w="1594" w:type="dxa"/>
          </w:tcPr>
          <w:p w14:paraId="346DFE5E"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p>
        </w:tc>
        <w:tc>
          <w:tcPr>
            <w:tcW w:w="1594" w:type="dxa"/>
          </w:tcPr>
          <w:p w14:paraId="7AC42952"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ChEMBL</w:t>
            </w:r>
          </w:p>
        </w:tc>
        <w:tc>
          <w:tcPr>
            <w:tcW w:w="1594" w:type="dxa"/>
          </w:tcPr>
          <w:p w14:paraId="52723270"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5.8Gb</w:t>
            </w:r>
          </w:p>
        </w:tc>
        <w:tc>
          <w:tcPr>
            <w:tcW w:w="1594" w:type="dxa"/>
          </w:tcPr>
          <w:p w14:paraId="0205D213"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p>
        </w:tc>
      </w:tr>
      <w:tr w:rsidR="00D756B6" w14:paraId="69ADF6B7" w14:textId="77777777" w:rsidTr="00BE5188">
        <w:tc>
          <w:tcPr>
            <w:cnfStyle w:val="001000000000" w:firstRow="0" w:lastRow="0" w:firstColumn="1" w:lastColumn="0" w:oddVBand="0" w:evenVBand="0" w:oddHBand="0" w:evenHBand="0" w:firstRowFirstColumn="0" w:firstRowLastColumn="0" w:lastRowFirstColumn="0" w:lastRowLastColumn="0"/>
            <w:tcW w:w="1593" w:type="dxa"/>
          </w:tcPr>
          <w:p w14:paraId="507569C8" w14:textId="77777777" w:rsidR="00D756B6" w:rsidRDefault="00D756B6" w:rsidP="00E7716C">
            <w:proofErr w:type="spellStart"/>
            <w:r>
              <w:t>SureCHEMBL</w:t>
            </w:r>
            <w:proofErr w:type="spellEnd"/>
          </w:p>
        </w:tc>
        <w:tc>
          <w:tcPr>
            <w:tcW w:w="1593" w:type="dxa"/>
          </w:tcPr>
          <w:p w14:paraId="4367F83F"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48Gb</w:t>
            </w:r>
          </w:p>
        </w:tc>
        <w:tc>
          <w:tcPr>
            <w:tcW w:w="1594" w:type="dxa"/>
          </w:tcPr>
          <w:p w14:paraId="06AB5385"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p>
        </w:tc>
        <w:tc>
          <w:tcPr>
            <w:tcW w:w="1594" w:type="dxa"/>
          </w:tcPr>
          <w:p w14:paraId="75AFC57E"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HMDB</w:t>
            </w:r>
          </w:p>
        </w:tc>
        <w:tc>
          <w:tcPr>
            <w:tcW w:w="1594" w:type="dxa"/>
          </w:tcPr>
          <w:p w14:paraId="73386B1B"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6.1Gb</w:t>
            </w:r>
          </w:p>
        </w:tc>
        <w:tc>
          <w:tcPr>
            <w:tcW w:w="1594" w:type="dxa"/>
          </w:tcPr>
          <w:p w14:paraId="5671E012"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p>
        </w:tc>
      </w:tr>
      <w:tr w:rsidR="00214328" w14:paraId="4F6021A4" w14:textId="77777777" w:rsidTr="00BE5188">
        <w:tc>
          <w:tcPr>
            <w:cnfStyle w:val="001000000000" w:firstRow="0" w:lastRow="0" w:firstColumn="1" w:lastColumn="0" w:oddVBand="0" w:evenVBand="0" w:oddHBand="0" w:evenHBand="0" w:firstRowFirstColumn="0" w:firstRowLastColumn="0" w:lastRowFirstColumn="0" w:lastRowLastColumn="0"/>
            <w:tcW w:w="1593" w:type="dxa"/>
          </w:tcPr>
          <w:p w14:paraId="51DEC510" w14:textId="77777777" w:rsidR="00D756B6" w:rsidRDefault="00D756B6" w:rsidP="00E7716C">
            <w:r>
              <w:t>Uniprot (ChEMBL)</w:t>
            </w:r>
          </w:p>
        </w:tc>
        <w:tc>
          <w:tcPr>
            <w:tcW w:w="1593" w:type="dxa"/>
          </w:tcPr>
          <w:p w14:paraId="6A3AD6F1"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250Mb</w:t>
            </w:r>
          </w:p>
        </w:tc>
        <w:tc>
          <w:tcPr>
            <w:tcW w:w="1594" w:type="dxa"/>
          </w:tcPr>
          <w:p w14:paraId="6E54DD79"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p>
        </w:tc>
        <w:tc>
          <w:tcPr>
            <w:tcW w:w="1594" w:type="dxa"/>
          </w:tcPr>
          <w:p w14:paraId="48C169CF"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proofErr w:type="spellStart"/>
            <w:r>
              <w:t>Livertox</w:t>
            </w:r>
            <w:proofErr w:type="spellEnd"/>
          </w:p>
        </w:tc>
        <w:tc>
          <w:tcPr>
            <w:tcW w:w="1594" w:type="dxa"/>
          </w:tcPr>
          <w:p w14:paraId="3F0517F8"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r>
              <w:t>456Mb</w:t>
            </w:r>
          </w:p>
        </w:tc>
        <w:tc>
          <w:tcPr>
            <w:tcW w:w="1594" w:type="dxa"/>
          </w:tcPr>
          <w:p w14:paraId="417562E7"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p>
        </w:tc>
      </w:tr>
      <w:tr w:rsidR="00D756B6" w14:paraId="5568597D" w14:textId="77777777" w:rsidTr="00BE5188">
        <w:tc>
          <w:tcPr>
            <w:cnfStyle w:val="001000000000" w:firstRow="0" w:lastRow="0" w:firstColumn="1" w:lastColumn="0" w:oddVBand="0" w:evenVBand="0" w:oddHBand="0" w:evenHBand="0" w:firstRowFirstColumn="0" w:firstRowLastColumn="0" w:lastRowFirstColumn="0" w:lastRowLastColumn="0"/>
            <w:tcW w:w="1593" w:type="dxa"/>
          </w:tcPr>
          <w:p w14:paraId="1887EE8F" w14:textId="2CFEA31D" w:rsidR="00D756B6" w:rsidRDefault="00D756B6" w:rsidP="00E7716C">
            <w:proofErr w:type="spellStart"/>
            <w:r>
              <w:t>Reactome</w:t>
            </w:r>
            <w:proofErr w:type="spellEnd"/>
          </w:p>
        </w:tc>
        <w:tc>
          <w:tcPr>
            <w:tcW w:w="1593" w:type="dxa"/>
          </w:tcPr>
          <w:p w14:paraId="31D79BC6" w14:textId="3A156ABF" w:rsidR="00D756B6" w:rsidRDefault="00D756B6" w:rsidP="00E7716C">
            <w:pPr>
              <w:cnfStyle w:val="000000000000" w:firstRow="0" w:lastRow="0" w:firstColumn="0" w:lastColumn="0" w:oddVBand="0" w:evenVBand="0" w:oddHBand="0" w:evenHBand="0" w:firstRowFirstColumn="0" w:firstRowLastColumn="0" w:lastRowFirstColumn="0" w:lastRowLastColumn="0"/>
            </w:pPr>
            <w:r>
              <w:t>38Mb</w:t>
            </w:r>
          </w:p>
        </w:tc>
        <w:tc>
          <w:tcPr>
            <w:tcW w:w="1594" w:type="dxa"/>
          </w:tcPr>
          <w:p w14:paraId="377FBAC5" w14:textId="2A5218AA" w:rsidR="00D756B6" w:rsidRDefault="006B411F" w:rsidP="00E7716C">
            <w:pPr>
              <w:cnfStyle w:val="000000000000" w:firstRow="0" w:lastRow="0" w:firstColumn="0" w:lastColumn="0" w:oddVBand="0" w:evenVBand="0" w:oddHBand="0" w:evenHBand="0" w:firstRowFirstColumn="0" w:firstRowLastColumn="0" w:lastRowFirstColumn="0" w:lastRowLastColumn="0"/>
            </w:pPr>
            <w:r>
              <w:t>12Mb</w:t>
            </w:r>
          </w:p>
        </w:tc>
        <w:tc>
          <w:tcPr>
            <w:tcW w:w="1594" w:type="dxa"/>
          </w:tcPr>
          <w:p w14:paraId="3A2CE81D" w14:textId="4A642A0B" w:rsidR="00D756B6" w:rsidRDefault="00D756B6" w:rsidP="00E7716C">
            <w:pPr>
              <w:cnfStyle w:val="000000000000" w:firstRow="0" w:lastRow="0" w:firstColumn="0" w:lastColumn="0" w:oddVBand="0" w:evenVBand="0" w:oddHBand="0" w:evenHBand="0" w:firstRowFirstColumn="0" w:firstRowLastColumn="0" w:lastRowFirstColumn="0" w:lastRowLastColumn="0"/>
            </w:pPr>
            <w:proofErr w:type="spellStart"/>
            <w:r>
              <w:t>GeneReviews</w:t>
            </w:r>
            <w:proofErr w:type="spellEnd"/>
          </w:p>
        </w:tc>
        <w:tc>
          <w:tcPr>
            <w:tcW w:w="1594" w:type="dxa"/>
          </w:tcPr>
          <w:p w14:paraId="67D1847D" w14:textId="67677DAA" w:rsidR="00D756B6" w:rsidRDefault="00D756B6" w:rsidP="00E7716C">
            <w:pPr>
              <w:cnfStyle w:val="000000000000" w:firstRow="0" w:lastRow="0" w:firstColumn="0" w:lastColumn="0" w:oddVBand="0" w:evenVBand="0" w:oddHBand="0" w:evenHBand="0" w:firstRowFirstColumn="0" w:firstRowLastColumn="0" w:lastRowFirstColumn="0" w:lastRowLastColumn="0"/>
            </w:pPr>
            <w:r>
              <w:t>1.4G</w:t>
            </w:r>
          </w:p>
        </w:tc>
        <w:tc>
          <w:tcPr>
            <w:tcW w:w="1594" w:type="dxa"/>
          </w:tcPr>
          <w:p w14:paraId="6BD49516"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p>
        </w:tc>
      </w:tr>
      <w:tr w:rsidR="00D756B6" w14:paraId="2EFC2037" w14:textId="77777777" w:rsidTr="00BE5188">
        <w:tc>
          <w:tcPr>
            <w:cnfStyle w:val="001000000000" w:firstRow="0" w:lastRow="0" w:firstColumn="1" w:lastColumn="0" w:oddVBand="0" w:evenVBand="0" w:oddHBand="0" w:evenHBand="0" w:firstRowFirstColumn="0" w:firstRowLastColumn="0" w:lastRowFirstColumn="0" w:lastRowLastColumn="0"/>
            <w:tcW w:w="1593" w:type="dxa"/>
          </w:tcPr>
          <w:p w14:paraId="3F52AFAD" w14:textId="135FB298" w:rsidR="00D756B6" w:rsidRDefault="00D756B6" w:rsidP="00E7716C">
            <w:r>
              <w:t>Clinical trial</w:t>
            </w:r>
          </w:p>
        </w:tc>
        <w:tc>
          <w:tcPr>
            <w:tcW w:w="1593" w:type="dxa"/>
          </w:tcPr>
          <w:p w14:paraId="622A47DA" w14:textId="0356D882" w:rsidR="00D756B6" w:rsidRDefault="00D756B6" w:rsidP="00E7716C">
            <w:pPr>
              <w:cnfStyle w:val="000000000000" w:firstRow="0" w:lastRow="0" w:firstColumn="0" w:lastColumn="0" w:oddVBand="0" w:evenVBand="0" w:oddHBand="0" w:evenHBand="0" w:firstRowFirstColumn="0" w:firstRowLastColumn="0" w:lastRowFirstColumn="0" w:lastRowLastColumn="0"/>
            </w:pPr>
            <w:r>
              <w:t>7.8Gb</w:t>
            </w:r>
          </w:p>
        </w:tc>
        <w:tc>
          <w:tcPr>
            <w:tcW w:w="1594" w:type="dxa"/>
          </w:tcPr>
          <w:p w14:paraId="0B136564" w14:textId="6894FE46" w:rsidR="00D756B6" w:rsidRDefault="00214328" w:rsidP="00E7716C">
            <w:pPr>
              <w:cnfStyle w:val="000000000000" w:firstRow="0" w:lastRow="0" w:firstColumn="0" w:lastColumn="0" w:oddVBand="0" w:evenVBand="0" w:oddHBand="0" w:evenHBand="0" w:firstRowFirstColumn="0" w:firstRowLastColumn="0" w:lastRowFirstColumn="0" w:lastRowLastColumn="0"/>
            </w:pPr>
            <w:r>
              <w:t>3.7Gb</w:t>
            </w:r>
          </w:p>
        </w:tc>
        <w:tc>
          <w:tcPr>
            <w:tcW w:w="1594" w:type="dxa"/>
          </w:tcPr>
          <w:p w14:paraId="02257616" w14:textId="202086AB" w:rsidR="00D756B6" w:rsidRDefault="00D756B6" w:rsidP="00E7716C">
            <w:pPr>
              <w:cnfStyle w:val="000000000000" w:firstRow="0" w:lastRow="0" w:firstColumn="0" w:lastColumn="0" w:oddVBand="0" w:evenVBand="0" w:oddHBand="0" w:evenHBand="0" w:firstRowFirstColumn="0" w:firstRowLastColumn="0" w:lastRowFirstColumn="0" w:lastRowLastColumn="0"/>
            </w:pPr>
            <w:proofErr w:type="spellStart"/>
            <w:r>
              <w:t>OpenTargets</w:t>
            </w:r>
            <w:proofErr w:type="spellEnd"/>
          </w:p>
        </w:tc>
        <w:tc>
          <w:tcPr>
            <w:tcW w:w="1594" w:type="dxa"/>
          </w:tcPr>
          <w:p w14:paraId="722FEBC7" w14:textId="754B9C95" w:rsidR="00D756B6" w:rsidRDefault="00D756B6" w:rsidP="00E7716C">
            <w:pPr>
              <w:cnfStyle w:val="000000000000" w:firstRow="0" w:lastRow="0" w:firstColumn="0" w:lastColumn="0" w:oddVBand="0" w:evenVBand="0" w:oddHBand="0" w:evenHBand="0" w:firstRowFirstColumn="0" w:firstRowLastColumn="0" w:lastRowFirstColumn="0" w:lastRowLastColumn="0"/>
            </w:pPr>
            <w:r>
              <w:t>29G</w:t>
            </w:r>
          </w:p>
        </w:tc>
        <w:tc>
          <w:tcPr>
            <w:tcW w:w="1594" w:type="dxa"/>
          </w:tcPr>
          <w:p w14:paraId="33751D91" w14:textId="77777777" w:rsidR="00D756B6" w:rsidRDefault="00D756B6" w:rsidP="00E7716C">
            <w:pPr>
              <w:cnfStyle w:val="000000000000" w:firstRow="0" w:lastRow="0" w:firstColumn="0" w:lastColumn="0" w:oddVBand="0" w:evenVBand="0" w:oddHBand="0" w:evenHBand="0" w:firstRowFirstColumn="0" w:firstRowLastColumn="0" w:lastRowFirstColumn="0" w:lastRowLastColumn="0"/>
            </w:pPr>
          </w:p>
        </w:tc>
      </w:tr>
      <w:tr w:rsidR="00214328" w14:paraId="53A1322C" w14:textId="77777777" w:rsidTr="00BE5188">
        <w:tc>
          <w:tcPr>
            <w:cnfStyle w:val="001000000000" w:firstRow="0" w:lastRow="0" w:firstColumn="1" w:lastColumn="0" w:oddVBand="0" w:evenVBand="0" w:oddHBand="0" w:evenHBand="0" w:firstRowFirstColumn="0" w:firstRowLastColumn="0" w:lastRowFirstColumn="0" w:lastRowLastColumn="0"/>
            <w:tcW w:w="1593" w:type="dxa"/>
          </w:tcPr>
          <w:p w14:paraId="12529E01" w14:textId="5507BF06" w:rsidR="00214328" w:rsidRDefault="00214328" w:rsidP="00E7716C">
            <w:r>
              <w:t>Taxonomy</w:t>
            </w:r>
          </w:p>
        </w:tc>
        <w:tc>
          <w:tcPr>
            <w:tcW w:w="1593" w:type="dxa"/>
          </w:tcPr>
          <w:p w14:paraId="06845892" w14:textId="772B22C8" w:rsidR="00214328" w:rsidRDefault="006B411F" w:rsidP="00E7716C">
            <w:pPr>
              <w:cnfStyle w:val="000000000000" w:firstRow="0" w:lastRow="0" w:firstColumn="0" w:lastColumn="0" w:oddVBand="0" w:evenVBand="0" w:oddHBand="0" w:evenHBand="0" w:firstRowFirstColumn="0" w:firstRowLastColumn="0" w:lastRowFirstColumn="0" w:lastRowLastColumn="0"/>
            </w:pPr>
            <w:r>
              <w:t>1.7Gb</w:t>
            </w:r>
          </w:p>
        </w:tc>
        <w:tc>
          <w:tcPr>
            <w:tcW w:w="1594" w:type="dxa"/>
          </w:tcPr>
          <w:p w14:paraId="1E46821A" w14:textId="118AEA8A" w:rsidR="00214328" w:rsidRDefault="00214328" w:rsidP="00E7716C">
            <w:pPr>
              <w:cnfStyle w:val="000000000000" w:firstRow="0" w:lastRow="0" w:firstColumn="0" w:lastColumn="0" w:oddVBand="0" w:evenVBand="0" w:oddHBand="0" w:evenHBand="0" w:firstRowFirstColumn="0" w:firstRowLastColumn="0" w:lastRowFirstColumn="0" w:lastRowLastColumn="0"/>
            </w:pPr>
            <w:r>
              <w:t>300Mb</w:t>
            </w:r>
          </w:p>
        </w:tc>
        <w:tc>
          <w:tcPr>
            <w:tcW w:w="1594" w:type="dxa"/>
          </w:tcPr>
          <w:p w14:paraId="11F9E79B" w14:textId="77777777" w:rsidR="00214328" w:rsidRDefault="00214328" w:rsidP="00E7716C">
            <w:pPr>
              <w:cnfStyle w:val="000000000000" w:firstRow="0" w:lastRow="0" w:firstColumn="0" w:lastColumn="0" w:oddVBand="0" w:evenVBand="0" w:oddHBand="0" w:evenHBand="0" w:firstRowFirstColumn="0" w:firstRowLastColumn="0" w:lastRowFirstColumn="0" w:lastRowLastColumn="0"/>
            </w:pPr>
          </w:p>
        </w:tc>
        <w:tc>
          <w:tcPr>
            <w:tcW w:w="1594" w:type="dxa"/>
          </w:tcPr>
          <w:p w14:paraId="3B36D5B7" w14:textId="77777777" w:rsidR="00214328" w:rsidRDefault="00214328" w:rsidP="00E7716C">
            <w:pPr>
              <w:cnfStyle w:val="000000000000" w:firstRow="0" w:lastRow="0" w:firstColumn="0" w:lastColumn="0" w:oddVBand="0" w:evenVBand="0" w:oddHBand="0" w:evenHBand="0" w:firstRowFirstColumn="0" w:firstRowLastColumn="0" w:lastRowFirstColumn="0" w:lastRowLastColumn="0"/>
            </w:pPr>
          </w:p>
        </w:tc>
        <w:tc>
          <w:tcPr>
            <w:tcW w:w="1594" w:type="dxa"/>
          </w:tcPr>
          <w:p w14:paraId="41B18DFE" w14:textId="77777777" w:rsidR="00214328" w:rsidRDefault="00214328" w:rsidP="00E7716C">
            <w:pPr>
              <w:cnfStyle w:val="000000000000" w:firstRow="0" w:lastRow="0" w:firstColumn="0" w:lastColumn="0" w:oddVBand="0" w:evenVBand="0" w:oddHBand="0" w:evenHBand="0" w:firstRowFirstColumn="0" w:firstRowLastColumn="0" w:lastRowFirstColumn="0" w:lastRowLastColumn="0"/>
            </w:pPr>
          </w:p>
        </w:tc>
      </w:tr>
    </w:tbl>
    <w:p w14:paraId="35F775BB" w14:textId="77777777" w:rsidR="00D756B6" w:rsidRPr="0050323F" w:rsidRDefault="00D756B6" w:rsidP="00E7716C"/>
    <w:p w14:paraId="716C6903" w14:textId="77777777" w:rsidR="00D756B6" w:rsidRPr="00C13E71" w:rsidRDefault="00D756B6" w:rsidP="00E7716C"/>
    <w:p w14:paraId="024BCBCC" w14:textId="77777777" w:rsidR="00D756B6" w:rsidRPr="007F75D8" w:rsidRDefault="00D756B6" w:rsidP="00E7716C"/>
    <w:sectPr w:rsidR="00D756B6" w:rsidRPr="007F75D8">
      <w:footerReference w:type="default" r:id="rId29"/>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E55851" w14:textId="77777777" w:rsidR="00D00404" w:rsidRDefault="00D00404" w:rsidP="00E7716C">
      <w:r>
        <w:separator/>
      </w:r>
    </w:p>
    <w:p w14:paraId="2A79FA36" w14:textId="77777777" w:rsidR="00D00404" w:rsidRDefault="00D00404" w:rsidP="00E7716C"/>
    <w:p w14:paraId="2480BAD7" w14:textId="77777777" w:rsidR="00D00404" w:rsidRDefault="00D00404" w:rsidP="00E7716C"/>
    <w:p w14:paraId="798CA00C" w14:textId="77777777" w:rsidR="00D00404" w:rsidRDefault="00D00404"/>
  </w:endnote>
  <w:endnote w:type="continuationSeparator" w:id="0">
    <w:p w14:paraId="3F8B6D91" w14:textId="77777777" w:rsidR="00D00404" w:rsidRDefault="00D00404" w:rsidP="00E7716C">
      <w:r>
        <w:continuationSeparator/>
      </w:r>
    </w:p>
    <w:p w14:paraId="62F734C8" w14:textId="77777777" w:rsidR="00D00404" w:rsidRDefault="00D00404" w:rsidP="00E7716C"/>
    <w:p w14:paraId="40B0C615" w14:textId="77777777" w:rsidR="00D00404" w:rsidRDefault="00D00404" w:rsidP="00E7716C"/>
    <w:p w14:paraId="58ABDCE8" w14:textId="77777777" w:rsidR="00D00404" w:rsidRDefault="00D004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Headings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7D7BD01B" w14:textId="77777777" w:rsidR="00D81DAF" w:rsidRDefault="002668C8" w:rsidP="00E7716C">
        <w:pPr>
          <w:pStyle w:val="Footer"/>
        </w:pPr>
        <w:r>
          <w:fldChar w:fldCharType="begin"/>
        </w:r>
        <w:r>
          <w:instrText xml:space="preserve"> PAGE   \* MERGEFORMAT </w:instrText>
        </w:r>
        <w:r>
          <w:fldChar w:fldCharType="separate"/>
        </w:r>
        <w:r>
          <w:rPr>
            <w:noProof/>
          </w:rPr>
          <w:t>2</w:t>
        </w:r>
        <w:r>
          <w:rPr>
            <w:noProof/>
          </w:rPr>
          <w:fldChar w:fldCharType="end"/>
        </w:r>
      </w:p>
    </w:sdtContent>
  </w:sdt>
  <w:p w14:paraId="367CE07E"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6D7C66" w14:textId="77777777" w:rsidR="00D00404" w:rsidRDefault="00D00404" w:rsidP="00E7716C">
      <w:r>
        <w:separator/>
      </w:r>
    </w:p>
    <w:p w14:paraId="7C4A2A9F" w14:textId="77777777" w:rsidR="00D00404" w:rsidRDefault="00D00404" w:rsidP="00E7716C"/>
    <w:p w14:paraId="4452003C" w14:textId="77777777" w:rsidR="00D00404" w:rsidRDefault="00D00404" w:rsidP="00E7716C"/>
    <w:p w14:paraId="18DFDBFC" w14:textId="77777777" w:rsidR="00D00404" w:rsidRDefault="00D00404"/>
  </w:footnote>
  <w:footnote w:type="continuationSeparator" w:id="0">
    <w:p w14:paraId="2D593084" w14:textId="77777777" w:rsidR="00D00404" w:rsidRDefault="00D00404" w:rsidP="00E7716C">
      <w:r>
        <w:continuationSeparator/>
      </w:r>
    </w:p>
    <w:p w14:paraId="51A6F58B" w14:textId="77777777" w:rsidR="00D00404" w:rsidRDefault="00D00404" w:rsidP="00E7716C"/>
    <w:p w14:paraId="0D26BB2D" w14:textId="77777777" w:rsidR="00D00404" w:rsidRDefault="00D00404" w:rsidP="00E7716C"/>
    <w:p w14:paraId="21E7737C" w14:textId="77777777" w:rsidR="00D00404" w:rsidRDefault="00D00404"/>
  </w:footnote>
</w:footnotes>
</file>

<file path=word/intelligence2.xml><?xml version="1.0" encoding="utf-8"?>
<int2:intelligence xmlns:int2="http://schemas.microsoft.com/office/intelligence/2020/intelligence" xmlns:oel="http://schemas.microsoft.com/office/2019/extlst">
  <int2:observations>
    <int2:bookmark int2:bookmarkName="_Int_pu16ZmKS" int2:invalidationBookmarkName="" int2:hashCode="8UA2ot+9RlJtew" int2:id="sekG7Hqh">
      <int2:state int2:value="Rejected" int2:type="AugLoop_Acronyms_AcronymsCritique"/>
    </int2:bookmark>
    <int2:bookmark int2:bookmarkName="_Int_TkDEelHA" int2:invalidationBookmarkName="" int2:hashCode="lLFggUAGUb/icF" int2:id="ZFxKOHe3">
      <int2:state int2:value="Rejected" int2:type="AugLoop_Acronyms_AcronymsCritique"/>
    </int2:bookmark>
    <int2:bookmark int2:bookmarkName="_Int_Y318JUYw" int2:invalidationBookmarkName="" int2:hashCode="Uh40Hee4dmONkL" int2:id="sUzcfPsS">
      <int2:state int2:value="Rejected" int2:type="AugLoop_Text_Critique"/>
    </int2:bookmark>
    <int2:bookmark int2:bookmarkName="_Int_er5vcwX8" int2:invalidationBookmarkName="" int2:hashCode="Uh40Hee4dmONkL" int2:id="1V9Dmq2i">
      <int2:state int2:value="Rejected" int2:type="AugLoop_Text_Critique"/>
    </int2:bookmark>
    <int2:bookmark int2:bookmarkName="_Int_CC3lTo0P" int2:invalidationBookmarkName="" int2:hashCode="R0JeRJDRVIcT7+" int2:id="sE6OJMnv">
      <int2:state int2:value="Rejected" int2:type="AugLoop_Text_Critique"/>
    </int2:bookmark>
    <int2:bookmark int2:bookmarkName="_Int_pDP4FM7E" int2:invalidationBookmarkName="" int2:hashCode="ZLK20Sv+S6rn2t" int2:id="RnwENKLm">
      <int2:state int2:value="Rejected" int2:type="AugLoop_Text_Critique"/>
    </int2:bookmark>
    <int2:bookmark int2:bookmarkName="_Int_cIcUzH7m" int2:invalidationBookmarkName="" int2:hashCode="h0/3riSHgf/4KU" int2:id="82QCEvB7">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27BB7"/>
    <w:multiLevelType w:val="hybridMultilevel"/>
    <w:tmpl w:val="C0D89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736BC"/>
    <w:multiLevelType w:val="hybridMultilevel"/>
    <w:tmpl w:val="0090E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01B8F"/>
    <w:multiLevelType w:val="hybridMultilevel"/>
    <w:tmpl w:val="D64A59A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0E7C6107"/>
    <w:multiLevelType w:val="hybridMultilevel"/>
    <w:tmpl w:val="0F68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06205"/>
    <w:multiLevelType w:val="hybridMultilevel"/>
    <w:tmpl w:val="3F02BD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C7EF8"/>
    <w:multiLevelType w:val="hybridMultilevel"/>
    <w:tmpl w:val="8B5CB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5378E5"/>
    <w:multiLevelType w:val="hybridMultilevel"/>
    <w:tmpl w:val="5804EB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E480E"/>
    <w:multiLevelType w:val="hybridMultilevel"/>
    <w:tmpl w:val="24E82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1F411A"/>
    <w:multiLevelType w:val="hybridMultilevel"/>
    <w:tmpl w:val="CC660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E22A17"/>
    <w:multiLevelType w:val="hybridMultilevel"/>
    <w:tmpl w:val="CD68A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61048"/>
    <w:multiLevelType w:val="hybridMultilevel"/>
    <w:tmpl w:val="AB94F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EF432A"/>
    <w:multiLevelType w:val="hybridMultilevel"/>
    <w:tmpl w:val="C3DA1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1751B4"/>
    <w:multiLevelType w:val="hybridMultilevel"/>
    <w:tmpl w:val="4C06E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9800CA"/>
    <w:multiLevelType w:val="hybridMultilevel"/>
    <w:tmpl w:val="EE04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B5361"/>
    <w:multiLevelType w:val="hybridMultilevel"/>
    <w:tmpl w:val="0A7A2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33AAA"/>
    <w:multiLevelType w:val="hybridMultilevel"/>
    <w:tmpl w:val="B6B6E1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6F34CE3"/>
    <w:multiLevelType w:val="hybridMultilevel"/>
    <w:tmpl w:val="75EAF66C"/>
    <w:lvl w:ilvl="0" w:tplc="04090001">
      <w:start w:val="1"/>
      <w:numFmt w:val="bullet"/>
      <w:lvlText w:val=""/>
      <w:lvlJc w:val="left"/>
      <w:pPr>
        <w:ind w:left="768" w:hanging="360"/>
      </w:pPr>
      <w:rPr>
        <w:rFonts w:ascii="Symbol" w:hAnsi="Symbol" w:hint="default"/>
      </w:rPr>
    </w:lvl>
    <w:lvl w:ilvl="1" w:tplc="3A14803E">
      <w:numFmt w:val="bullet"/>
      <w:lvlText w:val="•"/>
      <w:lvlJc w:val="left"/>
      <w:pPr>
        <w:ind w:left="1848" w:hanging="720"/>
      </w:pPr>
      <w:rPr>
        <w:rFonts w:ascii="Times New Roman" w:eastAsiaTheme="minorHAnsi" w:hAnsi="Times New Roman" w:cs="Times New Roman"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37D06554"/>
    <w:multiLevelType w:val="hybridMultilevel"/>
    <w:tmpl w:val="14DED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260241"/>
    <w:multiLevelType w:val="hybridMultilevel"/>
    <w:tmpl w:val="5626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5E11FB"/>
    <w:multiLevelType w:val="hybridMultilevel"/>
    <w:tmpl w:val="DF3A5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D7132A"/>
    <w:multiLevelType w:val="hybridMultilevel"/>
    <w:tmpl w:val="E092C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257A3"/>
    <w:multiLevelType w:val="hybridMultilevel"/>
    <w:tmpl w:val="B4F6BDD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15:restartNumberingAfterBreak="0">
    <w:nsid w:val="461B4BC1"/>
    <w:multiLevelType w:val="hybridMultilevel"/>
    <w:tmpl w:val="AAB809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DF1A93"/>
    <w:multiLevelType w:val="hybridMultilevel"/>
    <w:tmpl w:val="4D06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53402"/>
    <w:multiLevelType w:val="hybridMultilevel"/>
    <w:tmpl w:val="02EE9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004888"/>
    <w:multiLevelType w:val="hybridMultilevel"/>
    <w:tmpl w:val="B9126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C0191B"/>
    <w:multiLevelType w:val="hybridMultilevel"/>
    <w:tmpl w:val="A7CA9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2B1161"/>
    <w:multiLevelType w:val="hybridMultilevel"/>
    <w:tmpl w:val="45FAD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D42408"/>
    <w:multiLevelType w:val="hybridMultilevel"/>
    <w:tmpl w:val="04EE9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D20EFB"/>
    <w:multiLevelType w:val="hybridMultilevel"/>
    <w:tmpl w:val="F20E8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E051C6"/>
    <w:multiLevelType w:val="hybridMultilevel"/>
    <w:tmpl w:val="D0CA5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1F384B"/>
    <w:multiLevelType w:val="hybridMultilevel"/>
    <w:tmpl w:val="9BE6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1F0122"/>
    <w:multiLevelType w:val="hybridMultilevel"/>
    <w:tmpl w:val="3C9807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F060E44"/>
    <w:multiLevelType w:val="hybridMultilevel"/>
    <w:tmpl w:val="F5681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C04EE5"/>
    <w:multiLevelType w:val="hybridMultilevel"/>
    <w:tmpl w:val="C396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9A4CE8"/>
    <w:multiLevelType w:val="hybridMultilevel"/>
    <w:tmpl w:val="4378C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1C4CB2"/>
    <w:multiLevelType w:val="hybridMultilevel"/>
    <w:tmpl w:val="FB800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6E1C43"/>
    <w:multiLevelType w:val="hybridMultilevel"/>
    <w:tmpl w:val="B672D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482FAD"/>
    <w:multiLevelType w:val="hybridMultilevel"/>
    <w:tmpl w:val="68506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7865C2"/>
    <w:multiLevelType w:val="hybridMultilevel"/>
    <w:tmpl w:val="1128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0614911">
    <w:abstractNumId w:val="25"/>
  </w:num>
  <w:num w:numId="2" w16cid:durableId="380133574">
    <w:abstractNumId w:val="33"/>
  </w:num>
  <w:num w:numId="3" w16cid:durableId="1446654257">
    <w:abstractNumId w:val="35"/>
  </w:num>
  <w:num w:numId="4" w16cid:durableId="203257721">
    <w:abstractNumId w:val="7"/>
  </w:num>
  <w:num w:numId="5" w16cid:durableId="1479033184">
    <w:abstractNumId w:val="9"/>
  </w:num>
  <w:num w:numId="6" w16cid:durableId="1771508256">
    <w:abstractNumId w:val="26"/>
  </w:num>
  <w:num w:numId="7" w16cid:durableId="1512994">
    <w:abstractNumId w:val="27"/>
  </w:num>
  <w:num w:numId="8" w16cid:durableId="1081946618">
    <w:abstractNumId w:val="40"/>
  </w:num>
  <w:num w:numId="9" w16cid:durableId="1408267846">
    <w:abstractNumId w:val="19"/>
  </w:num>
  <w:num w:numId="10" w16cid:durableId="957834263">
    <w:abstractNumId w:val="3"/>
  </w:num>
  <w:num w:numId="11" w16cid:durableId="1737625374">
    <w:abstractNumId w:val="8"/>
  </w:num>
  <w:num w:numId="12" w16cid:durableId="1103769057">
    <w:abstractNumId w:val="18"/>
  </w:num>
  <w:num w:numId="13" w16cid:durableId="984973052">
    <w:abstractNumId w:val="24"/>
  </w:num>
  <w:num w:numId="14" w16cid:durableId="1620799884">
    <w:abstractNumId w:val="29"/>
  </w:num>
  <w:num w:numId="15" w16cid:durableId="840240092">
    <w:abstractNumId w:val="17"/>
  </w:num>
  <w:num w:numId="16" w16cid:durableId="1942565973">
    <w:abstractNumId w:val="34"/>
  </w:num>
  <w:num w:numId="17" w16cid:durableId="1116676362">
    <w:abstractNumId w:val="15"/>
  </w:num>
  <w:num w:numId="18" w16cid:durableId="303051241">
    <w:abstractNumId w:val="30"/>
  </w:num>
  <w:num w:numId="19" w16cid:durableId="1183206858">
    <w:abstractNumId w:val="2"/>
  </w:num>
  <w:num w:numId="20" w16cid:durableId="647054511">
    <w:abstractNumId w:val="10"/>
  </w:num>
  <w:num w:numId="21" w16cid:durableId="213855625">
    <w:abstractNumId w:val="5"/>
  </w:num>
  <w:num w:numId="22" w16cid:durableId="241645784">
    <w:abstractNumId w:val="31"/>
  </w:num>
  <w:num w:numId="23" w16cid:durableId="998121445">
    <w:abstractNumId w:val="23"/>
  </w:num>
  <w:num w:numId="24" w16cid:durableId="69928667">
    <w:abstractNumId w:val="13"/>
  </w:num>
  <w:num w:numId="25" w16cid:durableId="2007895437">
    <w:abstractNumId w:val="0"/>
  </w:num>
  <w:num w:numId="26" w16cid:durableId="800616687">
    <w:abstractNumId w:val="21"/>
  </w:num>
  <w:num w:numId="27" w16cid:durableId="793643119">
    <w:abstractNumId w:val="16"/>
  </w:num>
  <w:num w:numId="28" w16cid:durableId="246574479">
    <w:abstractNumId w:val="28"/>
  </w:num>
  <w:num w:numId="29" w16cid:durableId="2019309377">
    <w:abstractNumId w:val="41"/>
  </w:num>
  <w:num w:numId="30" w16cid:durableId="1506362085">
    <w:abstractNumId w:val="1"/>
  </w:num>
  <w:num w:numId="31" w16cid:durableId="22749162">
    <w:abstractNumId w:val="6"/>
  </w:num>
  <w:num w:numId="32" w16cid:durableId="1904026624">
    <w:abstractNumId w:val="22"/>
  </w:num>
  <w:num w:numId="33" w16cid:durableId="957831103">
    <w:abstractNumId w:val="39"/>
  </w:num>
  <w:num w:numId="34" w16cid:durableId="113133688">
    <w:abstractNumId w:val="36"/>
  </w:num>
  <w:num w:numId="35" w16cid:durableId="212891292">
    <w:abstractNumId w:val="4"/>
  </w:num>
  <w:num w:numId="36" w16cid:durableId="2059278279">
    <w:abstractNumId w:val="32"/>
  </w:num>
  <w:num w:numId="37" w16cid:durableId="1547138053">
    <w:abstractNumId w:val="12"/>
  </w:num>
  <w:num w:numId="38" w16cid:durableId="514270920">
    <w:abstractNumId w:val="38"/>
  </w:num>
  <w:num w:numId="39" w16cid:durableId="1274050600">
    <w:abstractNumId w:val="37"/>
  </w:num>
  <w:num w:numId="40" w16cid:durableId="1458135314">
    <w:abstractNumId w:val="11"/>
  </w:num>
  <w:num w:numId="41" w16cid:durableId="1936203108">
    <w:abstractNumId w:val="20"/>
  </w:num>
  <w:num w:numId="42" w16cid:durableId="1943146260">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6"/>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575"/>
    <w:rsid w:val="00002D69"/>
    <w:rsid w:val="00004A92"/>
    <w:rsid w:val="00006C95"/>
    <w:rsid w:val="00021102"/>
    <w:rsid w:val="000211CD"/>
    <w:rsid w:val="00025AFE"/>
    <w:rsid w:val="00040A02"/>
    <w:rsid w:val="00056C42"/>
    <w:rsid w:val="000638D9"/>
    <w:rsid w:val="0007271F"/>
    <w:rsid w:val="000845E1"/>
    <w:rsid w:val="000D08E6"/>
    <w:rsid w:val="000E1ECD"/>
    <w:rsid w:val="000F0DA3"/>
    <w:rsid w:val="00104E56"/>
    <w:rsid w:val="00125420"/>
    <w:rsid w:val="00127F9E"/>
    <w:rsid w:val="00135C4E"/>
    <w:rsid w:val="00136067"/>
    <w:rsid w:val="0013687A"/>
    <w:rsid w:val="00151EC2"/>
    <w:rsid w:val="00152698"/>
    <w:rsid w:val="00177BD6"/>
    <w:rsid w:val="00180733"/>
    <w:rsid w:val="001855CC"/>
    <w:rsid w:val="001A0076"/>
    <w:rsid w:val="001A5AE6"/>
    <w:rsid w:val="001A6C8C"/>
    <w:rsid w:val="001B2023"/>
    <w:rsid w:val="001C16AB"/>
    <w:rsid w:val="001C23CE"/>
    <w:rsid w:val="001C30AB"/>
    <w:rsid w:val="001D57E6"/>
    <w:rsid w:val="001D7FE7"/>
    <w:rsid w:val="001E38F2"/>
    <w:rsid w:val="001F0492"/>
    <w:rsid w:val="001F0A8A"/>
    <w:rsid w:val="001F2AD7"/>
    <w:rsid w:val="001F63F5"/>
    <w:rsid w:val="00214328"/>
    <w:rsid w:val="00234F3C"/>
    <w:rsid w:val="00254F00"/>
    <w:rsid w:val="002668C8"/>
    <w:rsid w:val="002834CA"/>
    <w:rsid w:val="002B01E4"/>
    <w:rsid w:val="002B1680"/>
    <w:rsid w:val="002B36EF"/>
    <w:rsid w:val="002B3D08"/>
    <w:rsid w:val="002B60D5"/>
    <w:rsid w:val="002C25AA"/>
    <w:rsid w:val="002E65F5"/>
    <w:rsid w:val="002F1082"/>
    <w:rsid w:val="003076BF"/>
    <w:rsid w:val="00311543"/>
    <w:rsid w:val="00332105"/>
    <w:rsid w:val="0033470F"/>
    <w:rsid w:val="00344D04"/>
    <w:rsid w:val="00365A84"/>
    <w:rsid w:val="00366159"/>
    <w:rsid w:val="00376B65"/>
    <w:rsid w:val="00385D40"/>
    <w:rsid w:val="00391969"/>
    <w:rsid w:val="003A2FB8"/>
    <w:rsid w:val="003B2686"/>
    <w:rsid w:val="003E0E45"/>
    <w:rsid w:val="003E5D3A"/>
    <w:rsid w:val="0041153A"/>
    <w:rsid w:val="00416A8E"/>
    <w:rsid w:val="00420611"/>
    <w:rsid w:val="00420C07"/>
    <w:rsid w:val="00420C5F"/>
    <w:rsid w:val="00420D21"/>
    <w:rsid w:val="00430843"/>
    <w:rsid w:val="004342BE"/>
    <w:rsid w:val="004434F9"/>
    <w:rsid w:val="00450ACA"/>
    <w:rsid w:val="004530FD"/>
    <w:rsid w:val="00457A0B"/>
    <w:rsid w:val="004762C4"/>
    <w:rsid w:val="00480463"/>
    <w:rsid w:val="00487D49"/>
    <w:rsid w:val="00493355"/>
    <w:rsid w:val="004C1FB0"/>
    <w:rsid w:val="004C2897"/>
    <w:rsid w:val="004E7FAF"/>
    <w:rsid w:val="004F4FA8"/>
    <w:rsid w:val="0050323F"/>
    <w:rsid w:val="00506D59"/>
    <w:rsid w:val="00510270"/>
    <w:rsid w:val="00517580"/>
    <w:rsid w:val="00520FE9"/>
    <w:rsid w:val="00526730"/>
    <w:rsid w:val="005302E8"/>
    <w:rsid w:val="005316E9"/>
    <w:rsid w:val="00533C1B"/>
    <w:rsid w:val="005346CC"/>
    <w:rsid w:val="0055098F"/>
    <w:rsid w:val="005514DD"/>
    <w:rsid w:val="005650C9"/>
    <w:rsid w:val="005760EB"/>
    <w:rsid w:val="0058141A"/>
    <w:rsid w:val="00584BF7"/>
    <w:rsid w:val="0059020B"/>
    <w:rsid w:val="005A22EF"/>
    <w:rsid w:val="005B1EA7"/>
    <w:rsid w:val="005B55C3"/>
    <w:rsid w:val="005C7324"/>
    <w:rsid w:val="005D312F"/>
    <w:rsid w:val="005E40EC"/>
    <w:rsid w:val="00613236"/>
    <w:rsid w:val="00613990"/>
    <w:rsid w:val="006206D5"/>
    <w:rsid w:val="00625C1E"/>
    <w:rsid w:val="00625EF5"/>
    <w:rsid w:val="00636901"/>
    <w:rsid w:val="006438BB"/>
    <w:rsid w:val="0064678F"/>
    <w:rsid w:val="00666575"/>
    <w:rsid w:val="00672E9D"/>
    <w:rsid w:val="00681EF1"/>
    <w:rsid w:val="00682D8E"/>
    <w:rsid w:val="00683D22"/>
    <w:rsid w:val="006A17A8"/>
    <w:rsid w:val="006B411F"/>
    <w:rsid w:val="006B5784"/>
    <w:rsid w:val="006C78F8"/>
    <w:rsid w:val="006D15EB"/>
    <w:rsid w:val="006D667A"/>
    <w:rsid w:val="006E095D"/>
    <w:rsid w:val="006E62FF"/>
    <w:rsid w:val="007059BE"/>
    <w:rsid w:val="00750896"/>
    <w:rsid w:val="00762958"/>
    <w:rsid w:val="00765AB4"/>
    <w:rsid w:val="00766D81"/>
    <w:rsid w:val="00776597"/>
    <w:rsid w:val="007816FD"/>
    <w:rsid w:val="00790DB7"/>
    <w:rsid w:val="00794AEF"/>
    <w:rsid w:val="007A5609"/>
    <w:rsid w:val="007A61B9"/>
    <w:rsid w:val="007B5AFE"/>
    <w:rsid w:val="007C2F2E"/>
    <w:rsid w:val="007C5C16"/>
    <w:rsid w:val="007C6D4E"/>
    <w:rsid w:val="007D08E9"/>
    <w:rsid w:val="007D5DA5"/>
    <w:rsid w:val="007E5653"/>
    <w:rsid w:val="007E6219"/>
    <w:rsid w:val="007F75D8"/>
    <w:rsid w:val="00800158"/>
    <w:rsid w:val="00805D9E"/>
    <w:rsid w:val="00807095"/>
    <w:rsid w:val="0081769A"/>
    <w:rsid w:val="00835859"/>
    <w:rsid w:val="0083756C"/>
    <w:rsid w:val="0084326D"/>
    <w:rsid w:val="00844AD0"/>
    <w:rsid w:val="008556ED"/>
    <w:rsid w:val="008642EB"/>
    <w:rsid w:val="0086512F"/>
    <w:rsid w:val="0087460D"/>
    <w:rsid w:val="00887E04"/>
    <w:rsid w:val="00896A5D"/>
    <w:rsid w:val="008A5719"/>
    <w:rsid w:val="008A65C8"/>
    <w:rsid w:val="008B6497"/>
    <w:rsid w:val="008C3644"/>
    <w:rsid w:val="008C4013"/>
    <w:rsid w:val="008D1D00"/>
    <w:rsid w:val="008D31B7"/>
    <w:rsid w:val="008D63FE"/>
    <w:rsid w:val="008E2B54"/>
    <w:rsid w:val="00900FEF"/>
    <w:rsid w:val="009061C5"/>
    <w:rsid w:val="009075BD"/>
    <w:rsid w:val="00920B05"/>
    <w:rsid w:val="009262DB"/>
    <w:rsid w:val="00927710"/>
    <w:rsid w:val="00935CD7"/>
    <w:rsid w:val="00952AE2"/>
    <w:rsid w:val="00966A0E"/>
    <w:rsid w:val="0097031C"/>
    <w:rsid w:val="00970393"/>
    <w:rsid w:val="0097043A"/>
    <w:rsid w:val="00971739"/>
    <w:rsid w:val="00971D88"/>
    <w:rsid w:val="009756C8"/>
    <w:rsid w:val="009A52DE"/>
    <w:rsid w:val="009C0FF8"/>
    <w:rsid w:val="009D41C2"/>
    <w:rsid w:val="009D6886"/>
    <w:rsid w:val="00A0300D"/>
    <w:rsid w:val="00A13CB6"/>
    <w:rsid w:val="00A25465"/>
    <w:rsid w:val="00A33D15"/>
    <w:rsid w:val="00A36999"/>
    <w:rsid w:val="00A40945"/>
    <w:rsid w:val="00A50119"/>
    <w:rsid w:val="00A57AA3"/>
    <w:rsid w:val="00A64CD9"/>
    <w:rsid w:val="00A6675B"/>
    <w:rsid w:val="00A959B3"/>
    <w:rsid w:val="00A95C1E"/>
    <w:rsid w:val="00AA28D8"/>
    <w:rsid w:val="00AB1F1B"/>
    <w:rsid w:val="00AE588C"/>
    <w:rsid w:val="00AE635F"/>
    <w:rsid w:val="00AE7006"/>
    <w:rsid w:val="00AE7546"/>
    <w:rsid w:val="00AF503C"/>
    <w:rsid w:val="00B27E45"/>
    <w:rsid w:val="00B31C32"/>
    <w:rsid w:val="00B33E8F"/>
    <w:rsid w:val="00B956EA"/>
    <w:rsid w:val="00BB21A2"/>
    <w:rsid w:val="00BC6471"/>
    <w:rsid w:val="00BE5A93"/>
    <w:rsid w:val="00BE5E4C"/>
    <w:rsid w:val="00BF0DA3"/>
    <w:rsid w:val="00BF63FE"/>
    <w:rsid w:val="00BF7D17"/>
    <w:rsid w:val="00C018DB"/>
    <w:rsid w:val="00C104D1"/>
    <w:rsid w:val="00C1089C"/>
    <w:rsid w:val="00C13E71"/>
    <w:rsid w:val="00C24011"/>
    <w:rsid w:val="00C24E21"/>
    <w:rsid w:val="00C52598"/>
    <w:rsid w:val="00C53A2E"/>
    <w:rsid w:val="00C74E03"/>
    <w:rsid w:val="00C85B5A"/>
    <w:rsid w:val="00C95548"/>
    <w:rsid w:val="00CA55B1"/>
    <w:rsid w:val="00CB2ABB"/>
    <w:rsid w:val="00CD14BB"/>
    <w:rsid w:val="00CD304A"/>
    <w:rsid w:val="00CD4F84"/>
    <w:rsid w:val="00CE7C88"/>
    <w:rsid w:val="00CF7490"/>
    <w:rsid w:val="00CF7907"/>
    <w:rsid w:val="00D00404"/>
    <w:rsid w:val="00D03406"/>
    <w:rsid w:val="00D04523"/>
    <w:rsid w:val="00D25FF3"/>
    <w:rsid w:val="00D27A40"/>
    <w:rsid w:val="00D40305"/>
    <w:rsid w:val="00D46875"/>
    <w:rsid w:val="00D64752"/>
    <w:rsid w:val="00D718DB"/>
    <w:rsid w:val="00D756B6"/>
    <w:rsid w:val="00D81DAF"/>
    <w:rsid w:val="00D872B7"/>
    <w:rsid w:val="00DC37B9"/>
    <w:rsid w:val="00DE07B1"/>
    <w:rsid w:val="00DE1996"/>
    <w:rsid w:val="00DF1D10"/>
    <w:rsid w:val="00E002E6"/>
    <w:rsid w:val="00E033DD"/>
    <w:rsid w:val="00E04763"/>
    <w:rsid w:val="00E104C9"/>
    <w:rsid w:val="00E121BC"/>
    <w:rsid w:val="00E158D2"/>
    <w:rsid w:val="00E23D34"/>
    <w:rsid w:val="00E32257"/>
    <w:rsid w:val="00E379EA"/>
    <w:rsid w:val="00E430E4"/>
    <w:rsid w:val="00E63F6A"/>
    <w:rsid w:val="00E65BCB"/>
    <w:rsid w:val="00E674E1"/>
    <w:rsid w:val="00E7716C"/>
    <w:rsid w:val="00E81B58"/>
    <w:rsid w:val="00E8339B"/>
    <w:rsid w:val="00EB070F"/>
    <w:rsid w:val="00EB6DFD"/>
    <w:rsid w:val="00EB7CBF"/>
    <w:rsid w:val="00EC2B86"/>
    <w:rsid w:val="00EE624B"/>
    <w:rsid w:val="00EF3A55"/>
    <w:rsid w:val="00F015E4"/>
    <w:rsid w:val="00F11916"/>
    <w:rsid w:val="00F14D6C"/>
    <w:rsid w:val="00F159A2"/>
    <w:rsid w:val="00F24E18"/>
    <w:rsid w:val="00F306D7"/>
    <w:rsid w:val="00F3732B"/>
    <w:rsid w:val="00F40A32"/>
    <w:rsid w:val="00F476FE"/>
    <w:rsid w:val="00F72318"/>
    <w:rsid w:val="00F7493C"/>
    <w:rsid w:val="00F86FE8"/>
    <w:rsid w:val="00FA27E4"/>
    <w:rsid w:val="00FD622E"/>
    <w:rsid w:val="00FD7153"/>
    <w:rsid w:val="00FE36A5"/>
    <w:rsid w:val="00FF0CA4"/>
    <w:rsid w:val="0F9660D8"/>
    <w:rsid w:val="1043F16C"/>
    <w:rsid w:val="23F54048"/>
    <w:rsid w:val="26667ADB"/>
    <w:rsid w:val="3F13FFD8"/>
    <w:rsid w:val="57F5EE48"/>
    <w:rsid w:val="6165B401"/>
    <w:rsid w:val="7B179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E3210"/>
  <w15:chartTrackingRefBased/>
  <w15:docId w15:val="{69A332E2-0E73-0E4C-8563-B7C90F623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4D1"/>
    <w:pPr>
      <w:spacing w:after="0" w:line="240" w:lineRule="auto"/>
    </w:pPr>
    <w:rPr>
      <w:rFonts w:ascii="Times New Roman" w:eastAsia="Times New Roman" w:hAnsi="Times New Roman" w:cs="Times New Roman"/>
      <w:color w:val="auto"/>
      <w:lang w:eastAsia="en-US"/>
    </w:rPr>
  </w:style>
  <w:style w:type="paragraph" w:styleId="Heading1">
    <w:name w:val="heading 1"/>
    <w:basedOn w:val="Normal"/>
    <w:next w:val="Normal"/>
    <w:link w:val="Heading1Char"/>
    <w:uiPriority w:val="9"/>
    <w:qFormat/>
    <w:rsid w:val="00666575"/>
    <w:pPr>
      <w:keepNext/>
      <w:keepLines/>
      <w:spacing w:before="400"/>
      <w:contextualSpacing/>
      <w:outlineLvl w:val="0"/>
    </w:pPr>
    <w:rPr>
      <w:rFonts w:asciiTheme="majorHAnsi" w:eastAsiaTheme="majorEastAsia" w:hAnsiTheme="majorHAnsi" w:cs="Times New Roman (Headings CS)"/>
      <w:smallCaps/>
      <w:color w:val="263F6A"/>
      <w:sz w:val="42"/>
      <w:szCs w:val="32"/>
      <w:u w:val="single" w:color="0070C0"/>
    </w:rPr>
  </w:style>
  <w:style w:type="paragraph" w:styleId="Heading2">
    <w:name w:val="heading 2"/>
    <w:basedOn w:val="Normal"/>
    <w:next w:val="Normal"/>
    <w:link w:val="Heading2Char"/>
    <w:uiPriority w:val="9"/>
    <w:unhideWhenUsed/>
    <w:qFormat/>
    <w:rsid w:val="00666575"/>
    <w:pPr>
      <w:keepNext/>
      <w:keepLines/>
      <w:spacing w:before="400"/>
      <w:outlineLvl w:val="1"/>
    </w:pPr>
    <w:rPr>
      <w:rFonts w:asciiTheme="majorHAnsi" w:eastAsiaTheme="majorEastAsia" w:hAnsiTheme="majorHAnsi" w:cs="Times New Roman (Headings CS)"/>
      <w:b/>
      <w:bCs/>
      <w:smallCaps/>
      <w:sz w:val="36"/>
      <w:szCs w:val="26"/>
    </w:rPr>
  </w:style>
  <w:style w:type="paragraph" w:styleId="Heading3">
    <w:name w:val="heading 3"/>
    <w:basedOn w:val="Normal"/>
    <w:next w:val="Normal"/>
    <w:link w:val="Heading3Char"/>
    <w:uiPriority w:val="9"/>
    <w:unhideWhenUsed/>
    <w:qFormat/>
    <w:rsid w:val="00666575"/>
    <w:pPr>
      <w:keepNext/>
      <w:keepLines/>
      <w:spacing w:before="400"/>
      <w:outlineLvl w:val="2"/>
    </w:pPr>
    <w:rPr>
      <w:rFonts w:asciiTheme="majorHAnsi" w:eastAsiaTheme="majorEastAsia" w:hAnsiTheme="majorHAnsi" w:cstheme="majorBidi"/>
      <w:b/>
      <w:bCs/>
      <w:sz w:val="32"/>
      <w:szCs w:val="28"/>
    </w:rPr>
  </w:style>
  <w:style w:type="paragraph" w:styleId="Heading4">
    <w:name w:val="heading 4"/>
    <w:basedOn w:val="Normal"/>
    <w:next w:val="Normal"/>
    <w:link w:val="Heading4Char"/>
    <w:uiPriority w:val="9"/>
    <w:unhideWhenUsed/>
    <w:qFormat/>
    <w:rsid w:val="00666575"/>
    <w:pPr>
      <w:keepNext/>
      <w:keepLines/>
      <w:spacing w:before="400"/>
      <w:ind w:firstLine="72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unhideWhenUsed/>
    <w:qFormat/>
    <w:rsid w:val="00766D81"/>
    <w:pPr>
      <w:keepNext/>
      <w:keepLines/>
      <w:spacing w:before="400"/>
      <w:ind w:firstLine="720"/>
      <w:contextualSpacing/>
      <w:outlineLvl w:val="4"/>
    </w:pPr>
    <w:rPr>
      <w:rFonts w:asciiTheme="majorHAnsi" w:eastAsiaTheme="majorEastAsia" w:hAnsiTheme="majorHAnsi" w:cstheme="majorBidi"/>
      <w:b/>
      <w:color w:val="595959" w:themeColor="text1" w:themeTint="A6"/>
      <w:sz w:val="28"/>
      <w:szCs w:val="18"/>
    </w:rPr>
  </w:style>
  <w:style w:type="paragraph" w:styleId="Heading6">
    <w:name w:val="heading 6"/>
    <w:basedOn w:val="Normal"/>
    <w:next w:val="Normal"/>
    <w:link w:val="Heading6Char"/>
    <w:uiPriority w:val="9"/>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unhideWhenUsed/>
    <w:qFormat/>
    <w:rsid w:val="00135C4E"/>
    <w:pPr>
      <w:keepNext/>
      <w:keepLines/>
      <w:spacing w:before="400"/>
      <w:contextualSpacing/>
      <w:outlineLvl w:val="6"/>
    </w:pPr>
    <w:rPr>
      <w:rFonts w:asciiTheme="majorHAnsi" w:eastAsiaTheme="majorEastAsia" w:hAnsiTheme="majorHAnsi" w:cstheme="majorBidi"/>
      <w:iCs/>
      <w:color w:val="595959" w:themeColor="text1" w:themeTint="A6"/>
      <w:sz w:val="22"/>
      <w:szCs w:val="15"/>
      <w:u w:val="single"/>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sid w:val="00666575"/>
    <w:rPr>
      <w:rFonts w:asciiTheme="majorHAnsi" w:eastAsiaTheme="majorEastAsia" w:hAnsiTheme="majorHAnsi" w:cs="Times New Roman (Headings CS)"/>
      <w:smallCaps/>
      <w:color w:val="263F6A"/>
      <w:sz w:val="42"/>
      <w:szCs w:val="32"/>
      <w:u w:val="single" w:color="0070C0"/>
    </w:rPr>
  </w:style>
  <w:style w:type="paragraph" w:styleId="ListNumber">
    <w:name w:val="List Number"/>
    <w:basedOn w:val="Normal"/>
    <w:uiPriority w:val="13"/>
    <w:qFormat/>
    <w:pPr>
      <w:numPr>
        <w:numId w:val="2"/>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rsid w:val="00766D81"/>
    <w:rPr>
      <w:rFonts w:asciiTheme="majorHAnsi" w:eastAsiaTheme="majorEastAsia" w:hAnsiTheme="majorHAnsi" w:cstheme="majorBidi"/>
      <w:b/>
      <w:color w:val="595959" w:themeColor="text1" w:themeTint="A6"/>
      <w:sz w:val="28"/>
      <w:szCs w:val="18"/>
    </w:rPr>
  </w:style>
  <w:style w:type="character" w:customStyle="1" w:styleId="Heading6Char">
    <w:name w:val="Heading 6 Char"/>
    <w:basedOn w:val="DefaultParagraphFont"/>
    <w:link w:val="Heading6"/>
    <w:uiPriority w:val="9"/>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rsid w:val="00135C4E"/>
    <w:rPr>
      <w:rFonts w:asciiTheme="majorHAnsi" w:eastAsiaTheme="majorEastAsia" w:hAnsiTheme="majorHAnsi" w:cstheme="majorBidi"/>
      <w:iCs/>
      <w:color w:val="595959" w:themeColor="text1" w:themeTint="A6"/>
      <w:sz w:val="22"/>
      <w:szCs w:val="15"/>
      <w:u w:val="single"/>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pPr>
    <w:rPr>
      <w:i/>
      <w:iCs/>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666575"/>
    <w:rPr>
      <w:rFonts w:asciiTheme="majorHAnsi" w:eastAsiaTheme="majorEastAsia" w:hAnsiTheme="majorHAnsi" w:cs="Times New Roman (Headings CS)"/>
      <w:b/>
      <w:bCs/>
      <w:smallCaps/>
      <w:sz w:val="36"/>
      <w:szCs w:val="26"/>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rsid w:val="00666575"/>
    <w:rPr>
      <w:rFonts w:asciiTheme="majorHAnsi" w:eastAsiaTheme="majorEastAsia" w:hAnsiTheme="majorHAnsi" w:cstheme="majorBidi"/>
      <w:b/>
      <w:bCs/>
      <w:sz w:val="32"/>
      <w:szCs w:val="28"/>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sid w:val="00666575"/>
    <w:rPr>
      <w:rFonts w:asciiTheme="majorHAnsi" w:eastAsiaTheme="majorEastAsia" w:hAnsiTheme="majorHAnsi" w:cstheme="majorBidi"/>
      <w:i/>
      <w:iCs/>
      <w:sz w:val="30"/>
    </w:rPr>
  </w:style>
  <w:style w:type="paragraph" w:styleId="TOC2">
    <w:name w:val="toc 2"/>
    <w:basedOn w:val="Normal"/>
    <w:next w:val="Normal"/>
    <w:autoRedefine/>
    <w:uiPriority w:val="39"/>
    <w:unhideWhenUsed/>
    <w:rsid w:val="00666575"/>
    <w:pPr>
      <w:spacing w:before="120"/>
      <w:ind w:left="240"/>
    </w:pPr>
    <w:rPr>
      <w:rFonts w:cstheme="minorHAnsi"/>
      <w:b/>
      <w:bCs/>
      <w:sz w:val="22"/>
      <w:szCs w:val="22"/>
    </w:rPr>
  </w:style>
  <w:style w:type="paragraph" w:styleId="TOC1">
    <w:name w:val="toc 1"/>
    <w:basedOn w:val="Normal"/>
    <w:next w:val="Normal"/>
    <w:autoRedefine/>
    <w:uiPriority w:val="39"/>
    <w:unhideWhenUsed/>
    <w:rsid w:val="00666575"/>
    <w:pPr>
      <w:spacing w:before="120"/>
    </w:pPr>
    <w:rPr>
      <w:rFonts w:cstheme="minorHAnsi"/>
      <w:b/>
      <w:bCs/>
      <w:i/>
      <w:iCs/>
    </w:rPr>
  </w:style>
  <w:style w:type="paragraph" w:styleId="TOC3">
    <w:name w:val="toc 3"/>
    <w:basedOn w:val="Normal"/>
    <w:next w:val="Normal"/>
    <w:autoRedefine/>
    <w:uiPriority w:val="39"/>
    <w:unhideWhenUsed/>
    <w:rsid w:val="00666575"/>
    <w:pPr>
      <w:ind w:left="480"/>
    </w:pPr>
    <w:rPr>
      <w:rFonts w:cstheme="minorHAnsi"/>
    </w:rPr>
  </w:style>
  <w:style w:type="paragraph" w:styleId="TOC4">
    <w:name w:val="toc 4"/>
    <w:basedOn w:val="Normal"/>
    <w:next w:val="Normal"/>
    <w:autoRedefine/>
    <w:uiPriority w:val="39"/>
    <w:unhideWhenUsed/>
    <w:rsid w:val="00666575"/>
    <w:pPr>
      <w:ind w:left="720"/>
    </w:pPr>
    <w:rPr>
      <w:rFonts w:cstheme="minorHAnsi"/>
    </w:rPr>
  </w:style>
  <w:style w:type="paragraph" w:styleId="TOC5">
    <w:name w:val="toc 5"/>
    <w:basedOn w:val="Normal"/>
    <w:next w:val="Normal"/>
    <w:autoRedefine/>
    <w:uiPriority w:val="39"/>
    <w:unhideWhenUsed/>
    <w:rsid w:val="00666575"/>
    <w:pPr>
      <w:ind w:left="960"/>
    </w:pPr>
    <w:rPr>
      <w:rFonts w:cstheme="minorHAnsi"/>
    </w:rPr>
  </w:style>
  <w:style w:type="paragraph" w:styleId="TOC6">
    <w:name w:val="toc 6"/>
    <w:basedOn w:val="Normal"/>
    <w:next w:val="Normal"/>
    <w:autoRedefine/>
    <w:uiPriority w:val="39"/>
    <w:unhideWhenUsed/>
    <w:rsid w:val="00666575"/>
    <w:pPr>
      <w:ind w:left="1200"/>
    </w:pPr>
    <w:rPr>
      <w:rFonts w:cstheme="minorHAnsi"/>
    </w:rPr>
  </w:style>
  <w:style w:type="paragraph" w:styleId="TOC7">
    <w:name w:val="toc 7"/>
    <w:basedOn w:val="Normal"/>
    <w:next w:val="Normal"/>
    <w:autoRedefine/>
    <w:uiPriority w:val="39"/>
    <w:unhideWhenUsed/>
    <w:rsid w:val="00666575"/>
    <w:pPr>
      <w:ind w:left="1440"/>
    </w:pPr>
    <w:rPr>
      <w:rFonts w:cstheme="minorHAnsi"/>
    </w:rPr>
  </w:style>
  <w:style w:type="paragraph" w:styleId="TOC8">
    <w:name w:val="toc 8"/>
    <w:basedOn w:val="Normal"/>
    <w:next w:val="Normal"/>
    <w:autoRedefine/>
    <w:uiPriority w:val="39"/>
    <w:unhideWhenUsed/>
    <w:rsid w:val="00666575"/>
    <w:pPr>
      <w:ind w:left="1680"/>
    </w:pPr>
    <w:rPr>
      <w:rFonts w:cstheme="minorHAnsi"/>
    </w:rPr>
  </w:style>
  <w:style w:type="paragraph" w:styleId="TOC9">
    <w:name w:val="toc 9"/>
    <w:basedOn w:val="Normal"/>
    <w:next w:val="Normal"/>
    <w:autoRedefine/>
    <w:uiPriority w:val="39"/>
    <w:unhideWhenUsed/>
    <w:rsid w:val="00666575"/>
    <w:pPr>
      <w:ind w:left="1920"/>
    </w:pPr>
    <w:rPr>
      <w:rFonts w:cstheme="minorHAnsi"/>
    </w:rPr>
  </w:style>
  <w:style w:type="character" w:styleId="Hyperlink">
    <w:name w:val="Hyperlink"/>
    <w:basedOn w:val="DefaultParagraphFont"/>
    <w:uiPriority w:val="99"/>
    <w:unhideWhenUsed/>
    <w:rsid w:val="00666575"/>
    <w:rPr>
      <w:color w:val="5E9EA1" w:themeColor="hyperlink"/>
      <w:u w:val="single"/>
    </w:rPr>
  </w:style>
  <w:style w:type="paragraph" w:styleId="ListParagraph">
    <w:name w:val="List Paragraph"/>
    <w:basedOn w:val="Normal"/>
    <w:uiPriority w:val="34"/>
    <w:unhideWhenUsed/>
    <w:qFormat/>
    <w:rsid w:val="00C13E71"/>
    <w:pPr>
      <w:spacing w:after="180" w:line="288" w:lineRule="auto"/>
      <w:ind w:left="720"/>
      <w:contextualSpacing/>
    </w:pPr>
    <w:rPr>
      <w:color w:val="404040" w:themeColor="text1" w:themeTint="BF"/>
      <w:szCs w:val="18"/>
    </w:rPr>
  </w:style>
  <w:style w:type="table" w:customStyle="1" w:styleId="ProposalTable">
    <w:name w:val="Proposal Table"/>
    <w:basedOn w:val="TableNormal"/>
    <w:uiPriority w:val="99"/>
    <w:rsid w:val="00C13E71"/>
    <w:pPr>
      <w:spacing w:before="120" w:after="120" w:line="240" w:lineRule="auto"/>
    </w:pPr>
    <w:rPr>
      <w:color w:val="404040" w:themeColor="text1" w:themeTint="BF"/>
      <w:sz w:val="18"/>
      <w:szCs w:val="18"/>
    </w:rPr>
    <w:tblPr>
      <w:tblBorders>
        <w:top w:val="single" w:sz="4" w:space="0" w:color="53777A" w:themeColor="accent1"/>
        <w:left w:val="single" w:sz="4" w:space="0" w:color="53777A" w:themeColor="accent1"/>
        <w:bottom w:val="single" w:sz="4" w:space="0" w:color="53777A" w:themeColor="accent1"/>
        <w:right w:val="single" w:sz="4" w:space="0" w:color="53777A" w:themeColor="accent1"/>
        <w:insideH w:val="single" w:sz="4" w:space="0" w:color="53777A" w:themeColor="accent1"/>
        <w:insideV w:val="single" w:sz="4" w:space="0" w:color="53777A" w:themeColor="accent1"/>
      </w:tblBorders>
      <w:tblCellMar>
        <w:left w:w="144" w:type="dxa"/>
        <w:right w:w="144" w:type="dxa"/>
      </w:tblCellMar>
    </w:tblPr>
    <w:tblStylePr w:type="firstRow">
      <w:pPr>
        <w:keepNext/>
        <w:wordWrap/>
      </w:pPr>
      <w:rPr>
        <w:b/>
      </w:rPr>
      <w:tblPr/>
      <w:tcPr>
        <w:shd w:val="clear" w:color="auto" w:fill="DAE5E6" w:themeFill="accent1" w:themeFillTint="33"/>
        <w:vAlign w:val="bottom"/>
      </w:tcPr>
    </w:tblStylePr>
    <w:tblStylePr w:type="lastRow">
      <w:rPr>
        <w:b/>
        <w:color w:val="FFFFFF" w:themeColor="background1"/>
      </w:rPr>
      <w:tblPr/>
      <w:tcPr>
        <w:shd w:val="clear" w:color="auto" w:fill="53777A" w:themeFill="accent1"/>
      </w:tcPr>
    </w:tblStylePr>
  </w:style>
  <w:style w:type="character" w:styleId="Strong">
    <w:name w:val="Strong"/>
    <w:basedOn w:val="DefaultParagraphFont"/>
    <w:uiPriority w:val="22"/>
    <w:unhideWhenUsed/>
    <w:qFormat/>
    <w:rsid w:val="00C13E71"/>
    <w:rPr>
      <w:b/>
      <w:bCs/>
    </w:rPr>
  </w:style>
  <w:style w:type="paragraph" w:styleId="NoSpacing">
    <w:name w:val="No Spacing"/>
    <w:uiPriority w:val="36"/>
    <w:qFormat/>
    <w:rsid w:val="007F75D8"/>
    <w:pPr>
      <w:spacing w:after="0" w:line="240" w:lineRule="auto"/>
    </w:pPr>
    <w:rPr>
      <w:color w:val="404040" w:themeColor="text1" w:themeTint="BF"/>
      <w:sz w:val="18"/>
      <w:szCs w:val="18"/>
    </w:rPr>
  </w:style>
  <w:style w:type="character" w:styleId="FollowedHyperlink">
    <w:name w:val="FollowedHyperlink"/>
    <w:basedOn w:val="DefaultParagraphFont"/>
    <w:uiPriority w:val="99"/>
    <w:semiHidden/>
    <w:unhideWhenUsed/>
    <w:rsid w:val="006438BB"/>
    <w:rPr>
      <w:color w:val="7A4561" w:themeColor="followedHyperlink"/>
      <w:u w:val="single"/>
    </w:rPr>
  </w:style>
  <w:style w:type="paragraph" w:customStyle="1" w:styleId="Link">
    <w:name w:val="Link"/>
    <w:basedOn w:val="Normal"/>
    <w:link w:val="LinkChar"/>
    <w:qFormat/>
    <w:rsid w:val="00234F3C"/>
    <w:rPr>
      <w:i/>
      <w:iCs/>
      <w:u w:val="single"/>
    </w:rPr>
  </w:style>
  <w:style w:type="character" w:customStyle="1" w:styleId="LinkChar">
    <w:name w:val="Link Char"/>
    <w:basedOn w:val="DefaultParagraphFont"/>
    <w:link w:val="Link"/>
    <w:rsid w:val="00966A0E"/>
    <w:rPr>
      <w:i/>
      <w:iCs/>
      <w:sz w:val="20"/>
      <w:szCs w:val="20"/>
      <w:u w:val="single"/>
    </w:rPr>
  </w:style>
  <w:style w:type="character" w:styleId="UnresolvedMention">
    <w:name w:val="Unresolved Mention"/>
    <w:basedOn w:val="DefaultParagraphFont"/>
    <w:uiPriority w:val="99"/>
    <w:semiHidden/>
    <w:unhideWhenUsed/>
    <w:rsid w:val="003076BF"/>
    <w:rPr>
      <w:color w:val="605E5C"/>
      <w:shd w:val="clear" w:color="auto" w:fill="E1DFDD"/>
    </w:rPr>
  </w:style>
  <w:style w:type="table" w:styleId="GridTable1Light">
    <w:name w:val="Grid Table 1 Light"/>
    <w:basedOn w:val="TableNormal"/>
    <w:uiPriority w:val="46"/>
    <w:rsid w:val="0042061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Normal"/>
    <w:qFormat/>
    <w:rsid w:val="003B2686"/>
    <w:pPr>
      <w:spacing w:after="60" w:line="276" w:lineRule="auto"/>
    </w:pPr>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93472">
      <w:bodyDiv w:val="1"/>
      <w:marLeft w:val="0"/>
      <w:marRight w:val="0"/>
      <w:marTop w:val="0"/>
      <w:marBottom w:val="0"/>
      <w:divBdr>
        <w:top w:val="none" w:sz="0" w:space="0" w:color="auto"/>
        <w:left w:val="none" w:sz="0" w:space="0" w:color="auto"/>
        <w:bottom w:val="none" w:sz="0" w:space="0" w:color="auto"/>
        <w:right w:val="none" w:sz="0" w:space="0" w:color="auto"/>
      </w:divBdr>
      <w:divsChild>
        <w:div w:id="1942495031">
          <w:marLeft w:val="0"/>
          <w:marRight w:val="0"/>
          <w:marTop w:val="0"/>
          <w:marBottom w:val="0"/>
          <w:divBdr>
            <w:top w:val="none" w:sz="0" w:space="0" w:color="auto"/>
            <w:left w:val="none" w:sz="0" w:space="0" w:color="auto"/>
            <w:bottom w:val="none" w:sz="0" w:space="0" w:color="auto"/>
            <w:right w:val="none" w:sz="0" w:space="0" w:color="auto"/>
          </w:divBdr>
          <w:divsChild>
            <w:div w:id="821703701">
              <w:marLeft w:val="0"/>
              <w:marRight w:val="0"/>
              <w:marTop w:val="0"/>
              <w:marBottom w:val="0"/>
              <w:divBdr>
                <w:top w:val="none" w:sz="0" w:space="0" w:color="auto"/>
                <w:left w:val="none" w:sz="0" w:space="0" w:color="auto"/>
                <w:bottom w:val="none" w:sz="0" w:space="0" w:color="auto"/>
                <w:right w:val="none" w:sz="0" w:space="0" w:color="auto"/>
              </w:divBdr>
            </w:div>
            <w:div w:id="270430811">
              <w:marLeft w:val="0"/>
              <w:marRight w:val="0"/>
              <w:marTop w:val="0"/>
              <w:marBottom w:val="0"/>
              <w:divBdr>
                <w:top w:val="none" w:sz="0" w:space="0" w:color="auto"/>
                <w:left w:val="none" w:sz="0" w:space="0" w:color="auto"/>
                <w:bottom w:val="none" w:sz="0" w:space="0" w:color="auto"/>
                <w:right w:val="none" w:sz="0" w:space="0" w:color="auto"/>
              </w:divBdr>
            </w:div>
            <w:div w:id="1074468577">
              <w:marLeft w:val="0"/>
              <w:marRight w:val="0"/>
              <w:marTop w:val="0"/>
              <w:marBottom w:val="0"/>
              <w:divBdr>
                <w:top w:val="none" w:sz="0" w:space="0" w:color="auto"/>
                <w:left w:val="none" w:sz="0" w:space="0" w:color="auto"/>
                <w:bottom w:val="none" w:sz="0" w:space="0" w:color="auto"/>
                <w:right w:val="none" w:sz="0" w:space="0" w:color="auto"/>
              </w:divBdr>
            </w:div>
            <w:div w:id="1328094483">
              <w:marLeft w:val="0"/>
              <w:marRight w:val="0"/>
              <w:marTop w:val="0"/>
              <w:marBottom w:val="0"/>
              <w:divBdr>
                <w:top w:val="none" w:sz="0" w:space="0" w:color="auto"/>
                <w:left w:val="none" w:sz="0" w:space="0" w:color="auto"/>
                <w:bottom w:val="none" w:sz="0" w:space="0" w:color="auto"/>
                <w:right w:val="none" w:sz="0" w:space="0" w:color="auto"/>
              </w:divBdr>
            </w:div>
            <w:div w:id="1976268">
              <w:marLeft w:val="0"/>
              <w:marRight w:val="0"/>
              <w:marTop w:val="0"/>
              <w:marBottom w:val="0"/>
              <w:divBdr>
                <w:top w:val="none" w:sz="0" w:space="0" w:color="auto"/>
                <w:left w:val="none" w:sz="0" w:space="0" w:color="auto"/>
                <w:bottom w:val="none" w:sz="0" w:space="0" w:color="auto"/>
                <w:right w:val="none" w:sz="0" w:space="0" w:color="auto"/>
              </w:divBdr>
            </w:div>
            <w:div w:id="1677683774">
              <w:marLeft w:val="0"/>
              <w:marRight w:val="0"/>
              <w:marTop w:val="0"/>
              <w:marBottom w:val="0"/>
              <w:divBdr>
                <w:top w:val="none" w:sz="0" w:space="0" w:color="auto"/>
                <w:left w:val="none" w:sz="0" w:space="0" w:color="auto"/>
                <w:bottom w:val="none" w:sz="0" w:space="0" w:color="auto"/>
                <w:right w:val="none" w:sz="0" w:space="0" w:color="auto"/>
              </w:divBdr>
            </w:div>
            <w:div w:id="839082718">
              <w:marLeft w:val="0"/>
              <w:marRight w:val="0"/>
              <w:marTop w:val="0"/>
              <w:marBottom w:val="0"/>
              <w:divBdr>
                <w:top w:val="none" w:sz="0" w:space="0" w:color="auto"/>
                <w:left w:val="none" w:sz="0" w:space="0" w:color="auto"/>
                <w:bottom w:val="none" w:sz="0" w:space="0" w:color="auto"/>
                <w:right w:val="none" w:sz="0" w:space="0" w:color="auto"/>
              </w:divBdr>
            </w:div>
            <w:div w:id="265773117">
              <w:marLeft w:val="0"/>
              <w:marRight w:val="0"/>
              <w:marTop w:val="0"/>
              <w:marBottom w:val="0"/>
              <w:divBdr>
                <w:top w:val="none" w:sz="0" w:space="0" w:color="auto"/>
                <w:left w:val="none" w:sz="0" w:space="0" w:color="auto"/>
                <w:bottom w:val="none" w:sz="0" w:space="0" w:color="auto"/>
                <w:right w:val="none" w:sz="0" w:space="0" w:color="auto"/>
              </w:divBdr>
            </w:div>
            <w:div w:id="602763323">
              <w:marLeft w:val="0"/>
              <w:marRight w:val="0"/>
              <w:marTop w:val="0"/>
              <w:marBottom w:val="0"/>
              <w:divBdr>
                <w:top w:val="none" w:sz="0" w:space="0" w:color="auto"/>
                <w:left w:val="none" w:sz="0" w:space="0" w:color="auto"/>
                <w:bottom w:val="none" w:sz="0" w:space="0" w:color="auto"/>
                <w:right w:val="none" w:sz="0" w:space="0" w:color="auto"/>
              </w:divBdr>
            </w:div>
            <w:div w:id="924800688">
              <w:marLeft w:val="0"/>
              <w:marRight w:val="0"/>
              <w:marTop w:val="0"/>
              <w:marBottom w:val="0"/>
              <w:divBdr>
                <w:top w:val="none" w:sz="0" w:space="0" w:color="auto"/>
                <w:left w:val="none" w:sz="0" w:space="0" w:color="auto"/>
                <w:bottom w:val="none" w:sz="0" w:space="0" w:color="auto"/>
                <w:right w:val="none" w:sz="0" w:space="0" w:color="auto"/>
              </w:divBdr>
            </w:div>
            <w:div w:id="1003048439">
              <w:marLeft w:val="0"/>
              <w:marRight w:val="0"/>
              <w:marTop w:val="0"/>
              <w:marBottom w:val="0"/>
              <w:divBdr>
                <w:top w:val="none" w:sz="0" w:space="0" w:color="auto"/>
                <w:left w:val="none" w:sz="0" w:space="0" w:color="auto"/>
                <w:bottom w:val="none" w:sz="0" w:space="0" w:color="auto"/>
                <w:right w:val="none" w:sz="0" w:space="0" w:color="auto"/>
              </w:divBdr>
            </w:div>
            <w:div w:id="408846005">
              <w:marLeft w:val="0"/>
              <w:marRight w:val="0"/>
              <w:marTop w:val="0"/>
              <w:marBottom w:val="0"/>
              <w:divBdr>
                <w:top w:val="none" w:sz="0" w:space="0" w:color="auto"/>
                <w:left w:val="none" w:sz="0" w:space="0" w:color="auto"/>
                <w:bottom w:val="none" w:sz="0" w:space="0" w:color="auto"/>
                <w:right w:val="none" w:sz="0" w:space="0" w:color="auto"/>
              </w:divBdr>
            </w:div>
            <w:div w:id="252203012">
              <w:marLeft w:val="0"/>
              <w:marRight w:val="0"/>
              <w:marTop w:val="0"/>
              <w:marBottom w:val="0"/>
              <w:divBdr>
                <w:top w:val="none" w:sz="0" w:space="0" w:color="auto"/>
                <w:left w:val="none" w:sz="0" w:space="0" w:color="auto"/>
                <w:bottom w:val="none" w:sz="0" w:space="0" w:color="auto"/>
                <w:right w:val="none" w:sz="0" w:space="0" w:color="auto"/>
              </w:divBdr>
            </w:div>
            <w:div w:id="1300765598">
              <w:marLeft w:val="0"/>
              <w:marRight w:val="0"/>
              <w:marTop w:val="0"/>
              <w:marBottom w:val="0"/>
              <w:divBdr>
                <w:top w:val="none" w:sz="0" w:space="0" w:color="auto"/>
                <w:left w:val="none" w:sz="0" w:space="0" w:color="auto"/>
                <w:bottom w:val="none" w:sz="0" w:space="0" w:color="auto"/>
                <w:right w:val="none" w:sz="0" w:space="0" w:color="auto"/>
              </w:divBdr>
            </w:div>
            <w:div w:id="2055503490">
              <w:marLeft w:val="0"/>
              <w:marRight w:val="0"/>
              <w:marTop w:val="0"/>
              <w:marBottom w:val="0"/>
              <w:divBdr>
                <w:top w:val="none" w:sz="0" w:space="0" w:color="auto"/>
                <w:left w:val="none" w:sz="0" w:space="0" w:color="auto"/>
                <w:bottom w:val="none" w:sz="0" w:space="0" w:color="auto"/>
                <w:right w:val="none" w:sz="0" w:space="0" w:color="auto"/>
              </w:divBdr>
            </w:div>
            <w:div w:id="1952320972">
              <w:marLeft w:val="0"/>
              <w:marRight w:val="0"/>
              <w:marTop w:val="0"/>
              <w:marBottom w:val="0"/>
              <w:divBdr>
                <w:top w:val="none" w:sz="0" w:space="0" w:color="auto"/>
                <w:left w:val="none" w:sz="0" w:space="0" w:color="auto"/>
                <w:bottom w:val="none" w:sz="0" w:space="0" w:color="auto"/>
                <w:right w:val="none" w:sz="0" w:space="0" w:color="auto"/>
              </w:divBdr>
            </w:div>
            <w:div w:id="129802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7382">
      <w:bodyDiv w:val="1"/>
      <w:marLeft w:val="0"/>
      <w:marRight w:val="0"/>
      <w:marTop w:val="0"/>
      <w:marBottom w:val="0"/>
      <w:divBdr>
        <w:top w:val="none" w:sz="0" w:space="0" w:color="auto"/>
        <w:left w:val="none" w:sz="0" w:space="0" w:color="auto"/>
        <w:bottom w:val="none" w:sz="0" w:space="0" w:color="auto"/>
        <w:right w:val="none" w:sz="0" w:space="0" w:color="auto"/>
      </w:divBdr>
      <w:divsChild>
        <w:div w:id="1761683485">
          <w:marLeft w:val="0"/>
          <w:marRight w:val="0"/>
          <w:marTop w:val="0"/>
          <w:marBottom w:val="0"/>
          <w:divBdr>
            <w:top w:val="none" w:sz="0" w:space="0" w:color="auto"/>
            <w:left w:val="none" w:sz="0" w:space="0" w:color="auto"/>
            <w:bottom w:val="none" w:sz="0" w:space="0" w:color="auto"/>
            <w:right w:val="none" w:sz="0" w:space="0" w:color="auto"/>
          </w:divBdr>
          <w:divsChild>
            <w:div w:id="996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7254">
      <w:bodyDiv w:val="1"/>
      <w:marLeft w:val="0"/>
      <w:marRight w:val="0"/>
      <w:marTop w:val="0"/>
      <w:marBottom w:val="0"/>
      <w:divBdr>
        <w:top w:val="none" w:sz="0" w:space="0" w:color="auto"/>
        <w:left w:val="none" w:sz="0" w:space="0" w:color="auto"/>
        <w:bottom w:val="none" w:sz="0" w:space="0" w:color="auto"/>
        <w:right w:val="none" w:sz="0" w:space="0" w:color="auto"/>
      </w:divBdr>
      <w:divsChild>
        <w:div w:id="345443279">
          <w:marLeft w:val="0"/>
          <w:marRight w:val="0"/>
          <w:marTop w:val="0"/>
          <w:marBottom w:val="0"/>
          <w:divBdr>
            <w:top w:val="none" w:sz="0" w:space="0" w:color="auto"/>
            <w:left w:val="none" w:sz="0" w:space="0" w:color="auto"/>
            <w:bottom w:val="none" w:sz="0" w:space="0" w:color="auto"/>
            <w:right w:val="none" w:sz="0" w:space="0" w:color="auto"/>
          </w:divBdr>
          <w:divsChild>
            <w:div w:id="71712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9030">
      <w:bodyDiv w:val="1"/>
      <w:marLeft w:val="0"/>
      <w:marRight w:val="0"/>
      <w:marTop w:val="0"/>
      <w:marBottom w:val="0"/>
      <w:divBdr>
        <w:top w:val="none" w:sz="0" w:space="0" w:color="auto"/>
        <w:left w:val="none" w:sz="0" w:space="0" w:color="auto"/>
        <w:bottom w:val="none" w:sz="0" w:space="0" w:color="auto"/>
        <w:right w:val="none" w:sz="0" w:space="0" w:color="auto"/>
      </w:divBdr>
      <w:divsChild>
        <w:div w:id="265961286">
          <w:marLeft w:val="0"/>
          <w:marRight w:val="0"/>
          <w:marTop w:val="0"/>
          <w:marBottom w:val="0"/>
          <w:divBdr>
            <w:top w:val="none" w:sz="0" w:space="0" w:color="auto"/>
            <w:left w:val="none" w:sz="0" w:space="0" w:color="auto"/>
            <w:bottom w:val="none" w:sz="0" w:space="0" w:color="auto"/>
            <w:right w:val="none" w:sz="0" w:space="0" w:color="auto"/>
          </w:divBdr>
          <w:divsChild>
            <w:div w:id="1052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7670">
      <w:bodyDiv w:val="1"/>
      <w:marLeft w:val="0"/>
      <w:marRight w:val="0"/>
      <w:marTop w:val="0"/>
      <w:marBottom w:val="0"/>
      <w:divBdr>
        <w:top w:val="none" w:sz="0" w:space="0" w:color="auto"/>
        <w:left w:val="none" w:sz="0" w:space="0" w:color="auto"/>
        <w:bottom w:val="none" w:sz="0" w:space="0" w:color="auto"/>
        <w:right w:val="none" w:sz="0" w:space="0" w:color="auto"/>
      </w:divBdr>
      <w:divsChild>
        <w:div w:id="1552156549">
          <w:marLeft w:val="0"/>
          <w:marRight w:val="0"/>
          <w:marTop w:val="0"/>
          <w:marBottom w:val="0"/>
          <w:divBdr>
            <w:top w:val="none" w:sz="0" w:space="0" w:color="auto"/>
            <w:left w:val="none" w:sz="0" w:space="0" w:color="auto"/>
            <w:bottom w:val="none" w:sz="0" w:space="0" w:color="auto"/>
            <w:right w:val="none" w:sz="0" w:space="0" w:color="auto"/>
          </w:divBdr>
          <w:divsChild>
            <w:div w:id="1152596184">
              <w:marLeft w:val="0"/>
              <w:marRight w:val="0"/>
              <w:marTop w:val="0"/>
              <w:marBottom w:val="0"/>
              <w:divBdr>
                <w:top w:val="none" w:sz="0" w:space="0" w:color="auto"/>
                <w:left w:val="none" w:sz="0" w:space="0" w:color="auto"/>
                <w:bottom w:val="none" w:sz="0" w:space="0" w:color="auto"/>
                <w:right w:val="none" w:sz="0" w:space="0" w:color="auto"/>
              </w:divBdr>
            </w:div>
            <w:div w:id="1239897387">
              <w:marLeft w:val="0"/>
              <w:marRight w:val="0"/>
              <w:marTop w:val="0"/>
              <w:marBottom w:val="0"/>
              <w:divBdr>
                <w:top w:val="none" w:sz="0" w:space="0" w:color="auto"/>
                <w:left w:val="none" w:sz="0" w:space="0" w:color="auto"/>
                <w:bottom w:val="none" w:sz="0" w:space="0" w:color="auto"/>
                <w:right w:val="none" w:sz="0" w:space="0" w:color="auto"/>
              </w:divBdr>
            </w:div>
            <w:div w:id="101147209">
              <w:marLeft w:val="0"/>
              <w:marRight w:val="0"/>
              <w:marTop w:val="0"/>
              <w:marBottom w:val="0"/>
              <w:divBdr>
                <w:top w:val="none" w:sz="0" w:space="0" w:color="auto"/>
                <w:left w:val="none" w:sz="0" w:space="0" w:color="auto"/>
                <w:bottom w:val="none" w:sz="0" w:space="0" w:color="auto"/>
                <w:right w:val="none" w:sz="0" w:space="0" w:color="auto"/>
              </w:divBdr>
            </w:div>
            <w:div w:id="1007443284">
              <w:marLeft w:val="0"/>
              <w:marRight w:val="0"/>
              <w:marTop w:val="0"/>
              <w:marBottom w:val="0"/>
              <w:divBdr>
                <w:top w:val="none" w:sz="0" w:space="0" w:color="auto"/>
                <w:left w:val="none" w:sz="0" w:space="0" w:color="auto"/>
                <w:bottom w:val="none" w:sz="0" w:space="0" w:color="auto"/>
                <w:right w:val="none" w:sz="0" w:space="0" w:color="auto"/>
              </w:divBdr>
            </w:div>
            <w:div w:id="53551023">
              <w:marLeft w:val="0"/>
              <w:marRight w:val="0"/>
              <w:marTop w:val="0"/>
              <w:marBottom w:val="0"/>
              <w:divBdr>
                <w:top w:val="none" w:sz="0" w:space="0" w:color="auto"/>
                <w:left w:val="none" w:sz="0" w:space="0" w:color="auto"/>
                <w:bottom w:val="none" w:sz="0" w:space="0" w:color="auto"/>
                <w:right w:val="none" w:sz="0" w:space="0" w:color="auto"/>
              </w:divBdr>
            </w:div>
            <w:div w:id="2066290545">
              <w:marLeft w:val="0"/>
              <w:marRight w:val="0"/>
              <w:marTop w:val="0"/>
              <w:marBottom w:val="0"/>
              <w:divBdr>
                <w:top w:val="none" w:sz="0" w:space="0" w:color="auto"/>
                <w:left w:val="none" w:sz="0" w:space="0" w:color="auto"/>
                <w:bottom w:val="none" w:sz="0" w:space="0" w:color="auto"/>
                <w:right w:val="none" w:sz="0" w:space="0" w:color="auto"/>
              </w:divBdr>
            </w:div>
            <w:div w:id="14282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6006">
      <w:bodyDiv w:val="1"/>
      <w:marLeft w:val="0"/>
      <w:marRight w:val="0"/>
      <w:marTop w:val="0"/>
      <w:marBottom w:val="0"/>
      <w:divBdr>
        <w:top w:val="none" w:sz="0" w:space="0" w:color="auto"/>
        <w:left w:val="none" w:sz="0" w:space="0" w:color="auto"/>
        <w:bottom w:val="none" w:sz="0" w:space="0" w:color="auto"/>
        <w:right w:val="none" w:sz="0" w:space="0" w:color="auto"/>
      </w:divBdr>
      <w:divsChild>
        <w:div w:id="186599783">
          <w:marLeft w:val="0"/>
          <w:marRight w:val="0"/>
          <w:marTop w:val="0"/>
          <w:marBottom w:val="0"/>
          <w:divBdr>
            <w:top w:val="none" w:sz="0" w:space="0" w:color="auto"/>
            <w:left w:val="none" w:sz="0" w:space="0" w:color="auto"/>
            <w:bottom w:val="none" w:sz="0" w:space="0" w:color="auto"/>
            <w:right w:val="none" w:sz="0" w:space="0" w:color="auto"/>
          </w:divBdr>
          <w:divsChild>
            <w:div w:id="1767119034">
              <w:marLeft w:val="0"/>
              <w:marRight w:val="0"/>
              <w:marTop w:val="0"/>
              <w:marBottom w:val="0"/>
              <w:divBdr>
                <w:top w:val="none" w:sz="0" w:space="0" w:color="auto"/>
                <w:left w:val="none" w:sz="0" w:space="0" w:color="auto"/>
                <w:bottom w:val="none" w:sz="0" w:space="0" w:color="auto"/>
                <w:right w:val="none" w:sz="0" w:space="0" w:color="auto"/>
              </w:divBdr>
            </w:div>
            <w:div w:id="575632283">
              <w:marLeft w:val="0"/>
              <w:marRight w:val="0"/>
              <w:marTop w:val="0"/>
              <w:marBottom w:val="0"/>
              <w:divBdr>
                <w:top w:val="none" w:sz="0" w:space="0" w:color="auto"/>
                <w:left w:val="none" w:sz="0" w:space="0" w:color="auto"/>
                <w:bottom w:val="none" w:sz="0" w:space="0" w:color="auto"/>
                <w:right w:val="none" w:sz="0" w:space="0" w:color="auto"/>
              </w:divBdr>
            </w:div>
            <w:div w:id="846557335">
              <w:marLeft w:val="0"/>
              <w:marRight w:val="0"/>
              <w:marTop w:val="0"/>
              <w:marBottom w:val="0"/>
              <w:divBdr>
                <w:top w:val="none" w:sz="0" w:space="0" w:color="auto"/>
                <w:left w:val="none" w:sz="0" w:space="0" w:color="auto"/>
                <w:bottom w:val="none" w:sz="0" w:space="0" w:color="auto"/>
                <w:right w:val="none" w:sz="0" w:space="0" w:color="auto"/>
              </w:divBdr>
            </w:div>
            <w:div w:id="197864255">
              <w:marLeft w:val="0"/>
              <w:marRight w:val="0"/>
              <w:marTop w:val="0"/>
              <w:marBottom w:val="0"/>
              <w:divBdr>
                <w:top w:val="none" w:sz="0" w:space="0" w:color="auto"/>
                <w:left w:val="none" w:sz="0" w:space="0" w:color="auto"/>
                <w:bottom w:val="none" w:sz="0" w:space="0" w:color="auto"/>
                <w:right w:val="none" w:sz="0" w:space="0" w:color="auto"/>
              </w:divBdr>
            </w:div>
            <w:div w:id="400712114">
              <w:marLeft w:val="0"/>
              <w:marRight w:val="0"/>
              <w:marTop w:val="0"/>
              <w:marBottom w:val="0"/>
              <w:divBdr>
                <w:top w:val="none" w:sz="0" w:space="0" w:color="auto"/>
                <w:left w:val="none" w:sz="0" w:space="0" w:color="auto"/>
                <w:bottom w:val="none" w:sz="0" w:space="0" w:color="auto"/>
                <w:right w:val="none" w:sz="0" w:space="0" w:color="auto"/>
              </w:divBdr>
            </w:div>
            <w:div w:id="10080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3143">
      <w:bodyDiv w:val="1"/>
      <w:marLeft w:val="0"/>
      <w:marRight w:val="0"/>
      <w:marTop w:val="0"/>
      <w:marBottom w:val="0"/>
      <w:divBdr>
        <w:top w:val="none" w:sz="0" w:space="0" w:color="auto"/>
        <w:left w:val="none" w:sz="0" w:space="0" w:color="auto"/>
        <w:bottom w:val="none" w:sz="0" w:space="0" w:color="auto"/>
        <w:right w:val="none" w:sz="0" w:space="0" w:color="auto"/>
      </w:divBdr>
      <w:divsChild>
        <w:div w:id="1077828591">
          <w:marLeft w:val="0"/>
          <w:marRight w:val="0"/>
          <w:marTop w:val="0"/>
          <w:marBottom w:val="0"/>
          <w:divBdr>
            <w:top w:val="none" w:sz="0" w:space="0" w:color="auto"/>
            <w:left w:val="none" w:sz="0" w:space="0" w:color="auto"/>
            <w:bottom w:val="none" w:sz="0" w:space="0" w:color="auto"/>
            <w:right w:val="none" w:sz="0" w:space="0" w:color="auto"/>
          </w:divBdr>
          <w:divsChild>
            <w:div w:id="98346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9844">
      <w:bodyDiv w:val="1"/>
      <w:marLeft w:val="0"/>
      <w:marRight w:val="0"/>
      <w:marTop w:val="0"/>
      <w:marBottom w:val="0"/>
      <w:divBdr>
        <w:top w:val="none" w:sz="0" w:space="0" w:color="auto"/>
        <w:left w:val="none" w:sz="0" w:space="0" w:color="auto"/>
        <w:bottom w:val="none" w:sz="0" w:space="0" w:color="auto"/>
        <w:right w:val="none" w:sz="0" w:space="0" w:color="auto"/>
      </w:divBdr>
      <w:divsChild>
        <w:div w:id="1773553749">
          <w:marLeft w:val="0"/>
          <w:marRight w:val="0"/>
          <w:marTop w:val="0"/>
          <w:marBottom w:val="0"/>
          <w:divBdr>
            <w:top w:val="none" w:sz="0" w:space="0" w:color="auto"/>
            <w:left w:val="none" w:sz="0" w:space="0" w:color="auto"/>
            <w:bottom w:val="none" w:sz="0" w:space="0" w:color="auto"/>
            <w:right w:val="none" w:sz="0" w:space="0" w:color="auto"/>
          </w:divBdr>
          <w:divsChild>
            <w:div w:id="182396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5492">
      <w:bodyDiv w:val="1"/>
      <w:marLeft w:val="0"/>
      <w:marRight w:val="0"/>
      <w:marTop w:val="0"/>
      <w:marBottom w:val="0"/>
      <w:divBdr>
        <w:top w:val="none" w:sz="0" w:space="0" w:color="auto"/>
        <w:left w:val="none" w:sz="0" w:space="0" w:color="auto"/>
        <w:bottom w:val="none" w:sz="0" w:space="0" w:color="auto"/>
        <w:right w:val="none" w:sz="0" w:space="0" w:color="auto"/>
      </w:divBdr>
    </w:div>
    <w:div w:id="304310936">
      <w:bodyDiv w:val="1"/>
      <w:marLeft w:val="0"/>
      <w:marRight w:val="0"/>
      <w:marTop w:val="0"/>
      <w:marBottom w:val="0"/>
      <w:divBdr>
        <w:top w:val="none" w:sz="0" w:space="0" w:color="auto"/>
        <w:left w:val="none" w:sz="0" w:space="0" w:color="auto"/>
        <w:bottom w:val="none" w:sz="0" w:space="0" w:color="auto"/>
        <w:right w:val="none" w:sz="0" w:space="0" w:color="auto"/>
      </w:divBdr>
      <w:divsChild>
        <w:div w:id="2120098218">
          <w:marLeft w:val="0"/>
          <w:marRight w:val="0"/>
          <w:marTop w:val="0"/>
          <w:marBottom w:val="0"/>
          <w:divBdr>
            <w:top w:val="none" w:sz="0" w:space="0" w:color="auto"/>
            <w:left w:val="none" w:sz="0" w:space="0" w:color="auto"/>
            <w:bottom w:val="none" w:sz="0" w:space="0" w:color="auto"/>
            <w:right w:val="none" w:sz="0" w:space="0" w:color="auto"/>
          </w:divBdr>
          <w:divsChild>
            <w:div w:id="2007896368">
              <w:marLeft w:val="0"/>
              <w:marRight w:val="0"/>
              <w:marTop w:val="0"/>
              <w:marBottom w:val="0"/>
              <w:divBdr>
                <w:top w:val="none" w:sz="0" w:space="0" w:color="auto"/>
                <w:left w:val="none" w:sz="0" w:space="0" w:color="auto"/>
                <w:bottom w:val="none" w:sz="0" w:space="0" w:color="auto"/>
                <w:right w:val="none" w:sz="0" w:space="0" w:color="auto"/>
              </w:divBdr>
            </w:div>
            <w:div w:id="1964386262">
              <w:marLeft w:val="0"/>
              <w:marRight w:val="0"/>
              <w:marTop w:val="0"/>
              <w:marBottom w:val="0"/>
              <w:divBdr>
                <w:top w:val="none" w:sz="0" w:space="0" w:color="auto"/>
                <w:left w:val="none" w:sz="0" w:space="0" w:color="auto"/>
                <w:bottom w:val="none" w:sz="0" w:space="0" w:color="auto"/>
                <w:right w:val="none" w:sz="0" w:space="0" w:color="auto"/>
              </w:divBdr>
            </w:div>
            <w:div w:id="1273054064">
              <w:marLeft w:val="0"/>
              <w:marRight w:val="0"/>
              <w:marTop w:val="0"/>
              <w:marBottom w:val="0"/>
              <w:divBdr>
                <w:top w:val="none" w:sz="0" w:space="0" w:color="auto"/>
                <w:left w:val="none" w:sz="0" w:space="0" w:color="auto"/>
                <w:bottom w:val="none" w:sz="0" w:space="0" w:color="auto"/>
                <w:right w:val="none" w:sz="0" w:space="0" w:color="auto"/>
              </w:divBdr>
            </w:div>
            <w:div w:id="1091510245">
              <w:marLeft w:val="0"/>
              <w:marRight w:val="0"/>
              <w:marTop w:val="0"/>
              <w:marBottom w:val="0"/>
              <w:divBdr>
                <w:top w:val="none" w:sz="0" w:space="0" w:color="auto"/>
                <w:left w:val="none" w:sz="0" w:space="0" w:color="auto"/>
                <w:bottom w:val="none" w:sz="0" w:space="0" w:color="auto"/>
                <w:right w:val="none" w:sz="0" w:space="0" w:color="auto"/>
              </w:divBdr>
            </w:div>
            <w:div w:id="396829770">
              <w:marLeft w:val="0"/>
              <w:marRight w:val="0"/>
              <w:marTop w:val="0"/>
              <w:marBottom w:val="0"/>
              <w:divBdr>
                <w:top w:val="none" w:sz="0" w:space="0" w:color="auto"/>
                <w:left w:val="none" w:sz="0" w:space="0" w:color="auto"/>
                <w:bottom w:val="none" w:sz="0" w:space="0" w:color="auto"/>
                <w:right w:val="none" w:sz="0" w:space="0" w:color="auto"/>
              </w:divBdr>
            </w:div>
            <w:div w:id="1249383308">
              <w:marLeft w:val="0"/>
              <w:marRight w:val="0"/>
              <w:marTop w:val="0"/>
              <w:marBottom w:val="0"/>
              <w:divBdr>
                <w:top w:val="none" w:sz="0" w:space="0" w:color="auto"/>
                <w:left w:val="none" w:sz="0" w:space="0" w:color="auto"/>
                <w:bottom w:val="none" w:sz="0" w:space="0" w:color="auto"/>
                <w:right w:val="none" w:sz="0" w:space="0" w:color="auto"/>
              </w:divBdr>
            </w:div>
            <w:div w:id="1627081386">
              <w:marLeft w:val="0"/>
              <w:marRight w:val="0"/>
              <w:marTop w:val="0"/>
              <w:marBottom w:val="0"/>
              <w:divBdr>
                <w:top w:val="none" w:sz="0" w:space="0" w:color="auto"/>
                <w:left w:val="none" w:sz="0" w:space="0" w:color="auto"/>
                <w:bottom w:val="none" w:sz="0" w:space="0" w:color="auto"/>
                <w:right w:val="none" w:sz="0" w:space="0" w:color="auto"/>
              </w:divBdr>
            </w:div>
            <w:div w:id="1806896106">
              <w:marLeft w:val="0"/>
              <w:marRight w:val="0"/>
              <w:marTop w:val="0"/>
              <w:marBottom w:val="0"/>
              <w:divBdr>
                <w:top w:val="none" w:sz="0" w:space="0" w:color="auto"/>
                <w:left w:val="none" w:sz="0" w:space="0" w:color="auto"/>
                <w:bottom w:val="none" w:sz="0" w:space="0" w:color="auto"/>
                <w:right w:val="none" w:sz="0" w:space="0" w:color="auto"/>
              </w:divBdr>
            </w:div>
            <w:div w:id="572157653">
              <w:marLeft w:val="0"/>
              <w:marRight w:val="0"/>
              <w:marTop w:val="0"/>
              <w:marBottom w:val="0"/>
              <w:divBdr>
                <w:top w:val="none" w:sz="0" w:space="0" w:color="auto"/>
                <w:left w:val="none" w:sz="0" w:space="0" w:color="auto"/>
                <w:bottom w:val="none" w:sz="0" w:space="0" w:color="auto"/>
                <w:right w:val="none" w:sz="0" w:space="0" w:color="auto"/>
              </w:divBdr>
            </w:div>
            <w:div w:id="200829638">
              <w:marLeft w:val="0"/>
              <w:marRight w:val="0"/>
              <w:marTop w:val="0"/>
              <w:marBottom w:val="0"/>
              <w:divBdr>
                <w:top w:val="none" w:sz="0" w:space="0" w:color="auto"/>
                <w:left w:val="none" w:sz="0" w:space="0" w:color="auto"/>
                <w:bottom w:val="none" w:sz="0" w:space="0" w:color="auto"/>
                <w:right w:val="none" w:sz="0" w:space="0" w:color="auto"/>
              </w:divBdr>
            </w:div>
            <w:div w:id="1620647830">
              <w:marLeft w:val="0"/>
              <w:marRight w:val="0"/>
              <w:marTop w:val="0"/>
              <w:marBottom w:val="0"/>
              <w:divBdr>
                <w:top w:val="none" w:sz="0" w:space="0" w:color="auto"/>
                <w:left w:val="none" w:sz="0" w:space="0" w:color="auto"/>
                <w:bottom w:val="none" w:sz="0" w:space="0" w:color="auto"/>
                <w:right w:val="none" w:sz="0" w:space="0" w:color="auto"/>
              </w:divBdr>
            </w:div>
            <w:div w:id="1258827826">
              <w:marLeft w:val="0"/>
              <w:marRight w:val="0"/>
              <w:marTop w:val="0"/>
              <w:marBottom w:val="0"/>
              <w:divBdr>
                <w:top w:val="none" w:sz="0" w:space="0" w:color="auto"/>
                <w:left w:val="none" w:sz="0" w:space="0" w:color="auto"/>
                <w:bottom w:val="none" w:sz="0" w:space="0" w:color="auto"/>
                <w:right w:val="none" w:sz="0" w:space="0" w:color="auto"/>
              </w:divBdr>
            </w:div>
            <w:div w:id="71123431">
              <w:marLeft w:val="0"/>
              <w:marRight w:val="0"/>
              <w:marTop w:val="0"/>
              <w:marBottom w:val="0"/>
              <w:divBdr>
                <w:top w:val="none" w:sz="0" w:space="0" w:color="auto"/>
                <w:left w:val="none" w:sz="0" w:space="0" w:color="auto"/>
                <w:bottom w:val="none" w:sz="0" w:space="0" w:color="auto"/>
                <w:right w:val="none" w:sz="0" w:space="0" w:color="auto"/>
              </w:divBdr>
            </w:div>
            <w:div w:id="1599870553">
              <w:marLeft w:val="0"/>
              <w:marRight w:val="0"/>
              <w:marTop w:val="0"/>
              <w:marBottom w:val="0"/>
              <w:divBdr>
                <w:top w:val="none" w:sz="0" w:space="0" w:color="auto"/>
                <w:left w:val="none" w:sz="0" w:space="0" w:color="auto"/>
                <w:bottom w:val="none" w:sz="0" w:space="0" w:color="auto"/>
                <w:right w:val="none" w:sz="0" w:space="0" w:color="auto"/>
              </w:divBdr>
            </w:div>
            <w:div w:id="1441487939">
              <w:marLeft w:val="0"/>
              <w:marRight w:val="0"/>
              <w:marTop w:val="0"/>
              <w:marBottom w:val="0"/>
              <w:divBdr>
                <w:top w:val="none" w:sz="0" w:space="0" w:color="auto"/>
                <w:left w:val="none" w:sz="0" w:space="0" w:color="auto"/>
                <w:bottom w:val="none" w:sz="0" w:space="0" w:color="auto"/>
                <w:right w:val="none" w:sz="0" w:space="0" w:color="auto"/>
              </w:divBdr>
            </w:div>
            <w:div w:id="558129265">
              <w:marLeft w:val="0"/>
              <w:marRight w:val="0"/>
              <w:marTop w:val="0"/>
              <w:marBottom w:val="0"/>
              <w:divBdr>
                <w:top w:val="none" w:sz="0" w:space="0" w:color="auto"/>
                <w:left w:val="none" w:sz="0" w:space="0" w:color="auto"/>
                <w:bottom w:val="none" w:sz="0" w:space="0" w:color="auto"/>
                <w:right w:val="none" w:sz="0" w:space="0" w:color="auto"/>
              </w:divBdr>
            </w:div>
            <w:div w:id="100537887">
              <w:marLeft w:val="0"/>
              <w:marRight w:val="0"/>
              <w:marTop w:val="0"/>
              <w:marBottom w:val="0"/>
              <w:divBdr>
                <w:top w:val="none" w:sz="0" w:space="0" w:color="auto"/>
                <w:left w:val="none" w:sz="0" w:space="0" w:color="auto"/>
                <w:bottom w:val="none" w:sz="0" w:space="0" w:color="auto"/>
                <w:right w:val="none" w:sz="0" w:space="0" w:color="auto"/>
              </w:divBdr>
            </w:div>
            <w:div w:id="543910322">
              <w:marLeft w:val="0"/>
              <w:marRight w:val="0"/>
              <w:marTop w:val="0"/>
              <w:marBottom w:val="0"/>
              <w:divBdr>
                <w:top w:val="none" w:sz="0" w:space="0" w:color="auto"/>
                <w:left w:val="none" w:sz="0" w:space="0" w:color="auto"/>
                <w:bottom w:val="none" w:sz="0" w:space="0" w:color="auto"/>
                <w:right w:val="none" w:sz="0" w:space="0" w:color="auto"/>
              </w:divBdr>
            </w:div>
            <w:div w:id="1875728967">
              <w:marLeft w:val="0"/>
              <w:marRight w:val="0"/>
              <w:marTop w:val="0"/>
              <w:marBottom w:val="0"/>
              <w:divBdr>
                <w:top w:val="none" w:sz="0" w:space="0" w:color="auto"/>
                <w:left w:val="none" w:sz="0" w:space="0" w:color="auto"/>
                <w:bottom w:val="none" w:sz="0" w:space="0" w:color="auto"/>
                <w:right w:val="none" w:sz="0" w:space="0" w:color="auto"/>
              </w:divBdr>
            </w:div>
            <w:div w:id="1466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2556">
      <w:bodyDiv w:val="1"/>
      <w:marLeft w:val="0"/>
      <w:marRight w:val="0"/>
      <w:marTop w:val="0"/>
      <w:marBottom w:val="0"/>
      <w:divBdr>
        <w:top w:val="none" w:sz="0" w:space="0" w:color="auto"/>
        <w:left w:val="none" w:sz="0" w:space="0" w:color="auto"/>
        <w:bottom w:val="none" w:sz="0" w:space="0" w:color="auto"/>
        <w:right w:val="none" w:sz="0" w:space="0" w:color="auto"/>
      </w:divBdr>
      <w:divsChild>
        <w:div w:id="304895232">
          <w:marLeft w:val="0"/>
          <w:marRight w:val="0"/>
          <w:marTop w:val="0"/>
          <w:marBottom w:val="0"/>
          <w:divBdr>
            <w:top w:val="none" w:sz="0" w:space="0" w:color="auto"/>
            <w:left w:val="none" w:sz="0" w:space="0" w:color="auto"/>
            <w:bottom w:val="none" w:sz="0" w:space="0" w:color="auto"/>
            <w:right w:val="none" w:sz="0" w:space="0" w:color="auto"/>
          </w:divBdr>
          <w:divsChild>
            <w:div w:id="164118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2265">
      <w:bodyDiv w:val="1"/>
      <w:marLeft w:val="0"/>
      <w:marRight w:val="0"/>
      <w:marTop w:val="0"/>
      <w:marBottom w:val="0"/>
      <w:divBdr>
        <w:top w:val="none" w:sz="0" w:space="0" w:color="auto"/>
        <w:left w:val="none" w:sz="0" w:space="0" w:color="auto"/>
        <w:bottom w:val="none" w:sz="0" w:space="0" w:color="auto"/>
        <w:right w:val="none" w:sz="0" w:space="0" w:color="auto"/>
      </w:divBdr>
    </w:div>
    <w:div w:id="393505056">
      <w:bodyDiv w:val="1"/>
      <w:marLeft w:val="0"/>
      <w:marRight w:val="0"/>
      <w:marTop w:val="0"/>
      <w:marBottom w:val="0"/>
      <w:divBdr>
        <w:top w:val="none" w:sz="0" w:space="0" w:color="auto"/>
        <w:left w:val="none" w:sz="0" w:space="0" w:color="auto"/>
        <w:bottom w:val="none" w:sz="0" w:space="0" w:color="auto"/>
        <w:right w:val="none" w:sz="0" w:space="0" w:color="auto"/>
      </w:divBdr>
      <w:divsChild>
        <w:div w:id="711924865">
          <w:marLeft w:val="0"/>
          <w:marRight w:val="0"/>
          <w:marTop w:val="0"/>
          <w:marBottom w:val="0"/>
          <w:divBdr>
            <w:top w:val="none" w:sz="0" w:space="0" w:color="auto"/>
            <w:left w:val="none" w:sz="0" w:space="0" w:color="auto"/>
            <w:bottom w:val="none" w:sz="0" w:space="0" w:color="auto"/>
            <w:right w:val="none" w:sz="0" w:space="0" w:color="auto"/>
          </w:divBdr>
          <w:divsChild>
            <w:div w:id="209257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3460">
      <w:bodyDiv w:val="1"/>
      <w:marLeft w:val="0"/>
      <w:marRight w:val="0"/>
      <w:marTop w:val="0"/>
      <w:marBottom w:val="0"/>
      <w:divBdr>
        <w:top w:val="none" w:sz="0" w:space="0" w:color="auto"/>
        <w:left w:val="none" w:sz="0" w:space="0" w:color="auto"/>
        <w:bottom w:val="none" w:sz="0" w:space="0" w:color="auto"/>
        <w:right w:val="none" w:sz="0" w:space="0" w:color="auto"/>
      </w:divBdr>
      <w:divsChild>
        <w:div w:id="1165558698">
          <w:marLeft w:val="0"/>
          <w:marRight w:val="0"/>
          <w:marTop w:val="0"/>
          <w:marBottom w:val="0"/>
          <w:divBdr>
            <w:top w:val="none" w:sz="0" w:space="0" w:color="auto"/>
            <w:left w:val="none" w:sz="0" w:space="0" w:color="auto"/>
            <w:bottom w:val="none" w:sz="0" w:space="0" w:color="auto"/>
            <w:right w:val="none" w:sz="0" w:space="0" w:color="auto"/>
          </w:divBdr>
          <w:divsChild>
            <w:div w:id="442311214">
              <w:marLeft w:val="0"/>
              <w:marRight w:val="0"/>
              <w:marTop w:val="0"/>
              <w:marBottom w:val="0"/>
              <w:divBdr>
                <w:top w:val="none" w:sz="0" w:space="0" w:color="auto"/>
                <w:left w:val="none" w:sz="0" w:space="0" w:color="auto"/>
                <w:bottom w:val="none" w:sz="0" w:space="0" w:color="auto"/>
                <w:right w:val="none" w:sz="0" w:space="0" w:color="auto"/>
              </w:divBdr>
            </w:div>
            <w:div w:id="1205677437">
              <w:marLeft w:val="0"/>
              <w:marRight w:val="0"/>
              <w:marTop w:val="0"/>
              <w:marBottom w:val="0"/>
              <w:divBdr>
                <w:top w:val="none" w:sz="0" w:space="0" w:color="auto"/>
                <w:left w:val="none" w:sz="0" w:space="0" w:color="auto"/>
                <w:bottom w:val="none" w:sz="0" w:space="0" w:color="auto"/>
                <w:right w:val="none" w:sz="0" w:space="0" w:color="auto"/>
              </w:divBdr>
            </w:div>
            <w:div w:id="689718391">
              <w:marLeft w:val="0"/>
              <w:marRight w:val="0"/>
              <w:marTop w:val="0"/>
              <w:marBottom w:val="0"/>
              <w:divBdr>
                <w:top w:val="none" w:sz="0" w:space="0" w:color="auto"/>
                <w:left w:val="none" w:sz="0" w:space="0" w:color="auto"/>
                <w:bottom w:val="none" w:sz="0" w:space="0" w:color="auto"/>
                <w:right w:val="none" w:sz="0" w:space="0" w:color="auto"/>
              </w:divBdr>
            </w:div>
            <w:div w:id="937180248">
              <w:marLeft w:val="0"/>
              <w:marRight w:val="0"/>
              <w:marTop w:val="0"/>
              <w:marBottom w:val="0"/>
              <w:divBdr>
                <w:top w:val="none" w:sz="0" w:space="0" w:color="auto"/>
                <w:left w:val="none" w:sz="0" w:space="0" w:color="auto"/>
                <w:bottom w:val="none" w:sz="0" w:space="0" w:color="auto"/>
                <w:right w:val="none" w:sz="0" w:space="0" w:color="auto"/>
              </w:divBdr>
            </w:div>
            <w:div w:id="282032372">
              <w:marLeft w:val="0"/>
              <w:marRight w:val="0"/>
              <w:marTop w:val="0"/>
              <w:marBottom w:val="0"/>
              <w:divBdr>
                <w:top w:val="none" w:sz="0" w:space="0" w:color="auto"/>
                <w:left w:val="none" w:sz="0" w:space="0" w:color="auto"/>
                <w:bottom w:val="none" w:sz="0" w:space="0" w:color="auto"/>
                <w:right w:val="none" w:sz="0" w:space="0" w:color="auto"/>
              </w:divBdr>
            </w:div>
            <w:div w:id="13311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13628">
      <w:bodyDiv w:val="1"/>
      <w:marLeft w:val="0"/>
      <w:marRight w:val="0"/>
      <w:marTop w:val="0"/>
      <w:marBottom w:val="0"/>
      <w:divBdr>
        <w:top w:val="none" w:sz="0" w:space="0" w:color="auto"/>
        <w:left w:val="none" w:sz="0" w:space="0" w:color="auto"/>
        <w:bottom w:val="none" w:sz="0" w:space="0" w:color="auto"/>
        <w:right w:val="none" w:sz="0" w:space="0" w:color="auto"/>
      </w:divBdr>
      <w:divsChild>
        <w:div w:id="156001548">
          <w:marLeft w:val="0"/>
          <w:marRight w:val="0"/>
          <w:marTop w:val="0"/>
          <w:marBottom w:val="0"/>
          <w:divBdr>
            <w:top w:val="none" w:sz="0" w:space="0" w:color="auto"/>
            <w:left w:val="none" w:sz="0" w:space="0" w:color="auto"/>
            <w:bottom w:val="none" w:sz="0" w:space="0" w:color="auto"/>
            <w:right w:val="none" w:sz="0" w:space="0" w:color="auto"/>
          </w:divBdr>
          <w:divsChild>
            <w:div w:id="194650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5837">
      <w:bodyDiv w:val="1"/>
      <w:marLeft w:val="0"/>
      <w:marRight w:val="0"/>
      <w:marTop w:val="0"/>
      <w:marBottom w:val="0"/>
      <w:divBdr>
        <w:top w:val="none" w:sz="0" w:space="0" w:color="auto"/>
        <w:left w:val="none" w:sz="0" w:space="0" w:color="auto"/>
        <w:bottom w:val="none" w:sz="0" w:space="0" w:color="auto"/>
        <w:right w:val="none" w:sz="0" w:space="0" w:color="auto"/>
      </w:divBdr>
      <w:divsChild>
        <w:div w:id="1767773656">
          <w:marLeft w:val="0"/>
          <w:marRight w:val="0"/>
          <w:marTop w:val="0"/>
          <w:marBottom w:val="0"/>
          <w:divBdr>
            <w:top w:val="none" w:sz="0" w:space="0" w:color="auto"/>
            <w:left w:val="none" w:sz="0" w:space="0" w:color="auto"/>
            <w:bottom w:val="none" w:sz="0" w:space="0" w:color="auto"/>
            <w:right w:val="none" w:sz="0" w:space="0" w:color="auto"/>
          </w:divBdr>
          <w:divsChild>
            <w:div w:id="707607492">
              <w:marLeft w:val="0"/>
              <w:marRight w:val="0"/>
              <w:marTop w:val="0"/>
              <w:marBottom w:val="0"/>
              <w:divBdr>
                <w:top w:val="none" w:sz="0" w:space="0" w:color="auto"/>
                <w:left w:val="none" w:sz="0" w:space="0" w:color="auto"/>
                <w:bottom w:val="none" w:sz="0" w:space="0" w:color="auto"/>
                <w:right w:val="none" w:sz="0" w:space="0" w:color="auto"/>
              </w:divBdr>
            </w:div>
            <w:div w:id="1547138075">
              <w:marLeft w:val="0"/>
              <w:marRight w:val="0"/>
              <w:marTop w:val="0"/>
              <w:marBottom w:val="0"/>
              <w:divBdr>
                <w:top w:val="none" w:sz="0" w:space="0" w:color="auto"/>
                <w:left w:val="none" w:sz="0" w:space="0" w:color="auto"/>
                <w:bottom w:val="none" w:sz="0" w:space="0" w:color="auto"/>
                <w:right w:val="none" w:sz="0" w:space="0" w:color="auto"/>
              </w:divBdr>
            </w:div>
            <w:div w:id="16531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3488">
      <w:bodyDiv w:val="1"/>
      <w:marLeft w:val="0"/>
      <w:marRight w:val="0"/>
      <w:marTop w:val="0"/>
      <w:marBottom w:val="0"/>
      <w:divBdr>
        <w:top w:val="none" w:sz="0" w:space="0" w:color="auto"/>
        <w:left w:val="none" w:sz="0" w:space="0" w:color="auto"/>
        <w:bottom w:val="none" w:sz="0" w:space="0" w:color="auto"/>
        <w:right w:val="none" w:sz="0" w:space="0" w:color="auto"/>
      </w:divBdr>
      <w:divsChild>
        <w:div w:id="1582520107">
          <w:marLeft w:val="0"/>
          <w:marRight w:val="0"/>
          <w:marTop w:val="0"/>
          <w:marBottom w:val="0"/>
          <w:divBdr>
            <w:top w:val="none" w:sz="0" w:space="0" w:color="auto"/>
            <w:left w:val="none" w:sz="0" w:space="0" w:color="auto"/>
            <w:bottom w:val="none" w:sz="0" w:space="0" w:color="auto"/>
            <w:right w:val="none" w:sz="0" w:space="0" w:color="auto"/>
          </w:divBdr>
          <w:divsChild>
            <w:div w:id="764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4870">
      <w:bodyDiv w:val="1"/>
      <w:marLeft w:val="0"/>
      <w:marRight w:val="0"/>
      <w:marTop w:val="0"/>
      <w:marBottom w:val="0"/>
      <w:divBdr>
        <w:top w:val="none" w:sz="0" w:space="0" w:color="auto"/>
        <w:left w:val="none" w:sz="0" w:space="0" w:color="auto"/>
        <w:bottom w:val="none" w:sz="0" w:space="0" w:color="auto"/>
        <w:right w:val="none" w:sz="0" w:space="0" w:color="auto"/>
      </w:divBdr>
      <w:divsChild>
        <w:div w:id="1137994510">
          <w:marLeft w:val="0"/>
          <w:marRight w:val="0"/>
          <w:marTop w:val="0"/>
          <w:marBottom w:val="0"/>
          <w:divBdr>
            <w:top w:val="none" w:sz="0" w:space="0" w:color="auto"/>
            <w:left w:val="none" w:sz="0" w:space="0" w:color="auto"/>
            <w:bottom w:val="none" w:sz="0" w:space="0" w:color="auto"/>
            <w:right w:val="none" w:sz="0" w:space="0" w:color="auto"/>
          </w:divBdr>
          <w:divsChild>
            <w:div w:id="1442382843">
              <w:marLeft w:val="0"/>
              <w:marRight w:val="0"/>
              <w:marTop w:val="0"/>
              <w:marBottom w:val="0"/>
              <w:divBdr>
                <w:top w:val="none" w:sz="0" w:space="0" w:color="auto"/>
                <w:left w:val="none" w:sz="0" w:space="0" w:color="auto"/>
                <w:bottom w:val="none" w:sz="0" w:space="0" w:color="auto"/>
                <w:right w:val="none" w:sz="0" w:space="0" w:color="auto"/>
              </w:divBdr>
            </w:div>
            <w:div w:id="756026208">
              <w:marLeft w:val="0"/>
              <w:marRight w:val="0"/>
              <w:marTop w:val="0"/>
              <w:marBottom w:val="0"/>
              <w:divBdr>
                <w:top w:val="none" w:sz="0" w:space="0" w:color="auto"/>
                <w:left w:val="none" w:sz="0" w:space="0" w:color="auto"/>
                <w:bottom w:val="none" w:sz="0" w:space="0" w:color="auto"/>
                <w:right w:val="none" w:sz="0" w:space="0" w:color="auto"/>
              </w:divBdr>
            </w:div>
            <w:div w:id="21069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7788">
      <w:bodyDiv w:val="1"/>
      <w:marLeft w:val="0"/>
      <w:marRight w:val="0"/>
      <w:marTop w:val="0"/>
      <w:marBottom w:val="0"/>
      <w:divBdr>
        <w:top w:val="none" w:sz="0" w:space="0" w:color="auto"/>
        <w:left w:val="none" w:sz="0" w:space="0" w:color="auto"/>
        <w:bottom w:val="none" w:sz="0" w:space="0" w:color="auto"/>
        <w:right w:val="none" w:sz="0" w:space="0" w:color="auto"/>
      </w:divBdr>
      <w:divsChild>
        <w:div w:id="624779522">
          <w:marLeft w:val="0"/>
          <w:marRight w:val="0"/>
          <w:marTop w:val="0"/>
          <w:marBottom w:val="0"/>
          <w:divBdr>
            <w:top w:val="none" w:sz="0" w:space="0" w:color="auto"/>
            <w:left w:val="none" w:sz="0" w:space="0" w:color="auto"/>
            <w:bottom w:val="none" w:sz="0" w:space="0" w:color="auto"/>
            <w:right w:val="none" w:sz="0" w:space="0" w:color="auto"/>
          </w:divBdr>
          <w:divsChild>
            <w:div w:id="44751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3958">
      <w:bodyDiv w:val="1"/>
      <w:marLeft w:val="0"/>
      <w:marRight w:val="0"/>
      <w:marTop w:val="0"/>
      <w:marBottom w:val="0"/>
      <w:divBdr>
        <w:top w:val="none" w:sz="0" w:space="0" w:color="auto"/>
        <w:left w:val="none" w:sz="0" w:space="0" w:color="auto"/>
        <w:bottom w:val="none" w:sz="0" w:space="0" w:color="auto"/>
        <w:right w:val="none" w:sz="0" w:space="0" w:color="auto"/>
      </w:divBdr>
      <w:divsChild>
        <w:div w:id="325322496">
          <w:marLeft w:val="0"/>
          <w:marRight w:val="0"/>
          <w:marTop w:val="0"/>
          <w:marBottom w:val="0"/>
          <w:divBdr>
            <w:top w:val="none" w:sz="0" w:space="0" w:color="auto"/>
            <w:left w:val="none" w:sz="0" w:space="0" w:color="auto"/>
            <w:bottom w:val="none" w:sz="0" w:space="0" w:color="auto"/>
            <w:right w:val="none" w:sz="0" w:space="0" w:color="auto"/>
          </w:divBdr>
          <w:divsChild>
            <w:div w:id="11413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2345">
      <w:bodyDiv w:val="1"/>
      <w:marLeft w:val="0"/>
      <w:marRight w:val="0"/>
      <w:marTop w:val="0"/>
      <w:marBottom w:val="0"/>
      <w:divBdr>
        <w:top w:val="none" w:sz="0" w:space="0" w:color="auto"/>
        <w:left w:val="none" w:sz="0" w:space="0" w:color="auto"/>
        <w:bottom w:val="none" w:sz="0" w:space="0" w:color="auto"/>
        <w:right w:val="none" w:sz="0" w:space="0" w:color="auto"/>
      </w:divBdr>
      <w:divsChild>
        <w:div w:id="885919432">
          <w:marLeft w:val="0"/>
          <w:marRight w:val="0"/>
          <w:marTop w:val="0"/>
          <w:marBottom w:val="0"/>
          <w:divBdr>
            <w:top w:val="none" w:sz="0" w:space="0" w:color="auto"/>
            <w:left w:val="none" w:sz="0" w:space="0" w:color="auto"/>
            <w:bottom w:val="none" w:sz="0" w:space="0" w:color="auto"/>
            <w:right w:val="none" w:sz="0" w:space="0" w:color="auto"/>
          </w:divBdr>
          <w:divsChild>
            <w:div w:id="86124503">
              <w:marLeft w:val="0"/>
              <w:marRight w:val="0"/>
              <w:marTop w:val="0"/>
              <w:marBottom w:val="0"/>
              <w:divBdr>
                <w:top w:val="none" w:sz="0" w:space="0" w:color="auto"/>
                <w:left w:val="none" w:sz="0" w:space="0" w:color="auto"/>
                <w:bottom w:val="none" w:sz="0" w:space="0" w:color="auto"/>
                <w:right w:val="none" w:sz="0" w:space="0" w:color="auto"/>
              </w:divBdr>
            </w:div>
            <w:div w:id="1783107231">
              <w:marLeft w:val="0"/>
              <w:marRight w:val="0"/>
              <w:marTop w:val="0"/>
              <w:marBottom w:val="0"/>
              <w:divBdr>
                <w:top w:val="none" w:sz="0" w:space="0" w:color="auto"/>
                <w:left w:val="none" w:sz="0" w:space="0" w:color="auto"/>
                <w:bottom w:val="none" w:sz="0" w:space="0" w:color="auto"/>
                <w:right w:val="none" w:sz="0" w:space="0" w:color="auto"/>
              </w:divBdr>
            </w:div>
            <w:div w:id="13141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29804">
      <w:bodyDiv w:val="1"/>
      <w:marLeft w:val="0"/>
      <w:marRight w:val="0"/>
      <w:marTop w:val="0"/>
      <w:marBottom w:val="0"/>
      <w:divBdr>
        <w:top w:val="none" w:sz="0" w:space="0" w:color="auto"/>
        <w:left w:val="none" w:sz="0" w:space="0" w:color="auto"/>
        <w:bottom w:val="none" w:sz="0" w:space="0" w:color="auto"/>
        <w:right w:val="none" w:sz="0" w:space="0" w:color="auto"/>
      </w:divBdr>
      <w:divsChild>
        <w:div w:id="635112216">
          <w:marLeft w:val="0"/>
          <w:marRight w:val="0"/>
          <w:marTop w:val="0"/>
          <w:marBottom w:val="0"/>
          <w:divBdr>
            <w:top w:val="none" w:sz="0" w:space="0" w:color="auto"/>
            <w:left w:val="none" w:sz="0" w:space="0" w:color="auto"/>
            <w:bottom w:val="none" w:sz="0" w:space="0" w:color="auto"/>
            <w:right w:val="none" w:sz="0" w:space="0" w:color="auto"/>
          </w:divBdr>
          <w:divsChild>
            <w:div w:id="1813255977">
              <w:marLeft w:val="0"/>
              <w:marRight w:val="0"/>
              <w:marTop w:val="0"/>
              <w:marBottom w:val="0"/>
              <w:divBdr>
                <w:top w:val="none" w:sz="0" w:space="0" w:color="auto"/>
                <w:left w:val="none" w:sz="0" w:space="0" w:color="auto"/>
                <w:bottom w:val="none" w:sz="0" w:space="0" w:color="auto"/>
                <w:right w:val="none" w:sz="0" w:space="0" w:color="auto"/>
              </w:divBdr>
            </w:div>
            <w:div w:id="195850236">
              <w:marLeft w:val="0"/>
              <w:marRight w:val="0"/>
              <w:marTop w:val="0"/>
              <w:marBottom w:val="0"/>
              <w:divBdr>
                <w:top w:val="none" w:sz="0" w:space="0" w:color="auto"/>
                <w:left w:val="none" w:sz="0" w:space="0" w:color="auto"/>
                <w:bottom w:val="none" w:sz="0" w:space="0" w:color="auto"/>
                <w:right w:val="none" w:sz="0" w:space="0" w:color="auto"/>
              </w:divBdr>
            </w:div>
            <w:div w:id="1031226651">
              <w:marLeft w:val="0"/>
              <w:marRight w:val="0"/>
              <w:marTop w:val="0"/>
              <w:marBottom w:val="0"/>
              <w:divBdr>
                <w:top w:val="none" w:sz="0" w:space="0" w:color="auto"/>
                <w:left w:val="none" w:sz="0" w:space="0" w:color="auto"/>
                <w:bottom w:val="none" w:sz="0" w:space="0" w:color="auto"/>
                <w:right w:val="none" w:sz="0" w:space="0" w:color="auto"/>
              </w:divBdr>
            </w:div>
            <w:div w:id="658995675">
              <w:marLeft w:val="0"/>
              <w:marRight w:val="0"/>
              <w:marTop w:val="0"/>
              <w:marBottom w:val="0"/>
              <w:divBdr>
                <w:top w:val="none" w:sz="0" w:space="0" w:color="auto"/>
                <w:left w:val="none" w:sz="0" w:space="0" w:color="auto"/>
                <w:bottom w:val="none" w:sz="0" w:space="0" w:color="auto"/>
                <w:right w:val="none" w:sz="0" w:space="0" w:color="auto"/>
              </w:divBdr>
            </w:div>
            <w:div w:id="1874145106">
              <w:marLeft w:val="0"/>
              <w:marRight w:val="0"/>
              <w:marTop w:val="0"/>
              <w:marBottom w:val="0"/>
              <w:divBdr>
                <w:top w:val="none" w:sz="0" w:space="0" w:color="auto"/>
                <w:left w:val="none" w:sz="0" w:space="0" w:color="auto"/>
                <w:bottom w:val="none" w:sz="0" w:space="0" w:color="auto"/>
                <w:right w:val="none" w:sz="0" w:space="0" w:color="auto"/>
              </w:divBdr>
            </w:div>
            <w:div w:id="966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16030">
      <w:bodyDiv w:val="1"/>
      <w:marLeft w:val="0"/>
      <w:marRight w:val="0"/>
      <w:marTop w:val="0"/>
      <w:marBottom w:val="0"/>
      <w:divBdr>
        <w:top w:val="none" w:sz="0" w:space="0" w:color="auto"/>
        <w:left w:val="none" w:sz="0" w:space="0" w:color="auto"/>
        <w:bottom w:val="none" w:sz="0" w:space="0" w:color="auto"/>
        <w:right w:val="none" w:sz="0" w:space="0" w:color="auto"/>
      </w:divBdr>
      <w:divsChild>
        <w:div w:id="352147413">
          <w:marLeft w:val="0"/>
          <w:marRight w:val="0"/>
          <w:marTop w:val="0"/>
          <w:marBottom w:val="0"/>
          <w:divBdr>
            <w:top w:val="none" w:sz="0" w:space="0" w:color="auto"/>
            <w:left w:val="none" w:sz="0" w:space="0" w:color="auto"/>
            <w:bottom w:val="none" w:sz="0" w:space="0" w:color="auto"/>
            <w:right w:val="none" w:sz="0" w:space="0" w:color="auto"/>
          </w:divBdr>
          <w:divsChild>
            <w:div w:id="397213908">
              <w:marLeft w:val="0"/>
              <w:marRight w:val="0"/>
              <w:marTop w:val="0"/>
              <w:marBottom w:val="0"/>
              <w:divBdr>
                <w:top w:val="none" w:sz="0" w:space="0" w:color="auto"/>
                <w:left w:val="none" w:sz="0" w:space="0" w:color="auto"/>
                <w:bottom w:val="none" w:sz="0" w:space="0" w:color="auto"/>
                <w:right w:val="none" w:sz="0" w:space="0" w:color="auto"/>
              </w:divBdr>
            </w:div>
            <w:div w:id="1045369307">
              <w:marLeft w:val="0"/>
              <w:marRight w:val="0"/>
              <w:marTop w:val="0"/>
              <w:marBottom w:val="0"/>
              <w:divBdr>
                <w:top w:val="none" w:sz="0" w:space="0" w:color="auto"/>
                <w:left w:val="none" w:sz="0" w:space="0" w:color="auto"/>
                <w:bottom w:val="none" w:sz="0" w:space="0" w:color="auto"/>
                <w:right w:val="none" w:sz="0" w:space="0" w:color="auto"/>
              </w:divBdr>
            </w:div>
            <w:div w:id="26229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6118">
      <w:bodyDiv w:val="1"/>
      <w:marLeft w:val="0"/>
      <w:marRight w:val="0"/>
      <w:marTop w:val="0"/>
      <w:marBottom w:val="0"/>
      <w:divBdr>
        <w:top w:val="none" w:sz="0" w:space="0" w:color="auto"/>
        <w:left w:val="none" w:sz="0" w:space="0" w:color="auto"/>
        <w:bottom w:val="none" w:sz="0" w:space="0" w:color="auto"/>
        <w:right w:val="none" w:sz="0" w:space="0" w:color="auto"/>
      </w:divBdr>
      <w:divsChild>
        <w:div w:id="435249156">
          <w:marLeft w:val="0"/>
          <w:marRight w:val="0"/>
          <w:marTop w:val="0"/>
          <w:marBottom w:val="0"/>
          <w:divBdr>
            <w:top w:val="none" w:sz="0" w:space="0" w:color="auto"/>
            <w:left w:val="none" w:sz="0" w:space="0" w:color="auto"/>
            <w:bottom w:val="none" w:sz="0" w:space="0" w:color="auto"/>
            <w:right w:val="none" w:sz="0" w:space="0" w:color="auto"/>
          </w:divBdr>
          <w:divsChild>
            <w:div w:id="15730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105">
      <w:bodyDiv w:val="1"/>
      <w:marLeft w:val="0"/>
      <w:marRight w:val="0"/>
      <w:marTop w:val="0"/>
      <w:marBottom w:val="0"/>
      <w:divBdr>
        <w:top w:val="none" w:sz="0" w:space="0" w:color="auto"/>
        <w:left w:val="none" w:sz="0" w:space="0" w:color="auto"/>
        <w:bottom w:val="none" w:sz="0" w:space="0" w:color="auto"/>
        <w:right w:val="none" w:sz="0" w:space="0" w:color="auto"/>
      </w:divBdr>
      <w:divsChild>
        <w:div w:id="564605713">
          <w:marLeft w:val="0"/>
          <w:marRight w:val="0"/>
          <w:marTop w:val="0"/>
          <w:marBottom w:val="0"/>
          <w:divBdr>
            <w:top w:val="none" w:sz="0" w:space="0" w:color="auto"/>
            <w:left w:val="none" w:sz="0" w:space="0" w:color="auto"/>
            <w:bottom w:val="none" w:sz="0" w:space="0" w:color="auto"/>
            <w:right w:val="none" w:sz="0" w:space="0" w:color="auto"/>
          </w:divBdr>
          <w:divsChild>
            <w:div w:id="1222790630">
              <w:marLeft w:val="0"/>
              <w:marRight w:val="0"/>
              <w:marTop w:val="0"/>
              <w:marBottom w:val="0"/>
              <w:divBdr>
                <w:top w:val="none" w:sz="0" w:space="0" w:color="auto"/>
                <w:left w:val="none" w:sz="0" w:space="0" w:color="auto"/>
                <w:bottom w:val="none" w:sz="0" w:space="0" w:color="auto"/>
                <w:right w:val="none" w:sz="0" w:space="0" w:color="auto"/>
              </w:divBdr>
            </w:div>
            <w:div w:id="565117019">
              <w:marLeft w:val="0"/>
              <w:marRight w:val="0"/>
              <w:marTop w:val="0"/>
              <w:marBottom w:val="0"/>
              <w:divBdr>
                <w:top w:val="none" w:sz="0" w:space="0" w:color="auto"/>
                <w:left w:val="none" w:sz="0" w:space="0" w:color="auto"/>
                <w:bottom w:val="none" w:sz="0" w:space="0" w:color="auto"/>
                <w:right w:val="none" w:sz="0" w:space="0" w:color="auto"/>
              </w:divBdr>
            </w:div>
            <w:div w:id="517502233">
              <w:marLeft w:val="0"/>
              <w:marRight w:val="0"/>
              <w:marTop w:val="0"/>
              <w:marBottom w:val="0"/>
              <w:divBdr>
                <w:top w:val="none" w:sz="0" w:space="0" w:color="auto"/>
                <w:left w:val="none" w:sz="0" w:space="0" w:color="auto"/>
                <w:bottom w:val="none" w:sz="0" w:space="0" w:color="auto"/>
                <w:right w:val="none" w:sz="0" w:space="0" w:color="auto"/>
              </w:divBdr>
            </w:div>
            <w:div w:id="1695303279">
              <w:marLeft w:val="0"/>
              <w:marRight w:val="0"/>
              <w:marTop w:val="0"/>
              <w:marBottom w:val="0"/>
              <w:divBdr>
                <w:top w:val="none" w:sz="0" w:space="0" w:color="auto"/>
                <w:left w:val="none" w:sz="0" w:space="0" w:color="auto"/>
                <w:bottom w:val="none" w:sz="0" w:space="0" w:color="auto"/>
                <w:right w:val="none" w:sz="0" w:space="0" w:color="auto"/>
              </w:divBdr>
            </w:div>
            <w:div w:id="1027832265">
              <w:marLeft w:val="0"/>
              <w:marRight w:val="0"/>
              <w:marTop w:val="0"/>
              <w:marBottom w:val="0"/>
              <w:divBdr>
                <w:top w:val="none" w:sz="0" w:space="0" w:color="auto"/>
                <w:left w:val="none" w:sz="0" w:space="0" w:color="auto"/>
                <w:bottom w:val="none" w:sz="0" w:space="0" w:color="auto"/>
                <w:right w:val="none" w:sz="0" w:space="0" w:color="auto"/>
              </w:divBdr>
            </w:div>
            <w:div w:id="759444133">
              <w:marLeft w:val="0"/>
              <w:marRight w:val="0"/>
              <w:marTop w:val="0"/>
              <w:marBottom w:val="0"/>
              <w:divBdr>
                <w:top w:val="none" w:sz="0" w:space="0" w:color="auto"/>
                <w:left w:val="none" w:sz="0" w:space="0" w:color="auto"/>
                <w:bottom w:val="none" w:sz="0" w:space="0" w:color="auto"/>
                <w:right w:val="none" w:sz="0" w:space="0" w:color="auto"/>
              </w:divBdr>
            </w:div>
            <w:div w:id="1984239537">
              <w:marLeft w:val="0"/>
              <w:marRight w:val="0"/>
              <w:marTop w:val="0"/>
              <w:marBottom w:val="0"/>
              <w:divBdr>
                <w:top w:val="none" w:sz="0" w:space="0" w:color="auto"/>
                <w:left w:val="none" w:sz="0" w:space="0" w:color="auto"/>
                <w:bottom w:val="none" w:sz="0" w:space="0" w:color="auto"/>
                <w:right w:val="none" w:sz="0" w:space="0" w:color="auto"/>
              </w:divBdr>
            </w:div>
            <w:div w:id="1870794942">
              <w:marLeft w:val="0"/>
              <w:marRight w:val="0"/>
              <w:marTop w:val="0"/>
              <w:marBottom w:val="0"/>
              <w:divBdr>
                <w:top w:val="none" w:sz="0" w:space="0" w:color="auto"/>
                <w:left w:val="none" w:sz="0" w:space="0" w:color="auto"/>
                <w:bottom w:val="none" w:sz="0" w:space="0" w:color="auto"/>
                <w:right w:val="none" w:sz="0" w:space="0" w:color="auto"/>
              </w:divBdr>
            </w:div>
            <w:div w:id="1460101881">
              <w:marLeft w:val="0"/>
              <w:marRight w:val="0"/>
              <w:marTop w:val="0"/>
              <w:marBottom w:val="0"/>
              <w:divBdr>
                <w:top w:val="none" w:sz="0" w:space="0" w:color="auto"/>
                <w:left w:val="none" w:sz="0" w:space="0" w:color="auto"/>
                <w:bottom w:val="none" w:sz="0" w:space="0" w:color="auto"/>
                <w:right w:val="none" w:sz="0" w:space="0" w:color="auto"/>
              </w:divBdr>
            </w:div>
            <w:div w:id="401568348">
              <w:marLeft w:val="0"/>
              <w:marRight w:val="0"/>
              <w:marTop w:val="0"/>
              <w:marBottom w:val="0"/>
              <w:divBdr>
                <w:top w:val="none" w:sz="0" w:space="0" w:color="auto"/>
                <w:left w:val="none" w:sz="0" w:space="0" w:color="auto"/>
                <w:bottom w:val="none" w:sz="0" w:space="0" w:color="auto"/>
                <w:right w:val="none" w:sz="0" w:space="0" w:color="auto"/>
              </w:divBdr>
            </w:div>
            <w:div w:id="1565290391">
              <w:marLeft w:val="0"/>
              <w:marRight w:val="0"/>
              <w:marTop w:val="0"/>
              <w:marBottom w:val="0"/>
              <w:divBdr>
                <w:top w:val="none" w:sz="0" w:space="0" w:color="auto"/>
                <w:left w:val="none" w:sz="0" w:space="0" w:color="auto"/>
                <w:bottom w:val="none" w:sz="0" w:space="0" w:color="auto"/>
                <w:right w:val="none" w:sz="0" w:space="0" w:color="auto"/>
              </w:divBdr>
            </w:div>
            <w:div w:id="677658543">
              <w:marLeft w:val="0"/>
              <w:marRight w:val="0"/>
              <w:marTop w:val="0"/>
              <w:marBottom w:val="0"/>
              <w:divBdr>
                <w:top w:val="none" w:sz="0" w:space="0" w:color="auto"/>
                <w:left w:val="none" w:sz="0" w:space="0" w:color="auto"/>
                <w:bottom w:val="none" w:sz="0" w:space="0" w:color="auto"/>
                <w:right w:val="none" w:sz="0" w:space="0" w:color="auto"/>
              </w:divBdr>
            </w:div>
            <w:div w:id="863058467">
              <w:marLeft w:val="0"/>
              <w:marRight w:val="0"/>
              <w:marTop w:val="0"/>
              <w:marBottom w:val="0"/>
              <w:divBdr>
                <w:top w:val="none" w:sz="0" w:space="0" w:color="auto"/>
                <w:left w:val="none" w:sz="0" w:space="0" w:color="auto"/>
                <w:bottom w:val="none" w:sz="0" w:space="0" w:color="auto"/>
                <w:right w:val="none" w:sz="0" w:space="0" w:color="auto"/>
              </w:divBdr>
            </w:div>
            <w:div w:id="1925457438">
              <w:marLeft w:val="0"/>
              <w:marRight w:val="0"/>
              <w:marTop w:val="0"/>
              <w:marBottom w:val="0"/>
              <w:divBdr>
                <w:top w:val="none" w:sz="0" w:space="0" w:color="auto"/>
                <w:left w:val="none" w:sz="0" w:space="0" w:color="auto"/>
                <w:bottom w:val="none" w:sz="0" w:space="0" w:color="auto"/>
                <w:right w:val="none" w:sz="0" w:space="0" w:color="auto"/>
              </w:divBdr>
            </w:div>
            <w:div w:id="1931162875">
              <w:marLeft w:val="0"/>
              <w:marRight w:val="0"/>
              <w:marTop w:val="0"/>
              <w:marBottom w:val="0"/>
              <w:divBdr>
                <w:top w:val="none" w:sz="0" w:space="0" w:color="auto"/>
                <w:left w:val="none" w:sz="0" w:space="0" w:color="auto"/>
                <w:bottom w:val="none" w:sz="0" w:space="0" w:color="auto"/>
                <w:right w:val="none" w:sz="0" w:space="0" w:color="auto"/>
              </w:divBdr>
            </w:div>
            <w:div w:id="615526893">
              <w:marLeft w:val="0"/>
              <w:marRight w:val="0"/>
              <w:marTop w:val="0"/>
              <w:marBottom w:val="0"/>
              <w:divBdr>
                <w:top w:val="none" w:sz="0" w:space="0" w:color="auto"/>
                <w:left w:val="none" w:sz="0" w:space="0" w:color="auto"/>
                <w:bottom w:val="none" w:sz="0" w:space="0" w:color="auto"/>
                <w:right w:val="none" w:sz="0" w:space="0" w:color="auto"/>
              </w:divBdr>
            </w:div>
            <w:div w:id="1806116216">
              <w:marLeft w:val="0"/>
              <w:marRight w:val="0"/>
              <w:marTop w:val="0"/>
              <w:marBottom w:val="0"/>
              <w:divBdr>
                <w:top w:val="none" w:sz="0" w:space="0" w:color="auto"/>
                <w:left w:val="none" w:sz="0" w:space="0" w:color="auto"/>
                <w:bottom w:val="none" w:sz="0" w:space="0" w:color="auto"/>
                <w:right w:val="none" w:sz="0" w:space="0" w:color="auto"/>
              </w:divBdr>
            </w:div>
            <w:div w:id="70860612">
              <w:marLeft w:val="0"/>
              <w:marRight w:val="0"/>
              <w:marTop w:val="0"/>
              <w:marBottom w:val="0"/>
              <w:divBdr>
                <w:top w:val="none" w:sz="0" w:space="0" w:color="auto"/>
                <w:left w:val="none" w:sz="0" w:space="0" w:color="auto"/>
                <w:bottom w:val="none" w:sz="0" w:space="0" w:color="auto"/>
                <w:right w:val="none" w:sz="0" w:space="0" w:color="auto"/>
              </w:divBdr>
            </w:div>
            <w:div w:id="1040012816">
              <w:marLeft w:val="0"/>
              <w:marRight w:val="0"/>
              <w:marTop w:val="0"/>
              <w:marBottom w:val="0"/>
              <w:divBdr>
                <w:top w:val="none" w:sz="0" w:space="0" w:color="auto"/>
                <w:left w:val="none" w:sz="0" w:space="0" w:color="auto"/>
                <w:bottom w:val="none" w:sz="0" w:space="0" w:color="auto"/>
                <w:right w:val="none" w:sz="0" w:space="0" w:color="auto"/>
              </w:divBdr>
            </w:div>
            <w:div w:id="8467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5548">
      <w:bodyDiv w:val="1"/>
      <w:marLeft w:val="0"/>
      <w:marRight w:val="0"/>
      <w:marTop w:val="0"/>
      <w:marBottom w:val="0"/>
      <w:divBdr>
        <w:top w:val="none" w:sz="0" w:space="0" w:color="auto"/>
        <w:left w:val="none" w:sz="0" w:space="0" w:color="auto"/>
        <w:bottom w:val="none" w:sz="0" w:space="0" w:color="auto"/>
        <w:right w:val="none" w:sz="0" w:space="0" w:color="auto"/>
      </w:divBdr>
      <w:divsChild>
        <w:div w:id="1527717851">
          <w:marLeft w:val="0"/>
          <w:marRight w:val="0"/>
          <w:marTop w:val="0"/>
          <w:marBottom w:val="0"/>
          <w:divBdr>
            <w:top w:val="none" w:sz="0" w:space="0" w:color="auto"/>
            <w:left w:val="none" w:sz="0" w:space="0" w:color="auto"/>
            <w:bottom w:val="none" w:sz="0" w:space="0" w:color="auto"/>
            <w:right w:val="none" w:sz="0" w:space="0" w:color="auto"/>
          </w:divBdr>
          <w:divsChild>
            <w:div w:id="479425698">
              <w:marLeft w:val="0"/>
              <w:marRight w:val="0"/>
              <w:marTop w:val="0"/>
              <w:marBottom w:val="0"/>
              <w:divBdr>
                <w:top w:val="none" w:sz="0" w:space="0" w:color="auto"/>
                <w:left w:val="none" w:sz="0" w:space="0" w:color="auto"/>
                <w:bottom w:val="none" w:sz="0" w:space="0" w:color="auto"/>
                <w:right w:val="none" w:sz="0" w:space="0" w:color="auto"/>
              </w:divBdr>
            </w:div>
            <w:div w:id="307132654">
              <w:marLeft w:val="0"/>
              <w:marRight w:val="0"/>
              <w:marTop w:val="0"/>
              <w:marBottom w:val="0"/>
              <w:divBdr>
                <w:top w:val="none" w:sz="0" w:space="0" w:color="auto"/>
                <w:left w:val="none" w:sz="0" w:space="0" w:color="auto"/>
                <w:bottom w:val="none" w:sz="0" w:space="0" w:color="auto"/>
                <w:right w:val="none" w:sz="0" w:space="0" w:color="auto"/>
              </w:divBdr>
            </w:div>
            <w:div w:id="1796369588">
              <w:marLeft w:val="0"/>
              <w:marRight w:val="0"/>
              <w:marTop w:val="0"/>
              <w:marBottom w:val="0"/>
              <w:divBdr>
                <w:top w:val="none" w:sz="0" w:space="0" w:color="auto"/>
                <w:left w:val="none" w:sz="0" w:space="0" w:color="auto"/>
                <w:bottom w:val="none" w:sz="0" w:space="0" w:color="auto"/>
                <w:right w:val="none" w:sz="0" w:space="0" w:color="auto"/>
              </w:divBdr>
            </w:div>
            <w:div w:id="1300381340">
              <w:marLeft w:val="0"/>
              <w:marRight w:val="0"/>
              <w:marTop w:val="0"/>
              <w:marBottom w:val="0"/>
              <w:divBdr>
                <w:top w:val="none" w:sz="0" w:space="0" w:color="auto"/>
                <w:left w:val="none" w:sz="0" w:space="0" w:color="auto"/>
                <w:bottom w:val="none" w:sz="0" w:space="0" w:color="auto"/>
                <w:right w:val="none" w:sz="0" w:space="0" w:color="auto"/>
              </w:divBdr>
            </w:div>
            <w:div w:id="322465203">
              <w:marLeft w:val="0"/>
              <w:marRight w:val="0"/>
              <w:marTop w:val="0"/>
              <w:marBottom w:val="0"/>
              <w:divBdr>
                <w:top w:val="none" w:sz="0" w:space="0" w:color="auto"/>
                <w:left w:val="none" w:sz="0" w:space="0" w:color="auto"/>
                <w:bottom w:val="none" w:sz="0" w:space="0" w:color="auto"/>
                <w:right w:val="none" w:sz="0" w:space="0" w:color="auto"/>
              </w:divBdr>
            </w:div>
            <w:div w:id="393041371">
              <w:marLeft w:val="0"/>
              <w:marRight w:val="0"/>
              <w:marTop w:val="0"/>
              <w:marBottom w:val="0"/>
              <w:divBdr>
                <w:top w:val="none" w:sz="0" w:space="0" w:color="auto"/>
                <w:left w:val="none" w:sz="0" w:space="0" w:color="auto"/>
                <w:bottom w:val="none" w:sz="0" w:space="0" w:color="auto"/>
                <w:right w:val="none" w:sz="0" w:space="0" w:color="auto"/>
              </w:divBdr>
            </w:div>
            <w:div w:id="1616212291">
              <w:marLeft w:val="0"/>
              <w:marRight w:val="0"/>
              <w:marTop w:val="0"/>
              <w:marBottom w:val="0"/>
              <w:divBdr>
                <w:top w:val="none" w:sz="0" w:space="0" w:color="auto"/>
                <w:left w:val="none" w:sz="0" w:space="0" w:color="auto"/>
                <w:bottom w:val="none" w:sz="0" w:space="0" w:color="auto"/>
                <w:right w:val="none" w:sz="0" w:space="0" w:color="auto"/>
              </w:divBdr>
            </w:div>
            <w:div w:id="1304121750">
              <w:marLeft w:val="0"/>
              <w:marRight w:val="0"/>
              <w:marTop w:val="0"/>
              <w:marBottom w:val="0"/>
              <w:divBdr>
                <w:top w:val="none" w:sz="0" w:space="0" w:color="auto"/>
                <w:left w:val="none" w:sz="0" w:space="0" w:color="auto"/>
                <w:bottom w:val="none" w:sz="0" w:space="0" w:color="auto"/>
                <w:right w:val="none" w:sz="0" w:space="0" w:color="auto"/>
              </w:divBdr>
            </w:div>
            <w:div w:id="3954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0805">
      <w:bodyDiv w:val="1"/>
      <w:marLeft w:val="0"/>
      <w:marRight w:val="0"/>
      <w:marTop w:val="0"/>
      <w:marBottom w:val="0"/>
      <w:divBdr>
        <w:top w:val="none" w:sz="0" w:space="0" w:color="auto"/>
        <w:left w:val="none" w:sz="0" w:space="0" w:color="auto"/>
        <w:bottom w:val="none" w:sz="0" w:space="0" w:color="auto"/>
        <w:right w:val="none" w:sz="0" w:space="0" w:color="auto"/>
      </w:divBdr>
      <w:divsChild>
        <w:div w:id="254673294">
          <w:marLeft w:val="0"/>
          <w:marRight w:val="0"/>
          <w:marTop w:val="0"/>
          <w:marBottom w:val="0"/>
          <w:divBdr>
            <w:top w:val="none" w:sz="0" w:space="0" w:color="auto"/>
            <w:left w:val="none" w:sz="0" w:space="0" w:color="auto"/>
            <w:bottom w:val="none" w:sz="0" w:space="0" w:color="auto"/>
            <w:right w:val="none" w:sz="0" w:space="0" w:color="auto"/>
          </w:divBdr>
          <w:divsChild>
            <w:div w:id="9560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2121">
      <w:bodyDiv w:val="1"/>
      <w:marLeft w:val="0"/>
      <w:marRight w:val="0"/>
      <w:marTop w:val="0"/>
      <w:marBottom w:val="0"/>
      <w:divBdr>
        <w:top w:val="none" w:sz="0" w:space="0" w:color="auto"/>
        <w:left w:val="none" w:sz="0" w:space="0" w:color="auto"/>
        <w:bottom w:val="none" w:sz="0" w:space="0" w:color="auto"/>
        <w:right w:val="none" w:sz="0" w:space="0" w:color="auto"/>
      </w:divBdr>
      <w:divsChild>
        <w:div w:id="1498616558">
          <w:marLeft w:val="0"/>
          <w:marRight w:val="0"/>
          <w:marTop w:val="0"/>
          <w:marBottom w:val="0"/>
          <w:divBdr>
            <w:top w:val="none" w:sz="0" w:space="0" w:color="auto"/>
            <w:left w:val="none" w:sz="0" w:space="0" w:color="auto"/>
            <w:bottom w:val="none" w:sz="0" w:space="0" w:color="auto"/>
            <w:right w:val="none" w:sz="0" w:space="0" w:color="auto"/>
          </w:divBdr>
          <w:divsChild>
            <w:div w:id="59008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405">
      <w:bodyDiv w:val="1"/>
      <w:marLeft w:val="0"/>
      <w:marRight w:val="0"/>
      <w:marTop w:val="0"/>
      <w:marBottom w:val="0"/>
      <w:divBdr>
        <w:top w:val="none" w:sz="0" w:space="0" w:color="auto"/>
        <w:left w:val="none" w:sz="0" w:space="0" w:color="auto"/>
        <w:bottom w:val="none" w:sz="0" w:space="0" w:color="auto"/>
        <w:right w:val="none" w:sz="0" w:space="0" w:color="auto"/>
      </w:divBdr>
      <w:divsChild>
        <w:div w:id="28144259">
          <w:marLeft w:val="0"/>
          <w:marRight w:val="0"/>
          <w:marTop w:val="0"/>
          <w:marBottom w:val="0"/>
          <w:divBdr>
            <w:top w:val="none" w:sz="0" w:space="0" w:color="auto"/>
            <w:left w:val="none" w:sz="0" w:space="0" w:color="auto"/>
            <w:bottom w:val="none" w:sz="0" w:space="0" w:color="auto"/>
            <w:right w:val="none" w:sz="0" w:space="0" w:color="auto"/>
          </w:divBdr>
          <w:divsChild>
            <w:div w:id="17356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7046">
      <w:bodyDiv w:val="1"/>
      <w:marLeft w:val="0"/>
      <w:marRight w:val="0"/>
      <w:marTop w:val="0"/>
      <w:marBottom w:val="0"/>
      <w:divBdr>
        <w:top w:val="none" w:sz="0" w:space="0" w:color="auto"/>
        <w:left w:val="none" w:sz="0" w:space="0" w:color="auto"/>
        <w:bottom w:val="none" w:sz="0" w:space="0" w:color="auto"/>
        <w:right w:val="none" w:sz="0" w:space="0" w:color="auto"/>
      </w:divBdr>
      <w:divsChild>
        <w:div w:id="686564976">
          <w:marLeft w:val="0"/>
          <w:marRight w:val="0"/>
          <w:marTop w:val="0"/>
          <w:marBottom w:val="0"/>
          <w:divBdr>
            <w:top w:val="none" w:sz="0" w:space="0" w:color="auto"/>
            <w:left w:val="none" w:sz="0" w:space="0" w:color="auto"/>
            <w:bottom w:val="none" w:sz="0" w:space="0" w:color="auto"/>
            <w:right w:val="none" w:sz="0" w:space="0" w:color="auto"/>
          </w:divBdr>
          <w:divsChild>
            <w:div w:id="107590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95392">
      <w:bodyDiv w:val="1"/>
      <w:marLeft w:val="0"/>
      <w:marRight w:val="0"/>
      <w:marTop w:val="0"/>
      <w:marBottom w:val="0"/>
      <w:divBdr>
        <w:top w:val="none" w:sz="0" w:space="0" w:color="auto"/>
        <w:left w:val="none" w:sz="0" w:space="0" w:color="auto"/>
        <w:bottom w:val="none" w:sz="0" w:space="0" w:color="auto"/>
        <w:right w:val="none" w:sz="0" w:space="0" w:color="auto"/>
      </w:divBdr>
      <w:divsChild>
        <w:div w:id="284654869">
          <w:marLeft w:val="0"/>
          <w:marRight w:val="0"/>
          <w:marTop w:val="0"/>
          <w:marBottom w:val="0"/>
          <w:divBdr>
            <w:top w:val="none" w:sz="0" w:space="0" w:color="auto"/>
            <w:left w:val="none" w:sz="0" w:space="0" w:color="auto"/>
            <w:bottom w:val="none" w:sz="0" w:space="0" w:color="auto"/>
            <w:right w:val="none" w:sz="0" w:space="0" w:color="auto"/>
          </w:divBdr>
          <w:divsChild>
            <w:div w:id="15865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361">
      <w:bodyDiv w:val="1"/>
      <w:marLeft w:val="0"/>
      <w:marRight w:val="0"/>
      <w:marTop w:val="0"/>
      <w:marBottom w:val="0"/>
      <w:divBdr>
        <w:top w:val="none" w:sz="0" w:space="0" w:color="auto"/>
        <w:left w:val="none" w:sz="0" w:space="0" w:color="auto"/>
        <w:bottom w:val="none" w:sz="0" w:space="0" w:color="auto"/>
        <w:right w:val="none" w:sz="0" w:space="0" w:color="auto"/>
      </w:divBdr>
      <w:divsChild>
        <w:div w:id="261257573">
          <w:marLeft w:val="0"/>
          <w:marRight w:val="0"/>
          <w:marTop w:val="0"/>
          <w:marBottom w:val="0"/>
          <w:divBdr>
            <w:top w:val="none" w:sz="0" w:space="0" w:color="auto"/>
            <w:left w:val="none" w:sz="0" w:space="0" w:color="auto"/>
            <w:bottom w:val="none" w:sz="0" w:space="0" w:color="auto"/>
            <w:right w:val="none" w:sz="0" w:space="0" w:color="auto"/>
          </w:divBdr>
          <w:divsChild>
            <w:div w:id="6068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6779">
      <w:bodyDiv w:val="1"/>
      <w:marLeft w:val="0"/>
      <w:marRight w:val="0"/>
      <w:marTop w:val="0"/>
      <w:marBottom w:val="0"/>
      <w:divBdr>
        <w:top w:val="none" w:sz="0" w:space="0" w:color="auto"/>
        <w:left w:val="none" w:sz="0" w:space="0" w:color="auto"/>
        <w:bottom w:val="none" w:sz="0" w:space="0" w:color="auto"/>
        <w:right w:val="none" w:sz="0" w:space="0" w:color="auto"/>
      </w:divBdr>
      <w:divsChild>
        <w:div w:id="260726709">
          <w:marLeft w:val="0"/>
          <w:marRight w:val="0"/>
          <w:marTop w:val="0"/>
          <w:marBottom w:val="0"/>
          <w:divBdr>
            <w:top w:val="none" w:sz="0" w:space="0" w:color="auto"/>
            <w:left w:val="none" w:sz="0" w:space="0" w:color="auto"/>
            <w:bottom w:val="none" w:sz="0" w:space="0" w:color="auto"/>
            <w:right w:val="none" w:sz="0" w:space="0" w:color="auto"/>
          </w:divBdr>
          <w:divsChild>
            <w:div w:id="11422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3088">
      <w:bodyDiv w:val="1"/>
      <w:marLeft w:val="0"/>
      <w:marRight w:val="0"/>
      <w:marTop w:val="0"/>
      <w:marBottom w:val="0"/>
      <w:divBdr>
        <w:top w:val="none" w:sz="0" w:space="0" w:color="auto"/>
        <w:left w:val="none" w:sz="0" w:space="0" w:color="auto"/>
        <w:bottom w:val="none" w:sz="0" w:space="0" w:color="auto"/>
        <w:right w:val="none" w:sz="0" w:space="0" w:color="auto"/>
      </w:divBdr>
      <w:divsChild>
        <w:div w:id="641350488">
          <w:marLeft w:val="0"/>
          <w:marRight w:val="0"/>
          <w:marTop w:val="0"/>
          <w:marBottom w:val="0"/>
          <w:divBdr>
            <w:top w:val="none" w:sz="0" w:space="0" w:color="auto"/>
            <w:left w:val="none" w:sz="0" w:space="0" w:color="auto"/>
            <w:bottom w:val="none" w:sz="0" w:space="0" w:color="auto"/>
            <w:right w:val="none" w:sz="0" w:space="0" w:color="auto"/>
          </w:divBdr>
          <w:divsChild>
            <w:div w:id="166562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8556">
      <w:bodyDiv w:val="1"/>
      <w:marLeft w:val="0"/>
      <w:marRight w:val="0"/>
      <w:marTop w:val="0"/>
      <w:marBottom w:val="0"/>
      <w:divBdr>
        <w:top w:val="none" w:sz="0" w:space="0" w:color="auto"/>
        <w:left w:val="none" w:sz="0" w:space="0" w:color="auto"/>
        <w:bottom w:val="none" w:sz="0" w:space="0" w:color="auto"/>
        <w:right w:val="none" w:sz="0" w:space="0" w:color="auto"/>
      </w:divBdr>
      <w:divsChild>
        <w:div w:id="478807853">
          <w:marLeft w:val="0"/>
          <w:marRight w:val="0"/>
          <w:marTop w:val="0"/>
          <w:marBottom w:val="0"/>
          <w:divBdr>
            <w:top w:val="none" w:sz="0" w:space="0" w:color="auto"/>
            <w:left w:val="none" w:sz="0" w:space="0" w:color="auto"/>
            <w:bottom w:val="none" w:sz="0" w:space="0" w:color="auto"/>
            <w:right w:val="none" w:sz="0" w:space="0" w:color="auto"/>
          </w:divBdr>
          <w:divsChild>
            <w:div w:id="400832575">
              <w:marLeft w:val="0"/>
              <w:marRight w:val="0"/>
              <w:marTop w:val="0"/>
              <w:marBottom w:val="0"/>
              <w:divBdr>
                <w:top w:val="none" w:sz="0" w:space="0" w:color="auto"/>
                <w:left w:val="none" w:sz="0" w:space="0" w:color="auto"/>
                <w:bottom w:val="none" w:sz="0" w:space="0" w:color="auto"/>
                <w:right w:val="none" w:sz="0" w:space="0" w:color="auto"/>
              </w:divBdr>
            </w:div>
            <w:div w:id="1665358415">
              <w:marLeft w:val="0"/>
              <w:marRight w:val="0"/>
              <w:marTop w:val="0"/>
              <w:marBottom w:val="0"/>
              <w:divBdr>
                <w:top w:val="none" w:sz="0" w:space="0" w:color="auto"/>
                <w:left w:val="none" w:sz="0" w:space="0" w:color="auto"/>
                <w:bottom w:val="none" w:sz="0" w:space="0" w:color="auto"/>
                <w:right w:val="none" w:sz="0" w:space="0" w:color="auto"/>
              </w:divBdr>
            </w:div>
            <w:div w:id="8728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9741">
      <w:bodyDiv w:val="1"/>
      <w:marLeft w:val="0"/>
      <w:marRight w:val="0"/>
      <w:marTop w:val="0"/>
      <w:marBottom w:val="0"/>
      <w:divBdr>
        <w:top w:val="none" w:sz="0" w:space="0" w:color="auto"/>
        <w:left w:val="none" w:sz="0" w:space="0" w:color="auto"/>
        <w:bottom w:val="none" w:sz="0" w:space="0" w:color="auto"/>
        <w:right w:val="none" w:sz="0" w:space="0" w:color="auto"/>
      </w:divBdr>
      <w:divsChild>
        <w:div w:id="662398201">
          <w:marLeft w:val="0"/>
          <w:marRight w:val="0"/>
          <w:marTop w:val="0"/>
          <w:marBottom w:val="0"/>
          <w:divBdr>
            <w:top w:val="none" w:sz="0" w:space="0" w:color="auto"/>
            <w:left w:val="none" w:sz="0" w:space="0" w:color="auto"/>
            <w:bottom w:val="none" w:sz="0" w:space="0" w:color="auto"/>
            <w:right w:val="none" w:sz="0" w:space="0" w:color="auto"/>
          </w:divBdr>
          <w:divsChild>
            <w:div w:id="1394082985">
              <w:marLeft w:val="0"/>
              <w:marRight w:val="0"/>
              <w:marTop w:val="0"/>
              <w:marBottom w:val="0"/>
              <w:divBdr>
                <w:top w:val="none" w:sz="0" w:space="0" w:color="auto"/>
                <w:left w:val="none" w:sz="0" w:space="0" w:color="auto"/>
                <w:bottom w:val="none" w:sz="0" w:space="0" w:color="auto"/>
                <w:right w:val="none" w:sz="0" w:space="0" w:color="auto"/>
              </w:divBdr>
            </w:div>
            <w:div w:id="1202783245">
              <w:marLeft w:val="0"/>
              <w:marRight w:val="0"/>
              <w:marTop w:val="0"/>
              <w:marBottom w:val="0"/>
              <w:divBdr>
                <w:top w:val="none" w:sz="0" w:space="0" w:color="auto"/>
                <w:left w:val="none" w:sz="0" w:space="0" w:color="auto"/>
                <w:bottom w:val="none" w:sz="0" w:space="0" w:color="auto"/>
                <w:right w:val="none" w:sz="0" w:space="0" w:color="auto"/>
              </w:divBdr>
            </w:div>
            <w:div w:id="1783721401">
              <w:marLeft w:val="0"/>
              <w:marRight w:val="0"/>
              <w:marTop w:val="0"/>
              <w:marBottom w:val="0"/>
              <w:divBdr>
                <w:top w:val="none" w:sz="0" w:space="0" w:color="auto"/>
                <w:left w:val="none" w:sz="0" w:space="0" w:color="auto"/>
                <w:bottom w:val="none" w:sz="0" w:space="0" w:color="auto"/>
                <w:right w:val="none" w:sz="0" w:space="0" w:color="auto"/>
              </w:divBdr>
            </w:div>
            <w:div w:id="2109080932">
              <w:marLeft w:val="0"/>
              <w:marRight w:val="0"/>
              <w:marTop w:val="0"/>
              <w:marBottom w:val="0"/>
              <w:divBdr>
                <w:top w:val="none" w:sz="0" w:space="0" w:color="auto"/>
                <w:left w:val="none" w:sz="0" w:space="0" w:color="auto"/>
                <w:bottom w:val="none" w:sz="0" w:space="0" w:color="auto"/>
                <w:right w:val="none" w:sz="0" w:space="0" w:color="auto"/>
              </w:divBdr>
            </w:div>
            <w:div w:id="11439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9899">
      <w:bodyDiv w:val="1"/>
      <w:marLeft w:val="0"/>
      <w:marRight w:val="0"/>
      <w:marTop w:val="0"/>
      <w:marBottom w:val="0"/>
      <w:divBdr>
        <w:top w:val="none" w:sz="0" w:space="0" w:color="auto"/>
        <w:left w:val="none" w:sz="0" w:space="0" w:color="auto"/>
        <w:bottom w:val="none" w:sz="0" w:space="0" w:color="auto"/>
        <w:right w:val="none" w:sz="0" w:space="0" w:color="auto"/>
      </w:divBdr>
      <w:divsChild>
        <w:div w:id="37973946">
          <w:marLeft w:val="0"/>
          <w:marRight w:val="0"/>
          <w:marTop w:val="0"/>
          <w:marBottom w:val="0"/>
          <w:divBdr>
            <w:top w:val="none" w:sz="0" w:space="0" w:color="auto"/>
            <w:left w:val="none" w:sz="0" w:space="0" w:color="auto"/>
            <w:bottom w:val="none" w:sz="0" w:space="0" w:color="auto"/>
            <w:right w:val="none" w:sz="0" w:space="0" w:color="auto"/>
          </w:divBdr>
          <w:divsChild>
            <w:div w:id="1423913131">
              <w:marLeft w:val="0"/>
              <w:marRight w:val="0"/>
              <w:marTop w:val="0"/>
              <w:marBottom w:val="0"/>
              <w:divBdr>
                <w:top w:val="none" w:sz="0" w:space="0" w:color="auto"/>
                <w:left w:val="none" w:sz="0" w:space="0" w:color="auto"/>
                <w:bottom w:val="none" w:sz="0" w:space="0" w:color="auto"/>
                <w:right w:val="none" w:sz="0" w:space="0" w:color="auto"/>
              </w:divBdr>
            </w:div>
            <w:div w:id="62863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7720">
      <w:bodyDiv w:val="1"/>
      <w:marLeft w:val="0"/>
      <w:marRight w:val="0"/>
      <w:marTop w:val="0"/>
      <w:marBottom w:val="0"/>
      <w:divBdr>
        <w:top w:val="none" w:sz="0" w:space="0" w:color="auto"/>
        <w:left w:val="none" w:sz="0" w:space="0" w:color="auto"/>
        <w:bottom w:val="none" w:sz="0" w:space="0" w:color="auto"/>
        <w:right w:val="none" w:sz="0" w:space="0" w:color="auto"/>
      </w:divBdr>
      <w:divsChild>
        <w:div w:id="1918898312">
          <w:marLeft w:val="0"/>
          <w:marRight w:val="0"/>
          <w:marTop w:val="0"/>
          <w:marBottom w:val="0"/>
          <w:divBdr>
            <w:top w:val="none" w:sz="0" w:space="0" w:color="auto"/>
            <w:left w:val="none" w:sz="0" w:space="0" w:color="auto"/>
            <w:bottom w:val="none" w:sz="0" w:space="0" w:color="auto"/>
            <w:right w:val="none" w:sz="0" w:space="0" w:color="auto"/>
          </w:divBdr>
          <w:divsChild>
            <w:div w:id="4911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6592">
      <w:bodyDiv w:val="1"/>
      <w:marLeft w:val="0"/>
      <w:marRight w:val="0"/>
      <w:marTop w:val="0"/>
      <w:marBottom w:val="0"/>
      <w:divBdr>
        <w:top w:val="none" w:sz="0" w:space="0" w:color="auto"/>
        <w:left w:val="none" w:sz="0" w:space="0" w:color="auto"/>
        <w:bottom w:val="none" w:sz="0" w:space="0" w:color="auto"/>
        <w:right w:val="none" w:sz="0" w:space="0" w:color="auto"/>
      </w:divBdr>
      <w:divsChild>
        <w:div w:id="1811971263">
          <w:marLeft w:val="0"/>
          <w:marRight w:val="0"/>
          <w:marTop w:val="0"/>
          <w:marBottom w:val="0"/>
          <w:divBdr>
            <w:top w:val="none" w:sz="0" w:space="0" w:color="auto"/>
            <w:left w:val="none" w:sz="0" w:space="0" w:color="auto"/>
            <w:bottom w:val="none" w:sz="0" w:space="0" w:color="auto"/>
            <w:right w:val="none" w:sz="0" w:space="0" w:color="auto"/>
          </w:divBdr>
          <w:divsChild>
            <w:div w:id="293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6823">
      <w:bodyDiv w:val="1"/>
      <w:marLeft w:val="0"/>
      <w:marRight w:val="0"/>
      <w:marTop w:val="0"/>
      <w:marBottom w:val="0"/>
      <w:divBdr>
        <w:top w:val="none" w:sz="0" w:space="0" w:color="auto"/>
        <w:left w:val="none" w:sz="0" w:space="0" w:color="auto"/>
        <w:bottom w:val="none" w:sz="0" w:space="0" w:color="auto"/>
        <w:right w:val="none" w:sz="0" w:space="0" w:color="auto"/>
      </w:divBdr>
      <w:divsChild>
        <w:div w:id="322851658">
          <w:marLeft w:val="0"/>
          <w:marRight w:val="0"/>
          <w:marTop w:val="0"/>
          <w:marBottom w:val="0"/>
          <w:divBdr>
            <w:top w:val="none" w:sz="0" w:space="0" w:color="auto"/>
            <w:left w:val="none" w:sz="0" w:space="0" w:color="auto"/>
            <w:bottom w:val="none" w:sz="0" w:space="0" w:color="auto"/>
            <w:right w:val="none" w:sz="0" w:space="0" w:color="auto"/>
          </w:divBdr>
          <w:divsChild>
            <w:div w:id="14775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4247">
      <w:bodyDiv w:val="1"/>
      <w:marLeft w:val="0"/>
      <w:marRight w:val="0"/>
      <w:marTop w:val="0"/>
      <w:marBottom w:val="0"/>
      <w:divBdr>
        <w:top w:val="none" w:sz="0" w:space="0" w:color="auto"/>
        <w:left w:val="none" w:sz="0" w:space="0" w:color="auto"/>
        <w:bottom w:val="none" w:sz="0" w:space="0" w:color="auto"/>
        <w:right w:val="none" w:sz="0" w:space="0" w:color="auto"/>
      </w:divBdr>
      <w:divsChild>
        <w:div w:id="2109763737">
          <w:marLeft w:val="0"/>
          <w:marRight w:val="0"/>
          <w:marTop w:val="0"/>
          <w:marBottom w:val="0"/>
          <w:divBdr>
            <w:top w:val="none" w:sz="0" w:space="0" w:color="auto"/>
            <w:left w:val="none" w:sz="0" w:space="0" w:color="auto"/>
            <w:bottom w:val="none" w:sz="0" w:space="0" w:color="auto"/>
            <w:right w:val="none" w:sz="0" w:space="0" w:color="auto"/>
          </w:divBdr>
          <w:divsChild>
            <w:div w:id="1898278775">
              <w:marLeft w:val="0"/>
              <w:marRight w:val="0"/>
              <w:marTop w:val="0"/>
              <w:marBottom w:val="0"/>
              <w:divBdr>
                <w:top w:val="none" w:sz="0" w:space="0" w:color="auto"/>
                <w:left w:val="none" w:sz="0" w:space="0" w:color="auto"/>
                <w:bottom w:val="none" w:sz="0" w:space="0" w:color="auto"/>
                <w:right w:val="none" w:sz="0" w:space="0" w:color="auto"/>
              </w:divBdr>
            </w:div>
            <w:div w:id="1451706983">
              <w:marLeft w:val="0"/>
              <w:marRight w:val="0"/>
              <w:marTop w:val="0"/>
              <w:marBottom w:val="0"/>
              <w:divBdr>
                <w:top w:val="none" w:sz="0" w:space="0" w:color="auto"/>
                <w:left w:val="none" w:sz="0" w:space="0" w:color="auto"/>
                <w:bottom w:val="none" w:sz="0" w:space="0" w:color="auto"/>
                <w:right w:val="none" w:sz="0" w:space="0" w:color="auto"/>
              </w:divBdr>
            </w:div>
            <w:div w:id="1942565329">
              <w:marLeft w:val="0"/>
              <w:marRight w:val="0"/>
              <w:marTop w:val="0"/>
              <w:marBottom w:val="0"/>
              <w:divBdr>
                <w:top w:val="none" w:sz="0" w:space="0" w:color="auto"/>
                <w:left w:val="none" w:sz="0" w:space="0" w:color="auto"/>
                <w:bottom w:val="none" w:sz="0" w:space="0" w:color="auto"/>
                <w:right w:val="none" w:sz="0" w:space="0" w:color="auto"/>
              </w:divBdr>
            </w:div>
            <w:div w:id="815337280">
              <w:marLeft w:val="0"/>
              <w:marRight w:val="0"/>
              <w:marTop w:val="0"/>
              <w:marBottom w:val="0"/>
              <w:divBdr>
                <w:top w:val="none" w:sz="0" w:space="0" w:color="auto"/>
                <w:left w:val="none" w:sz="0" w:space="0" w:color="auto"/>
                <w:bottom w:val="none" w:sz="0" w:space="0" w:color="auto"/>
                <w:right w:val="none" w:sz="0" w:space="0" w:color="auto"/>
              </w:divBdr>
            </w:div>
            <w:div w:id="2783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4417">
      <w:bodyDiv w:val="1"/>
      <w:marLeft w:val="0"/>
      <w:marRight w:val="0"/>
      <w:marTop w:val="0"/>
      <w:marBottom w:val="0"/>
      <w:divBdr>
        <w:top w:val="none" w:sz="0" w:space="0" w:color="auto"/>
        <w:left w:val="none" w:sz="0" w:space="0" w:color="auto"/>
        <w:bottom w:val="none" w:sz="0" w:space="0" w:color="auto"/>
        <w:right w:val="none" w:sz="0" w:space="0" w:color="auto"/>
      </w:divBdr>
      <w:divsChild>
        <w:div w:id="1868786581">
          <w:marLeft w:val="0"/>
          <w:marRight w:val="0"/>
          <w:marTop w:val="0"/>
          <w:marBottom w:val="0"/>
          <w:divBdr>
            <w:top w:val="none" w:sz="0" w:space="0" w:color="auto"/>
            <w:left w:val="none" w:sz="0" w:space="0" w:color="auto"/>
            <w:bottom w:val="none" w:sz="0" w:space="0" w:color="auto"/>
            <w:right w:val="none" w:sz="0" w:space="0" w:color="auto"/>
          </w:divBdr>
          <w:divsChild>
            <w:div w:id="1736389340">
              <w:marLeft w:val="0"/>
              <w:marRight w:val="0"/>
              <w:marTop w:val="0"/>
              <w:marBottom w:val="0"/>
              <w:divBdr>
                <w:top w:val="none" w:sz="0" w:space="0" w:color="auto"/>
                <w:left w:val="none" w:sz="0" w:space="0" w:color="auto"/>
                <w:bottom w:val="none" w:sz="0" w:space="0" w:color="auto"/>
                <w:right w:val="none" w:sz="0" w:space="0" w:color="auto"/>
              </w:divBdr>
            </w:div>
            <w:div w:id="1176505244">
              <w:marLeft w:val="0"/>
              <w:marRight w:val="0"/>
              <w:marTop w:val="0"/>
              <w:marBottom w:val="0"/>
              <w:divBdr>
                <w:top w:val="none" w:sz="0" w:space="0" w:color="auto"/>
                <w:left w:val="none" w:sz="0" w:space="0" w:color="auto"/>
                <w:bottom w:val="none" w:sz="0" w:space="0" w:color="auto"/>
                <w:right w:val="none" w:sz="0" w:space="0" w:color="auto"/>
              </w:divBdr>
            </w:div>
            <w:div w:id="1501847719">
              <w:marLeft w:val="0"/>
              <w:marRight w:val="0"/>
              <w:marTop w:val="0"/>
              <w:marBottom w:val="0"/>
              <w:divBdr>
                <w:top w:val="none" w:sz="0" w:space="0" w:color="auto"/>
                <w:left w:val="none" w:sz="0" w:space="0" w:color="auto"/>
                <w:bottom w:val="none" w:sz="0" w:space="0" w:color="auto"/>
                <w:right w:val="none" w:sz="0" w:space="0" w:color="auto"/>
              </w:divBdr>
            </w:div>
            <w:div w:id="170535643">
              <w:marLeft w:val="0"/>
              <w:marRight w:val="0"/>
              <w:marTop w:val="0"/>
              <w:marBottom w:val="0"/>
              <w:divBdr>
                <w:top w:val="none" w:sz="0" w:space="0" w:color="auto"/>
                <w:left w:val="none" w:sz="0" w:space="0" w:color="auto"/>
                <w:bottom w:val="none" w:sz="0" w:space="0" w:color="auto"/>
                <w:right w:val="none" w:sz="0" w:space="0" w:color="auto"/>
              </w:divBdr>
            </w:div>
            <w:div w:id="7540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3626">
      <w:bodyDiv w:val="1"/>
      <w:marLeft w:val="0"/>
      <w:marRight w:val="0"/>
      <w:marTop w:val="0"/>
      <w:marBottom w:val="0"/>
      <w:divBdr>
        <w:top w:val="none" w:sz="0" w:space="0" w:color="auto"/>
        <w:left w:val="none" w:sz="0" w:space="0" w:color="auto"/>
        <w:bottom w:val="none" w:sz="0" w:space="0" w:color="auto"/>
        <w:right w:val="none" w:sz="0" w:space="0" w:color="auto"/>
      </w:divBdr>
      <w:divsChild>
        <w:div w:id="1173838910">
          <w:marLeft w:val="0"/>
          <w:marRight w:val="0"/>
          <w:marTop w:val="0"/>
          <w:marBottom w:val="0"/>
          <w:divBdr>
            <w:top w:val="none" w:sz="0" w:space="0" w:color="auto"/>
            <w:left w:val="none" w:sz="0" w:space="0" w:color="auto"/>
            <w:bottom w:val="none" w:sz="0" w:space="0" w:color="auto"/>
            <w:right w:val="none" w:sz="0" w:space="0" w:color="auto"/>
          </w:divBdr>
          <w:divsChild>
            <w:div w:id="33484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3921">
      <w:bodyDiv w:val="1"/>
      <w:marLeft w:val="0"/>
      <w:marRight w:val="0"/>
      <w:marTop w:val="0"/>
      <w:marBottom w:val="0"/>
      <w:divBdr>
        <w:top w:val="none" w:sz="0" w:space="0" w:color="auto"/>
        <w:left w:val="none" w:sz="0" w:space="0" w:color="auto"/>
        <w:bottom w:val="none" w:sz="0" w:space="0" w:color="auto"/>
        <w:right w:val="none" w:sz="0" w:space="0" w:color="auto"/>
      </w:divBdr>
      <w:divsChild>
        <w:div w:id="929854341">
          <w:marLeft w:val="0"/>
          <w:marRight w:val="0"/>
          <w:marTop w:val="0"/>
          <w:marBottom w:val="0"/>
          <w:divBdr>
            <w:top w:val="none" w:sz="0" w:space="0" w:color="auto"/>
            <w:left w:val="none" w:sz="0" w:space="0" w:color="auto"/>
            <w:bottom w:val="none" w:sz="0" w:space="0" w:color="auto"/>
            <w:right w:val="none" w:sz="0" w:space="0" w:color="auto"/>
          </w:divBdr>
          <w:divsChild>
            <w:div w:id="7117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20813">
      <w:bodyDiv w:val="1"/>
      <w:marLeft w:val="0"/>
      <w:marRight w:val="0"/>
      <w:marTop w:val="0"/>
      <w:marBottom w:val="0"/>
      <w:divBdr>
        <w:top w:val="none" w:sz="0" w:space="0" w:color="auto"/>
        <w:left w:val="none" w:sz="0" w:space="0" w:color="auto"/>
        <w:bottom w:val="none" w:sz="0" w:space="0" w:color="auto"/>
        <w:right w:val="none" w:sz="0" w:space="0" w:color="auto"/>
      </w:divBdr>
      <w:divsChild>
        <w:div w:id="573466073">
          <w:marLeft w:val="0"/>
          <w:marRight w:val="0"/>
          <w:marTop w:val="0"/>
          <w:marBottom w:val="0"/>
          <w:divBdr>
            <w:top w:val="none" w:sz="0" w:space="0" w:color="auto"/>
            <w:left w:val="none" w:sz="0" w:space="0" w:color="auto"/>
            <w:bottom w:val="none" w:sz="0" w:space="0" w:color="auto"/>
            <w:right w:val="none" w:sz="0" w:space="0" w:color="auto"/>
          </w:divBdr>
          <w:divsChild>
            <w:div w:id="12635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8312">
      <w:bodyDiv w:val="1"/>
      <w:marLeft w:val="0"/>
      <w:marRight w:val="0"/>
      <w:marTop w:val="0"/>
      <w:marBottom w:val="0"/>
      <w:divBdr>
        <w:top w:val="none" w:sz="0" w:space="0" w:color="auto"/>
        <w:left w:val="none" w:sz="0" w:space="0" w:color="auto"/>
        <w:bottom w:val="none" w:sz="0" w:space="0" w:color="auto"/>
        <w:right w:val="none" w:sz="0" w:space="0" w:color="auto"/>
      </w:divBdr>
      <w:divsChild>
        <w:div w:id="281763209">
          <w:marLeft w:val="0"/>
          <w:marRight w:val="0"/>
          <w:marTop w:val="0"/>
          <w:marBottom w:val="0"/>
          <w:divBdr>
            <w:top w:val="none" w:sz="0" w:space="0" w:color="auto"/>
            <w:left w:val="none" w:sz="0" w:space="0" w:color="auto"/>
            <w:bottom w:val="none" w:sz="0" w:space="0" w:color="auto"/>
            <w:right w:val="none" w:sz="0" w:space="0" w:color="auto"/>
          </w:divBdr>
          <w:divsChild>
            <w:div w:id="2034455417">
              <w:marLeft w:val="0"/>
              <w:marRight w:val="0"/>
              <w:marTop w:val="0"/>
              <w:marBottom w:val="0"/>
              <w:divBdr>
                <w:top w:val="none" w:sz="0" w:space="0" w:color="auto"/>
                <w:left w:val="none" w:sz="0" w:space="0" w:color="auto"/>
                <w:bottom w:val="none" w:sz="0" w:space="0" w:color="auto"/>
                <w:right w:val="none" w:sz="0" w:space="0" w:color="auto"/>
              </w:divBdr>
            </w:div>
            <w:div w:id="1968393962">
              <w:marLeft w:val="0"/>
              <w:marRight w:val="0"/>
              <w:marTop w:val="0"/>
              <w:marBottom w:val="0"/>
              <w:divBdr>
                <w:top w:val="none" w:sz="0" w:space="0" w:color="auto"/>
                <w:left w:val="none" w:sz="0" w:space="0" w:color="auto"/>
                <w:bottom w:val="none" w:sz="0" w:space="0" w:color="auto"/>
                <w:right w:val="none" w:sz="0" w:space="0" w:color="auto"/>
              </w:divBdr>
            </w:div>
            <w:div w:id="211037472">
              <w:marLeft w:val="0"/>
              <w:marRight w:val="0"/>
              <w:marTop w:val="0"/>
              <w:marBottom w:val="0"/>
              <w:divBdr>
                <w:top w:val="none" w:sz="0" w:space="0" w:color="auto"/>
                <w:left w:val="none" w:sz="0" w:space="0" w:color="auto"/>
                <w:bottom w:val="none" w:sz="0" w:space="0" w:color="auto"/>
                <w:right w:val="none" w:sz="0" w:space="0" w:color="auto"/>
              </w:divBdr>
            </w:div>
            <w:div w:id="993413094">
              <w:marLeft w:val="0"/>
              <w:marRight w:val="0"/>
              <w:marTop w:val="0"/>
              <w:marBottom w:val="0"/>
              <w:divBdr>
                <w:top w:val="none" w:sz="0" w:space="0" w:color="auto"/>
                <w:left w:val="none" w:sz="0" w:space="0" w:color="auto"/>
                <w:bottom w:val="none" w:sz="0" w:space="0" w:color="auto"/>
                <w:right w:val="none" w:sz="0" w:space="0" w:color="auto"/>
              </w:divBdr>
            </w:div>
            <w:div w:id="1702627849">
              <w:marLeft w:val="0"/>
              <w:marRight w:val="0"/>
              <w:marTop w:val="0"/>
              <w:marBottom w:val="0"/>
              <w:divBdr>
                <w:top w:val="none" w:sz="0" w:space="0" w:color="auto"/>
                <w:left w:val="none" w:sz="0" w:space="0" w:color="auto"/>
                <w:bottom w:val="none" w:sz="0" w:space="0" w:color="auto"/>
                <w:right w:val="none" w:sz="0" w:space="0" w:color="auto"/>
              </w:divBdr>
            </w:div>
            <w:div w:id="17400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2289">
      <w:bodyDiv w:val="1"/>
      <w:marLeft w:val="0"/>
      <w:marRight w:val="0"/>
      <w:marTop w:val="0"/>
      <w:marBottom w:val="0"/>
      <w:divBdr>
        <w:top w:val="none" w:sz="0" w:space="0" w:color="auto"/>
        <w:left w:val="none" w:sz="0" w:space="0" w:color="auto"/>
        <w:bottom w:val="none" w:sz="0" w:space="0" w:color="auto"/>
        <w:right w:val="none" w:sz="0" w:space="0" w:color="auto"/>
      </w:divBdr>
      <w:divsChild>
        <w:div w:id="1829250360">
          <w:marLeft w:val="0"/>
          <w:marRight w:val="0"/>
          <w:marTop w:val="0"/>
          <w:marBottom w:val="0"/>
          <w:divBdr>
            <w:top w:val="none" w:sz="0" w:space="0" w:color="auto"/>
            <w:left w:val="none" w:sz="0" w:space="0" w:color="auto"/>
            <w:bottom w:val="none" w:sz="0" w:space="0" w:color="auto"/>
            <w:right w:val="none" w:sz="0" w:space="0" w:color="auto"/>
          </w:divBdr>
          <w:divsChild>
            <w:div w:id="5627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1006">
      <w:bodyDiv w:val="1"/>
      <w:marLeft w:val="0"/>
      <w:marRight w:val="0"/>
      <w:marTop w:val="0"/>
      <w:marBottom w:val="0"/>
      <w:divBdr>
        <w:top w:val="none" w:sz="0" w:space="0" w:color="auto"/>
        <w:left w:val="none" w:sz="0" w:space="0" w:color="auto"/>
        <w:bottom w:val="none" w:sz="0" w:space="0" w:color="auto"/>
        <w:right w:val="none" w:sz="0" w:space="0" w:color="auto"/>
      </w:divBdr>
      <w:divsChild>
        <w:div w:id="1904174106">
          <w:marLeft w:val="0"/>
          <w:marRight w:val="0"/>
          <w:marTop w:val="0"/>
          <w:marBottom w:val="0"/>
          <w:divBdr>
            <w:top w:val="none" w:sz="0" w:space="0" w:color="auto"/>
            <w:left w:val="none" w:sz="0" w:space="0" w:color="auto"/>
            <w:bottom w:val="none" w:sz="0" w:space="0" w:color="auto"/>
            <w:right w:val="none" w:sz="0" w:space="0" w:color="auto"/>
          </w:divBdr>
          <w:divsChild>
            <w:div w:id="609166184">
              <w:marLeft w:val="0"/>
              <w:marRight w:val="0"/>
              <w:marTop w:val="0"/>
              <w:marBottom w:val="0"/>
              <w:divBdr>
                <w:top w:val="none" w:sz="0" w:space="0" w:color="auto"/>
                <w:left w:val="none" w:sz="0" w:space="0" w:color="auto"/>
                <w:bottom w:val="none" w:sz="0" w:space="0" w:color="auto"/>
                <w:right w:val="none" w:sz="0" w:space="0" w:color="auto"/>
              </w:divBdr>
            </w:div>
            <w:div w:id="1835754116">
              <w:marLeft w:val="0"/>
              <w:marRight w:val="0"/>
              <w:marTop w:val="0"/>
              <w:marBottom w:val="0"/>
              <w:divBdr>
                <w:top w:val="none" w:sz="0" w:space="0" w:color="auto"/>
                <w:left w:val="none" w:sz="0" w:space="0" w:color="auto"/>
                <w:bottom w:val="none" w:sz="0" w:space="0" w:color="auto"/>
                <w:right w:val="none" w:sz="0" w:space="0" w:color="auto"/>
              </w:divBdr>
            </w:div>
            <w:div w:id="109472362">
              <w:marLeft w:val="0"/>
              <w:marRight w:val="0"/>
              <w:marTop w:val="0"/>
              <w:marBottom w:val="0"/>
              <w:divBdr>
                <w:top w:val="none" w:sz="0" w:space="0" w:color="auto"/>
                <w:left w:val="none" w:sz="0" w:space="0" w:color="auto"/>
                <w:bottom w:val="none" w:sz="0" w:space="0" w:color="auto"/>
                <w:right w:val="none" w:sz="0" w:space="0" w:color="auto"/>
              </w:divBdr>
            </w:div>
            <w:div w:id="19430085">
              <w:marLeft w:val="0"/>
              <w:marRight w:val="0"/>
              <w:marTop w:val="0"/>
              <w:marBottom w:val="0"/>
              <w:divBdr>
                <w:top w:val="none" w:sz="0" w:space="0" w:color="auto"/>
                <w:left w:val="none" w:sz="0" w:space="0" w:color="auto"/>
                <w:bottom w:val="none" w:sz="0" w:space="0" w:color="auto"/>
                <w:right w:val="none" w:sz="0" w:space="0" w:color="auto"/>
              </w:divBdr>
            </w:div>
            <w:div w:id="92358032">
              <w:marLeft w:val="0"/>
              <w:marRight w:val="0"/>
              <w:marTop w:val="0"/>
              <w:marBottom w:val="0"/>
              <w:divBdr>
                <w:top w:val="none" w:sz="0" w:space="0" w:color="auto"/>
                <w:left w:val="none" w:sz="0" w:space="0" w:color="auto"/>
                <w:bottom w:val="none" w:sz="0" w:space="0" w:color="auto"/>
                <w:right w:val="none" w:sz="0" w:space="0" w:color="auto"/>
              </w:divBdr>
            </w:div>
            <w:div w:id="1086997328">
              <w:marLeft w:val="0"/>
              <w:marRight w:val="0"/>
              <w:marTop w:val="0"/>
              <w:marBottom w:val="0"/>
              <w:divBdr>
                <w:top w:val="none" w:sz="0" w:space="0" w:color="auto"/>
                <w:left w:val="none" w:sz="0" w:space="0" w:color="auto"/>
                <w:bottom w:val="none" w:sz="0" w:space="0" w:color="auto"/>
                <w:right w:val="none" w:sz="0" w:space="0" w:color="auto"/>
              </w:divBdr>
            </w:div>
            <w:div w:id="1725835772">
              <w:marLeft w:val="0"/>
              <w:marRight w:val="0"/>
              <w:marTop w:val="0"/>
              <w:marBottom w:val="0"/>
              <w:divBdr>
                <w:top w:val="none" w:sz="0" w:space="0" w:color="auto"/>
                <w:left w:val="none" w:sz="0" w:space="0" w:color="auto"/>
                <w:bottom w:val="none" w:sz="0" w:space="0" w:color="auto"/>
                <w:right w:val="none" w:sz="0" w:space="0" w:color="auto"/>
              </w:divBdr>
            </w:div>
            <w:div w:id="1199509703">
              <w:marLeft w:val="0"/>
              <w:marRight w:val="0"/>
              <w:marTop w:val="0"/>
              <w:marBottom w:val="0"/>
              <w:divBdr>
                <w:top w:val="none" w:sz="0" w:space="0" w:color="auto"/>
                <w:left w:val="none" w:sz="0" w:space="0" w:color="auto"/>
                <w:bottom w:val="none" w:sz="0" w:space="0" w:color="auto"/>
                <w:right w:val="none" w:sz="0" w:space="0" w:color="auto"/>
              </w:divBdr>
            </w:div>
            <w:div w:id="957294380">
              <w:marLeft w:val="0"/>
              <w:marRight w:val="0"/>
              <w:marTop w:val="0"/>
              <w:marBottom w:val="0"/>
              <w:divBdr>
                <w:top w:val="none" w:sz="0" w:space="0" w:color="auto"/>
                <w:left w:val="none" w:sz="0" w:space="0" w:color="auto"/>
                <w:bottom w:val="none" w:sz="0" w:space="0" w:color="auto"/>
                <w:right w:val="none" w:sz="0" w:space="0" w:color="auto"/>
              </w:divBdr>
            </w:div>
            <w:div w:id="1635329828">
              <w:marLeft w:val="0"/>
              <w:marRight w:val="0"/>
              <w:marTop w:val="0"/>
              <w:marBottom w:val="0"/>
              <w:divBdr>
                <w:top w:val="none" w:sz="0" w:space="0" w:color="auto"/>
                <w:left w:val="none" w:sz="0" w:space="0" w:color="auto"/>
                <w:bottom w:val="none" w:sz="0" w:space="0" w:color="auto"/>
                <w:right w:val="none" w:sz="0" w:space="0" w:color="auto"/>
              </w:divBdr>
            </w:div>
            <w:div w:id="454183440">
              <w:marLeft w:val="0"/>
              <w:marRight w:val="0"/>
              <w:marTop w:val="0"/>
              <w:marBottom w:val="0"/>
              <w:divBdr>
                <w:top w:val="none" w:sz="0" w:space="0" w:color="auto"/>
                <w:left w:val="none" w:sz="0" w:space="0" w:color="auto"/>
                <w:bottom w:val="none" w:sz="0" w:space="0" w:color="auto"/>
                <w:right w:val="none" w:sz="0" w:space="0" w:color="auto"/>
              </w:divBdr>
            </w:div>
            <w:div w:id="1503355562">
              <w:marLeft w:val="0"/>
              <w:marRight w:val="0"/>
              <w:marTop w:val="0"/>
              <w:marBottom w:val="0"/>
              <w:divBdr>
                <w:top w:val="none" w:sz="0" w:space="0" w:color="auto"/>
                <w:left w:val="none" w:sz="0" w:space="0" w:color="auto"/>
                <w:bottom w:val="none" w:sz="0" w:space="0" w:color="auto"/>
                <w:right w:val="none" w:sz="0" w:space="0" w:color="auto"/>
              </w:divBdr>
            </w:div>
            <w:div w:id="826240095">
              <w:marLeft w:val="0"/>
              <w:marRight w:val="0"/>
              <w:marTop w:val="0"/>
              <w:marBottom w:val="0"/>
              <w:divBdr>
                <w:top w:val="none" w:sz="0" w:space="0" w:color="auto"/>
                <w:left w:val="none" w:sz="0" w:space="0" w:color="auto"/>
                <w:bottom w:val="none" w:sz="0" w:space="0" w:color="auto"/>
                <w:right w:val="none" w:sz="0" w:space="0" w:color="auto"/>
              </w:divBdr>
            </w:div>
            <w:div w:id="870336964">
              <w:marLeft w:val="0"/>
              <w:marRight w:val="0"/>
              <w:marTop w:val="0"/>
              <w:marBottom w:val="0"/>
              <w:divBdr>
                <w:top w:val="none" w:sz="0" w:space="0" w:color="auto"/>
                <w:left w:val="none" w:sz="0" w:space="0" w:color="auto"/>
                <w:bottom w:val="none" w:sz="0" w:space="0" w:color="auto"/>
                <w:right w:val="none" w:sz="0" w:space="0" w:color="auto"/>
              </w:divBdr>
            </w:div>
            <w:div w:id="19359157">
              <w:marLeft w:val="0"/>
              <w:marRight w:val="0"/>
              <w:marTop w:val="0"/>
              <w:marBottom w:val="0"/>
              <w:divBdr>
                <w:top w:val="none" w:sz="0" w:space="0" w:color="auto"/>
                <w:left w:val="none" w:sz="0" w:space="0" w:color="auto"/>
                <w:bottom w:val="none" w:sz="0" w:space="0" w:color="auto"/>
                <w:right w:val="none" w:sz="0" w:space="0" w:color="auto"/>
              </w:divBdr>
            </w:div>
            <w:div w:id="2090039205">
              <w:marLeft w:val="0"/>
              <w:marRight w:val="0"/>
              <w:marTop w:val="0"/>
              <w:marBottom w:val="0"/>
              <w:divBdr>
                <w:top w:val="none" w:sz="0" w:space="0" w:color="auto"/>
                <w:left w:val="none" w:sz="0" w:space="0" w:color="auto"/>
                <w:bottom w:val="none" w:sz="0" w:space="0" w:color="auto"/>
                <w:right w:val="none" w:sz="0" w:space="0" w:color="auto"/>
              </w:divBdr>
            </w:div>
            <w:div w:id="2951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5803">
      <w:bodyDiv w:val="1"/>
      <w:marLeft w:val="0"/>
      <w:marRight w:val="0"/>
      <w:marTop w:val="0"/>
      <w:marBottom w:val="0"/>
      <w:divBdr>
        <w:top w:val="none" w:sz="0" w:space="0" w:color="auto"/>
        <w:left w:val="none" w:sz="0" w:space="0" w:color="auto"/>
        <w:bottom w:val="none" w:sz="0" w:space="0" w:color="auto"/>
        <w:right w:val="none" w:sz="0" w:space="0" w:color="auto"/>
      </w:divBdr>
      <w:divsChild>
        <w:div w:id="825324665">
          <w:marLeft w:val="0"/>
          <w:marRight w:val="0"/>
          <w:marTop w:val="0"/>
          <w:marBottom w:val="0"/>
          <w:divBdr>
            <w:top w:val="none" w:sz="0" w:space="0" w:color="auto"/>
            <w:left w:val="none" w:sz="0" w:space="0" w:color="auto"/>
            <w:bottom w:val="none" w:sz="0" w:space="0" w:color="auto"/>
            <w:right w:val="none" w:sz="0" w:space="0" w:color="auto"/>
          </w:divBdr>
          <w:divsChild>
            <w:div w:id="768281833">
              <w:marLeft w:val="0"/>
              <w:marRight w:val="0"/>
              <w:marTop w:val="0"/>
              <w:marBottom w:val="0"/>
              <w:divBdr>
                <w:top w:val="none" w:sz="0" w:space="0" w:color="auto"/>
                <w:left w:val="none" w:sz="0" w:space="0" w:color="auto"/>
                <w:bottom w:val="none" w:sz="0" w:space="0" w:color="auto"/>
                <w:right w:val="none" w:sz="0" w:space="0" w:color="auto"/>
              </w:divBdr>
            </w:div>
            <w:div w:id="1113284244">
              <w:marLeft w:val="0"/>
              <w:marRight w:val="0"/>
              <w:marTop w:val="0"/>
              <w:marBottom w:val="0"/>
              <w:divBdr>
                <w:top w:val="none" w:sz="0" w:space="0" w:color="auto"/>
                <w:left w:val="none" w:sz="0" w:space="0" w:color="auto"/>
                <w:bottom w:val="none" w:sz="0" w:space="0" w:color="auto"/>
                <w:right w:val="none" w:sz="0" w:space="0" w:color="auto"/>
              </w:divBdr>
            </w:div>
            <w:div w:id="141309559">
              <w:marLeft w:val="0"/>
              <w:marRight w:val="0"/>
              <w:marTop w:val="0"/>
              <w:marBottom w:val="0"/>
              <w:divBdr>
                <w:top w:val="none" w:sz="0" w:space="0" w:color="auto"/>
                <w:left w:val="none" w:sz="0" w:space="0" w:color="auto"/>
                <w:bottom w:val="none" w:sz="0" w:space="0" w:color="auto"/>
                <w:right w:val="none" w:sz="0" w:space="0" w:color="auto"/>
              </w:divBdr>
            </w:div>
            <w:div w:id="497312277">
              <w:marLeft w:val="0"/>
              <w:marRight w:val="0"/>
              <w:marTop w:val="0"/>
              <w:marBottom w:val="0"/>
              <w:divBdr>
                <w:top w:val="none" w:sz="0" w:space="0" w:color="auto"/>
                <w:left w:val="none" w:sz="0" w:space="0" w:color="auto"/>
                <w:bottom w:val="none" w:sz="0" w:space="0" w:color="auto"/>
                <w:right w:val="none" w:sz="0" w:space="0" w:color="auto"/>
              </w:divBdr>
            </w:div>
            <w:div w:id="1980987601">
              <w:marLeft w:val="0"/>
              <w:marRight w:val="0"/>
              <w:marTop w:val="0"/>
              <w:marBottom w:val="0"/>
              <w:divBdr>
                <w:top w:val="none" w:sz="0" w:space="0" w:color="auto"/>
                <w:left w:val="none" w:sz="0" w:space="0" w:color="auto"/>
                <w:bottom w:val="none" w:sz="0" w:space="0" w:color="auto"/>
                <w:right w:val="none" w:sz="0" w:space="0" w:color="auto"/>
              </w:divBdr>
            </w:div>
            <w:div w:id="620305442">
              <w:marLeft w:val="0"/>
              <w:marRight w:val="0"/>
              <w:marTop w:val="0"/>
              <w:marBottom w:val="0"/>
              <w:divBdr>
                <w:top w:val="none" w:sz="0" w:space="0" w:color="auto"/>
                <w:left w:val="none" w:sz="0" w:space="0" w:color="auto"/>
                <w:bottom w:val="none" w:sz="0" w:space="0" w:color="auto"/>
                <w:right w:val="none" w:sz="0" w:space="0" w:color="auto"/>
              </w:divBdr>
            </w:div>
            <w:div w:id="1405957539">
              <w:marLeft w:val="0"/>
              <w:marRight w:val="0"/>
              <w:marTop w:val="0"/>
              <w:marBottom w:val="0"/>
              <w:divBdr>
                <w:top w:val="none" w:sz="0" w:space="0" w:color="auto"/>
                <w:left w:val="none" w:sz="0" w:space="0" w:color="auto"/>
                <w:bottom w:val="none" w:sz="0" w:space="0" w:color="auto"/>
                <w:right w:val="none" w:sz="0" w:space="0" w:color="auto"/>
              </w:divBdr>
            </w:div>
            <w:div w:id="1412192508">
              <w:marLeft w:val="0"/>
              <w:marRight w:val="0"/>
              <w:marTop w:val="0"/>
              <w:marBottom w:val="0"/>
              <w:divBdr>
                <w:top w:val="none" w:sz="0" w:space="0" w:color="auto"/>
                <w:left w:val="none" w:sz="0" w:space="0" w:color="auto"/>
                <w:bottom w:val="none" w:sz="0" w:space="0" w:color="auto"/>
                <w:right w:val="none" w:sz="0" w:space="0" w:color="auto"/>
              </w:divBdr>
            </w:div>
            <w:div w:id="144095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9293">
      <w:bodyDiv w:val="1"/>
      <w:marLeft w:val="0"/>
      <w:marRight w:val="0"/>
      <w:marTop w:val="0"/>
      <w:marBottom w:val="0"/>
      <w:divBdr>
        <w:top w:val="none" w:sz="0" w:space="0" w:color="auto"/>
        <w:left w:val="none" w:sz="0" w:space="0" w:color="auto"/>
        <w:bottom w:val="none" w:sz="0" w:space="0" w:color="auto"/>
        <w:right w:val="none" w:sz="0" w:space="0" w:color="auto"/>
      </w:divBdr>
      <w:divsChild>
        <w:div w:id="1614703733">
          <w:marLeft w:val="0"/>
          <w:marRight w:val="0"/>
          <w:marTop w:val="0"/>
          <w:marBottom w:val="0"/>
          <w:divBdr>
            <w:top w:val="none" w:sz="0" w:space="0" w:color="auto"/>
            <w:left w:val="none" w:sz="0" w:space="0" w:color="auto"/>
            <w:bottom w:val="none" w:sz="0" w:space="0" w:color="auto"/>
            <w:right w:val="none" w:sz="0" w:space="0" w:color="auto"/>
          </w:divBdr>
          <w:divsChild>
            <w:div w:id="233977742">
              <w:marLeft w:val="0"/>
              <w:marRight w:val="0"/>
              <w:marTop w:val="0"/>
              <w:marBottom w:val="0"/>
              <w:divBdr>
                <w:top w:val="none" w:sz="0" w:space="0" w:color="auto"/>
                <w:left w:val="none" w:sz="0" w:space="0" w:color="auto"/>
                <w:bottom w:val="none" w:sz="0" w:space="0" w:color="auto"/>
                <w:right w:val="none" w:sz="0" w:space="0" w:color="auto"/>
              </w:divBdr>
            </w:div>
            <w:div w:id="1269653675">
              <w:marLeft w:val="0"/>
              <w:marRight w:val="0"/>
              <w:marTop w:val="0"/>
              <w:marBottom w:val="0"/>
              <w:divBdr>
                <w:top w:val="none" w:sz="0" w:space="0" w:color="auto"/>
                <w:left w:val="none" w:sz="0" w:space="0" w:color="auto"/>
                <w:bottom w:val="none" w:sz="0" w:space="0" w:color="auto"/>
                <w:right w:val="none" w:sz="0" w:space="0" w:color="auto"/>
              </w:divBdr>
            </w:div>
            <w:div w:id="507260217">
              <w:marLeft w:val="0"/>
              <w:marRight w:val="0"/>
              <w:marTop w:val="0"/>
              <w:marBottom w:val="0"/>
              <w:divBdr>
                <w:top w:val="none" w:sz="0" w:space="0" w:color="auto"/>
                <w:left w:val="none" w:sz="0" w:space="0" w:color="auto"/>
                <w:bottom w:val="none" w:sz="0" w:space="0" w:color="auto"/>
                <w:right w:val="none" w:sz="0" w:space="0" w:color="auto"/>
              </w:divBdr>
            </w:div>
            <w:div w:id="1866671416">
              <w:marLeft w:val="0"/>
              <w:marRight w:val="0"/>
              <w:marTop w:val="0"/>
              <w:marBottom w:val="0"/>
              <w:divBdr>
                <w:top w:val="none" w:sz="0" w:space="0" w:color="auto"/>
                <w:left w:val="none" w:sz="0" w:space="0" w:color="auto"/>
                <w:bottom w:val="none" w:sz="0" w:space="0" w:color="auto"/>
                <w:right w:val="none" w:sz="0" w:space="0" w:color="auto"/>
              </w:divBdr>
            </w:div>
            <w:div w:id="1640724593">
              <w:marLeft w:val="0"/>
              <w:marRight w:val="0"/>
              <w:marTop w:val="0"/>
              <w:marBottom w:val="0"/>
              <w:divBdr>
                <w:top w:val="none" w:sz="0" w:space="0" w:color="auto"/>
                <w:left w:val="none" w:sz="0" w:space="0" w:color="auto"/>
                <w:bottom w:val="none" w:sz="0" w:space="0" w:color="auto"/>
                <w:right w:val="none" w:sz="0" w:space="0" w:color="auto"/>
              </w:divBdr>
            </w:div>
            <w:div w:id="10642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ylabs.io/guides/3.0/user-guide/installation.html"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http://ftp.ensembl.org/pub/"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ncbi.nlm.nih.gov/taxonomy" TargetMode="External"/><Relationship Id="rId17" Type="http://schemas.openxmlformats.org/officeDocument/2006/relationships/hyperlink" Target="https://www.uniprot.org/help/proteome"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ncbiinsights.ncbi.nlm.nih.gov/2017/11/02/new-api-keys-for-the-e-utilities/" TargetMode="External"/><Relationship Id="rId20" Type="http://schemas.openxmlformats.org/officeDocument/2006/relationships/hyperlink" Target="https://www.ncbi.nlm.nih.gov/Taxonomy/Browser/wwwtax.cgi?mode=Info&amp;id=9606"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taxonomy" TargetMode="External"/><Relationship Id="rId24" Type="http://schemas.openxmlformats.org/officeDocument/2006/relationships/image" Target="media/image8.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svg"/><Relationship Id="rId10" Type="http://schemas.openxmlformats.org/officeDocument/2006/relationships/hyperlink" Target="https://docs.sylabs.io/guides/3.0/user-guide/installation.html"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sylabs.io/guides/3.0/user-guide/bind_paths_and_mounts.html" TargetMode="External"/><Relationship Id="rId14" Type="http://schemas.openxmlformats.org/officeDocument/2006/relationships/image" Target="media/image2.png"/><Relationship Id="rId22" Type="http://schemas.openxmlformats.org/officeDocument/2006/relationships/hyperlink" Target="https://packagist.org" TargetMode="External"/><Relationship Id="rId27" Type="http://schemas.openxmlformats.org/officeDocument/2006/relationships/image" Target="media/image1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188973/Library/Containers/com.microsoft.Word/Data/Library/Application%20Support/Microsoft/Office/16.0/DTS/en-US%7bB8EC20C6-714A-9841-93EF-BA6F21EB8D65%7d/%7b26AB92AC-792F-D941-8C1C-B35CC13B350C%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ABF9A-8ECA-E548-B2DE-B6247A882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{26AB92AC-792F-D941-8C1C-B35CC13B350C}tf10002081.dotx</Template>
  <TotalTime>1462</TotalTime>
  <Pages>71</Pages>
  <Words>17954</Words>
  <Characters>102341</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Desaphy</dc:creator>
  <cp:keywords/>
  <dc:description/>
  <cp:lastModifiedBy>Jeremy Desaphy</cp:lastModifiedBy>
  <cp:revision>117</cp:revision>
  <dcterms:created xsi:type="dcterms:W3CDTF">2023-10-04T18:41:00Z</dcterms:created>
  <dcterms:modified xsi:type="dcterms:W3CDTF">2024-08-30T20:57:00Z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SIP_Label_33a43f55-8c69-4551-bdfe-7648f90f7ee9_Enabled">
    <vt:lpwstr>true</vt:lpwstr>
  </property>
  <property fmtid="{D5CDD505-2E9C-101B-9397-08002B2CF9AE}" pid="4" name="MSIP_Label_33a43f55-8c69-4551-bdfe-7648f90f7ee9_SetDate">
    <vt:lpwstr>2023-11-28T20:10:39Z</vt:lpwstr>
  </property>
  <property fmtid="{D5CDD505-2E9C-101B-9397-08002B2CF9AE}" pid="5" name="MSIP_Label_33a43f55-8c69-4551-bdfe-7648f90f7ee9_Method">
    <vt:lpwstr>Privileged</vt:lpwstr>
  </property>
  <property fmtid="{D5CDD505-2E9C-101B-9397-08002B2CF9AE}" pid="6" name="MSIP_Label_33a43f55-8c69-4551-bdfe-7648f90f7ee9_Name">
    <vt:lpwstr>33a43f55-8c69-4551-bdfe-7648f90f7ee9</vt:lpwstr>
  </property>
  <property fmtid="{D5CDD505-2E9C-101B-9397-08002B2CF9AE}" pid="7" name="MSIP_Label_33a43f55-8c69-4551-bdfe-7648f90f7ee9_SiteId">
    <vt:lpwstr>18a59a81-eea8-4c30-948a-d8824cdc2580</vt:lpwstr>
  </property>
  <property fmtid="{D5CDD505-2E9C-101B-9397-08002B2CF9AE}" pid="8" name="MSIP_Label_33a43f55-8c69-4551-bdfe-7648f90f7ee9_ActionId">
    <vt:lpwstr>fa4cf3f8-ba34-4e8d-8c8d-470f24728c63</vt:lpwstr>
  </property>
  <property fmtid="{D5CDD505-2E9C-101B-9397-08002B2CF9AE}" pid="9" name="MSIP_Label_33a43f55-8c69-4551-bdfe-7648f90f7ee9_ContentBits">
    <vt:lpwstr>0</vt:lpwstr>
  </property>
</Properties>
</file>